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2CA" w:rsidRDefault="000D52CA" w:rsidP="005A26C2">
      <w:pPr>
        <w:pStyle w:val="TOC1"/>
        <w:tabs>
          <w:tab w:val="right" w:leader="dot" w:pos="9016"/>
        </w:tabs>
      </w:pPr>
    </w:p>
    <w:bookmarkStart w:id="0" w:name="_Toc448589451" w:displacedByCustomXml="next"/>
    <w:sdt>
      <w:sdtPr>
        <w:rPr>
          <w:rFonts w:asciiTheme="minorHAnsi" w:eastAsiaTheme="minorHAnsi" w:hAnsiTheme="minorHAnsi" w:cstheme="minorBidi"/>
          <w:b w:val="0"/>
          <w:color w:val="auto"/>
          <w:sz w:val="22"/>
          <w:szCs w:val="22"/>
        </w:rPr>
        <w:id w:val="-2124063192"/>
        <w:docPartObj>
          <w:docPartGallery w:val="Table of Contents"/>
          <w:docPartUnique/>
        </w:docPartObj>
      </w:sdtPr>
      <w:sdtEndPr>
        <w:rPr>
          <w:bCs/>
          <w:noProof/>
        </w:rPr>
      </w:sdtEndPr>
      <w:sdtContent>
        <w:p w:rsidR="005C5526" w:rsidRDefault="005C5526" w:rsidP="005C5526">
          <w:pPr>
            <w:pStyle w:val="Heading1"/>
          </w:pPr>
          <w:r>
            <w:t>Proje</w:t>
          </w:r>
          <w:bookmarkStart w:id="1" w:name="_GoBack"/>
          <w:bookmarkEnd w:id="1"/>
          <w:r>
            <w:t>ct 1 – Noughts and Crosses</w:t>
          </w:r>
          <w:bookmarkEnd w:id="0"/>
        </w:p>
        <w:p w:rsidR="00F606F8" w:rsidRPr="00F606F8" w:rsidRDefault="00F606F8" w:rsidP="00F606F8">
          <w:pPr>
            <w:pStyle w:val="TOCHeading"/>
            <w:jc w:val="center"/>
            <w:rPr>
              <w:rStyle w:val="Heading1Char"/>
              <w:rFonts w:asciiTheme="minorHAnsi" w:eastAsiaTheme="minorHAnsi" w:hAnsiTheme="minorHAnsi" w:cstheme="minorBidi"/>
              <w:color w:val="auto"/>
              <w:sz w:val="22"/>
              <w:szCs w:val="22"/>
              <w:lang w:val="en-GB"/>
            </w:rPr>
          </w:pPr>
          <w:bookmarkStart w:id="2" w:name="_Toc448589452"/>
          <w:r w:rsidRPr="00BF5C40">
            <w:rPr>
              <w:rStyle w:val="Heading1Char"/>
            </w:rPr>
            <w:t>Contents</w:t>
          </w:r>
          <w:bookmarkEnd w:id="2"/>
        </w:p>
        <w:p w:rsidR="00C753D3" w:rsidRDefault="00F606F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8589451" w:history="1">
            <w:r w:rsidR="00C753D3" w:rsidRPr="001E66FA">
              <w:rPr>
                <w:rStyle w:val="Hyperlink"/>
                <w:noProof/>
              </w:rPr>
              <w:t>Project 1 – Noughts and Crosses</w:t>
            </w:r>
            <w:r w:rsidR="00C753D3">
              <w:rPr>
                <w:noProof/>
                <w:webHidden/>
              </w:rPr>
              <w:tab/>
            </w:r>
            <w:r w:rsidR="00C753D3">
              <w:rPr>
                <w:noProof/>
                <w:webHidden/>
              </w:rPr>
              <w:fldChar w:fldCharType="begin"/>
            </w:r>
            <w:r w:rsidR="00C753D3">
              <w:rPr>
                <w:noProof/>
                <w:webHidden/>
              </w:rPr>
              <w:instrText xml:space="preserve"> PAGEREF _Toc448589451 \h </w:instrText>
            </w:r>
            <w:r w:rsidR="00C753D3">
              <w:rPr>
                <w:noProof/>
                <w:webHidden/>
              </w:rPr>
            </w:r>
            <w:r w:rsidR="00C753D3">
              <w:rPr>
                <w:noProof/>
                <w:webHidden/>
              </w:rPr>
              <w:fldChar w:fldCharType="separate"/>
            </w:r>
            <w:r w:rsidR="00C753D3">
              <w:rPr>
                <w:noProof/>
                <w:webHidden/>
              </w:rPr>
              <w:t>1</w:t>
            </w:r>
            <w:r w:rsidR="00C753D3">
              <w:rPr>
                <w:noProof/>
                <w:webHidden/>
              </w:rPr>
              <w:fldChar w:fldCharType="end"/>
            </w:r>
          </w:hyperlink>
        </w:p>
        <w:p w:rsidR="00C753D3" w:rsidRDefault="00C753D3">
          <w:pPr>
            <w:pStyle w:val="TOC1"/>
            <w:tabs>
              <w:tab w:val="right" w:leader="dot" w:pos="9016"/>
            </w:tabs>
            <w:rPr>
              <w:rFonts w:eastAsiaTheme="minorEastAsia"/>
              <w:noProof/>
              <w:lang w:eastAsia="en-GB"/>
            </w:rPr>
          </w:pPr>
          <w:hyperlink w:anchor="_Toc448589452" w:history="1">
            <w:r w:rsidRPr="001E66FA">
              <w:rPr>
                <w:rStyle w:val="Hyperlink"/>
                <w:noProof/>
                <w:lang w:val="en-US"/>
              </w:rPr>
              <w:t>Contents</w:t>
            </w:r>
            <w:r>
              <w:rPr>
                <w:noProof/>
                <w:webHidden/>
              </w:rPr>
              <w:tab/>
            </w:r>
            <w:r>
              <w:rPr>
                <w:noProof/>
                <w:webHidden/>
              </w:rPr>
              <w:fldChar w:fldCharType="begin"/>
            </w:r>
            <w:r>
              <w:rPr>
                <w:noProof/>
                <w:webHidden/>
              </w:rPr>
              <w:instrText xml:space="preserve"> PAGEREF _Toc448589452 \h </w:instrText>
            </w:r>
            <w:r>
              <w:rPr>
                <w:noProof/>
                <w:webHidden/>
              </w:rPr>
            </w:r>
            <w:r>
              <w:rPr>
                <w:noProof/>
                <w:webHidden/>
              </w:rPr>
              <w:fldChar w:fldCharType="separate"/>
            </w:r>
            <w:r>
              <w:rPr>
                <w:noProof/>
                <w:webHidden/>
              </w:rPr>
              <w:t>1</w:t>
            </w:r>
            <w:r>
              <w:rPr>
                <w:noProof/>
                <w:webHidden/>
              </w:rPr>
              <w:fldChar w:fldCharType="end"/>
            </w:r>
          </w:hyperlink>
        </w:p>
        <w:p w:rsidR="00C753D3" w:rsidRDefault="00C753D3">
          <w:pPr>
            <w:pStyle w:val="TOC1"/>
            <w:tabs>
              <w:tab w:val="right" w:leader="dot" w:pos="9016"/>
            </w:tabs>
            <w:rPr>
              <w:rFonts w:eastAsiaTheme="minorEastAsia"/>
              <w:noProof/>
              <w:lang w:eastAsia="en-GB"/>
            </w:rPr>
          </w:pPr>
          <w:hyperlink w:anchor="_Toc448589453" w:history="1">
            <w:r w:rsidRPr="001E66FA">
              <w:rPr>
                <w:rStyle w:val="Hyperlink"/>
                <w:noProof/>
              </w:rPr>
              <w:t>Project Design</w:t>
            </w:r>
            <w:r>
              <w:rPr>
                <w:noProof/>
                <w:webHidden/>
              </w:rPr>
              <w:tab/>
            </w:r>
            <w:r>
              <w:rPr>
                <w:noProof/>
                <w:webHidden/>
              </w:rPr>
              <w:fldChar w:fldCharType="begin"/>
            </w:r>
            <w:r>
              <w:rPr>
                <w:noProof/>
                <w:webHidden/>
              </w:rPr>
              <w:instrText xml:space="preserve"> PAGEREF _Toc448589453 \h </w:instrText>
            </w:r>
            <w:r>
              <w:rPr>
                <w:noProof/>
                <w:webHidden/>
              </w:rPr>
            </w:r>
            <w:r>
              <w:rPr>
                <w:noProof/>
                <w:webHidden/>
              </w:rPr>
              <w:fldChar w:fldCharType="separate"/>
            </w:r>
            <w:r>
              <w:rPr>
                <w:noProof/>
                <w:webHidden/>
              </w:rPr>
              <w:t>3</w:t>
            </w:r>
            <w:r>
              <w:rPr>
                <w:noProof/>
                <w:webHidden/>
              </w:rPr>
              <w:fldChar w:fldCharType="end"/>
            </w:r>
          </w:hyperlink>
        </w:p>
        <w:p w:rsidR="00C753D3" w:rsidRDefault="00C753D3">
          <w:pPr>
            <w:pStyle w:val="TOC2"/>
            <w:rPr>
              <w:rFonts w:eastAsiaTheme="minorEastAsia"/>
              <w:noProof/>
              <w:lang w:eastAsia="en-GB"/>
            </w:rPr>
          </w:pPr>
          <w:hyperlink w:anchor="_Toc448589454" w:history="1">
            <w:r w:rsidRPr="001E66FA">
              <w:rPr>
                <w:rStyle w:val="Hyperlink"/>
                <w:noProof/>
              </w:rPr>
              <w:t>Introduction</w:t>
            </w:r>
            <w:r>
              <w:rPr>
                <w:noProof/>
                <w:webHidden/>
              </w:rPr>
              <w:tab/>
            </w:r>
            <w:r>
              <w:rPr>
                <w:noProof/>
                <w:webHidden/>
              </w:rPr>
              <w:fldChar w:fldCharType="begin"/>
            </w:r>
            <w:r>
              <w:rPr>
                <w:noProof/>
                <w:webHidden/>
              </w:rPr>
              <w:instrText xml:space="preserve"> PAGEREF _Toc448589454 \h </w:instrText>
            </w:r>
            <w:r>
              <w:rPr>
                <w:noProof/>
                <w:webHidden/>
              </w:rPr>
            </w:r>
            <w:r>
              <w:rPr>
                <w:noProof/>
                <w:webHidden/>
              </w:rPr>
              <w:fldChar w:fldCharType="separate"/>
            </w:r>
            <w:r>
              <w:rPr>
                <w:noProof/>
                <w:webHidden/>
              </w:rPr>
              <w:t>3</w:t>
            </w:r>
            <w:r>
              <w:rPr>
                <w:noProof/>
                <w:webHidden/>
              </w:rPr>
              <w:fldChar w:fldCharType="end"/>
            </w:r>
          </w:hyperlink>
        </w:p>
        <w:p w:rsidR="00C753D3" w:rsidRDefault="00C753D3">
          <w:pPr>
            <w:pStyle w:val="TOC2"/>
            <w:rPr>
              <w:rFonts w:eastAsiaTheme="minorEastAsia"/>
              <w:noProof/>
              <w:lang w:eastAsia="en-GB"/>
            </w:rPr>
          </w:pPr>
          <w:hyperlink w:anchor="_Toc448589455" w:history="1">
            <w:r w:rsidRPr="001E66FA">
              <w:rPr>
                <w:rStyle w:val="Hyperlink"/>
                <w:noProof/>
              </w:rPr>
              <w:t>Program Reviews</w:t>
            </w:r>
            <w:r>
              <w:rPr>
                <w:noProof/>
                <w:webHidden/>
              </w:rPr>
              <w:tab/>
            </w:r>
            <w:r>
              <w:rPr>
                <w:noProof/>
                <w:webHidden/>
              </w:rPr>
              <w:fldChar w:fldCharType="begin"/>
            </w:r>
            <w:r>
              <w:rPr>
                <w:noProof/>
                <w:webHidden/>
              </w:rPr>
              <w:instrText xml:space="preserve"> PAGEREF _Toc448589455 \h </w:instrText>
            </w:r>
            <w:r>
              <w:rPr>
                <w:noProof/>
                <w:webHidden/>
              </w:rPr>
            </w:r>
            <w:r>
              <w:rPr>
                <w:noProof/>
                <w:webHidden/>
              </w:rPr>
              <w:fldChar w:fldCharType="separate"/>
            </w:r>
            <w:r>
              <w:rPr>
                <w:noProof/>
                <w:webHidden/>
              </w:rPr>
              <w:t>3</w:t>
            </w:r>
            <w:r>
              <w:rPr>
                <w:noProof/>
                <w:webHidden/>
              </w:rPr>
              <w:fldChar w:fldCharType="end"/>
            </w:r>
          </w:hyperlink>
        </w:p>
        <w:p w:rsidR="00C753D3" w:rsidRDefault="00C753D3">
          <w:pPr>
            <w:pStyle w:val="TOC2"/>
            <w:rPr>
              <w:rFonts w:eastAsiaTheme="minorEastAsia"/>
              <w:noProof/>
              <w:lang w:eastAsia="en-GB"/>
            </w:rPr>
          </w:pPr>
          <w:hyperlink w:anchor="_Toc448589456" w:history="1">
            <w:r w:rsidRPr="001E66FA">
              <w:rPr>
                <w:rStyle w:val="Hyperlink"/>
                <w:noProof/>
              </w:rPr>
              <w:t>Program requirements</w:t>
            </w:r>
            <w:r>
              <w:rPr>
                <w:noProof/>
                <w:webHidden/>
              </w:rPr>
              <w:tab/>
            </w:r>
            <w:r>
              <w:rPr>
                <w:noProof/>
                <w:webHidden/>
              </w:rPr>
              <w:fldChar w:fldCharType="begin"/>
            </w:r>
            <w:r>
              <w:rPr>
                <w:noProof/>
                <w:webHidden/>
              </w:rPr>
              <w:instrText xml:space="preserve"> PAGEREF _Toc448589456 \h </w:instrText>
            </w:r>
            <w:r>
              <w:rPr>
                <w:noProof/>
                <w:webHidden/>
              </w:rPr>
            </w:r>
            <w:r>
              <w:rPr>
                <w:noProof/>
                <w:webHidden/>
              </w:rPr>
              <w:fldChar w:fldCharType="separate"/>
            </w:r>
            <w:r>
              <w:rPr>
                <w:noProof/>
                <w:webHidden/>
              </w:rPr>
              <w:t>4</w:t>
            </w:r>
            <w:r>
              <w:rPr>
                <w:noProof/>
                <w:webHidden/>
              </w:rPr>
              <w:fldChar w:fldCharType="end"/>
            </w:r>
          </w:hyperlink>
        </w:p>
        <w:p w:rsidR="00C753D3" w:rsidRDefault="00C753D3">
          <w:pPr>
            <w:pStyle w:val="TOC2"/>
            <w:rPr>
              <w:rFonts w:eastAsiaTheme="minorEastAsia"/>
              <w:noProof/>
              <w:lang w:eastAsia="en-GB"/>
            </w:rPr>
          </w:pPr>
          <w:hyperlink w:anchor="_Toc448589457" w:history="1">
            <w:r w:rsidRPr="001E66FA">
              <w:rPr>
                <w:rStyle w:val="Hyperlink"/>
                <w:noProof/>
              </w:rPr>
              <w:t>Informal program specification</w:t>
            </w:r>
            <w:r>
              <w:rPr>
                <w:noProof/>
                <w:webHidden/>
              </w:rPr>
              <w:tab/>
            </w:r>
            <w:r>
              <w:rPr>
                <w:noProof/>
                <w:webHidden/>
              </w:rPr>
              <w:fldChar w:fldCharType="begin"/>
            </w:r>
            <w:r>
              <w:rPr>
                <w:noProof/>
                <w:webHidden/>
              </w:rPr>
              <w:instrText xml:space="preserve"> PAGEREF _Toc448589457 \h </w:instrText>
            </w:r>
            <w:r>
              <w:rPr>
                <w:noProof/>
                <w:webHidden/>
              </w:rPr>
            </w:r>
            <w:r>
              <w:rPr>
                <w:noProof/>
                <w:webHidden/>
              </w:rPr>
              <w:fldChar w:fldCharType="separate"/>
            </w:r>
            <w:r>
              <w:rPr>
                <w:noProof/>
                <w:webHidden/>
              </w:rPr>
              <w:t>5</w:t>
            </w:r>
            <w:r>
              <w:rPr>
                <w:noProof/>
                <w:webHidden/>
              </w:rPr>
              <w:fldChar w:fldCharType="end"/>
            </w:r>
          </w:hyperlink>
        </w:p>
        <w:p w:rsidR="00C753D3" w:rsidRDefault="00C753D3">
          <w:pPr>
            <w:pStyle w:val="TOC3"/>
            <w:rPr>
              <w:rFonts w:eastAsiaTheme="minorEastAsia"/>
              <w:noProof/>
              <w:lang w:eastAsia="en-GB"/>
            </w:rPr>
          </w:pPr>
          <w:hyperlink w:anchor="_Toc448589458" w:history="1">
            <w:r w:rsidRPr="001E66FA">
              <w:rPr>
                <w:rStyle w:val="Hyperlink"/>
                <w:noProof/>
              </w:rPr>
              <w:t>Compulsory</w:t>
            </w:r>
            <w:r>
              <w:rPr>
                <w:noProof/>
                <w:webHidden/>
              </w:rPr>
              <w:tab/>
            </w:r>
            <w:r>
              <w:rPr>
                <w:noProof/>
                <w:webHidden/>
              </w:rPr>
              <w:fldChar w:fldCharType="begin"/>
            </w:r>
            <w:r>
              <w:rPr>
                <w:noProof/>
                <w:webHidden/>
              </w:rPr>
              <w:instrText xml:space="preserve"> PAGEREF _Toc448589458 \h </w:instrText>
            </w:r>
            <w:r>
              <w:rPr>
                <w:noProof/>
                <w:webHidden/>
              </w:rPr>
            </w:r>
            <w:r>
              <w:rPr>
                <w:noProof/>
                <w:webHidden/>
              </w:rPr>
              <w:fldChar w:fldCharType="separate"/>
            </w:r>
            <w:r>
              <w:rPr>
                <w:noProof/>
                <w:webHidden/>
              </w:rPr>
              <w:t>5</w:t>
            </w:r>
            <w:r>
              <w:rPr>
                <w:noProof/>
                <w:webHidden/>
              </w:rPr>
              <w:fldChar w:fldCharType="end"/>
            </w:r>
          </w:hyperlink>
        </w:p>
        <w:p w:rsidR="00C753D3" w:rsidRDefault="00C753D3">
          <w:pPr>
            <w:pStyle w:val="TOC3"/>
            <w:rPr>
              <w:rFonts w:eastAsiaTheme="minorEastAsia"/>
              <w:noProof/>
              <w:lang w:eastAsia="en-GB"/>
            </w:rPr>
          </w:pPr>
          <w:hyperlink w:anchor="_Toc448589459" w:history="1">
            <w:r w:rsidRPr="001E66FA">
              <w:rPr>
                <w:rStyle w:val="Hyperlink"/>
                <w:noProof/>
              </w:rPr>
              <w:t>Optional</w:t>
            </w:r>
            <w:r>
              <w:rPr>
                <w:noProof/>
                <w:webHidden/>
              </w:rPr>
              <w:tab/>
            </w:r>
            <w:r>
              <w:rPr>
                <w:noProof/>
                <w:webHidden/>
              </w:rPr>
              <w:fldChar w:fldCharType="begin"/>
            </w:r>
            <w:r>
              <w:rPr>
                <w:noProof/>
                <w:webHidden/>
              </w:rPr>
              <w:instrText xml:space="preserve"> PAGEREF _Toc448589459 \h </w:instrText>
            </w:r>
            <w:r>
              <w:rPr>
                <w:noProof/>
                <w:webHidden/>
              </w:rPr>
            </w:r>
            <w:r>
              <w:rPr>
                <w:noProof/>
                <w:webHidden/>
              </w:rPr>
              <w:fldChar w:fldCharType="separate"/>
            </w:r>
            <w:r>
              <w:rPr>
                <w:noProof/>
                <w:webHidden/>
              </w:rPr>
              <w:t>5</w:t>
            </w:r>
            <w:r>
              <w:rPr>
                <w:noProof/>
                <w:webHidden/>
              </w:rPr>
              <w:fldChar w:fldCharType="end"/>
            </w:r>
          </w:hyperlink>
        </w:p>
        <w:p w:rsidR="00C753D3" w:rsidRDefault="00C753D3">
          <w:pPr>
            <w:pStyle w:val="TOC2"/>
            <w:rPr>
              <w:rFonts w:eastAsiaTheme="minorEastAsia"/>
              <w:noProof/>
              <w:lang w:eastAsia="en-GB"/>
            </w:rPr>
          </w:pPr>
          <w:hyperlink w:anchor="_Toc448589460" w:history="1">
            <w:r w:rsidRPr="001E66FA">
              <w:rPr>
                <w:rStyle w:val="Hyperlink"/>
                <w:noProof/>
              </w:rPr>
              <w:t>Program comparison</w:t>
            </w:r>
            <w:r>
              <w:rPr>
                <w:noProof/>
                <w:webHidden/>
              </w:rPr>
              <w:tab/>
            </w:r>
            <w:r>
              <w:rPr>
                <w:noProof/>
                <w:webHidden/>
              </w:rPr>
              <w:fldChar w:fldCharType="begin"/>
            </w:r>
            <w:r>
              <w:rPr>
                <w:noProof/>
                <w:webHidden/>
              </w:rPr>
              <w:instrText xml:space="preserve"> PAGEREF _Toc448589460 \h </w:instrText>
            </w:r>
            <w:r>
              <w:rPr>
                <w:noProof/>
                <w:webHidden/>
              </w:rPr>
            </w:r>
            <w:r>
              <w:rPr>
                <w:noProof/>
                <w:webHidden/>
              </w:rPr>
              <w:fldChar w:fldCharType="separate"/>
            </w:r>
            <w:r>
              <w:rPr>
                <w:noProof/>
                <w:webHidden/>
              </w:rPr>
              <w:t>6</w:t>
            </w:r>
            <w:r>
              <w:rPr>
                <w:noProof/>
                <w:webHidden/>
              </w:rPr>
              <w:fldChar w:fldCharType="end"/>
            </w:r>
          </w:hyperlink>
        </w:p>
        <w:p w:rsidR="00C753D3" w:rsidRDefault="00C753D3">
          <w:pPr>
            <w:pStyle w:val="TOC2"/>
            <w:rPr>
              <w:rFonts w:eastAsiaTheme="minorEastAsia"/>
              <w:noProof/>
              <w:lang w:eastAsia="en-GB"/>
            </w:rPr>
          </w:pPr>
          <w:hyperlink w:anchor="_Toc448589461" w:history="1">
            <w:r w:rsidRPr="001E66FA">
              <w:rPr>
                <w:rStyle w:val="Hyperlink"/>
                <w:noProof/>
              </w:rPr>
              <w:t>Problem Decomposition</w:t>
            </w:r>
            <w:r>
              <w:rPr>
                <w:noProof/>
                <w:webHidden/>
              </w:rPr>
              <w:tab/>
            </w:r>
            <w:r>
              <w:rPr>
                <w:noProof/>
                <w:webHidden/>
              </w:rPr>
              <w:fldChar w:fldCharType="begin"/>
            </w:r>
            <w:r>
              <w:rPr>
                <w:noProof/>
                <w:webHidden/>
              </w:rPr>
              <w:instrText xml:space="preserve"> PAGEREF _Toc448589461 \h </w:instrText>
            </w:r>
            <w:r>
              <w:rPr>
                <w:noProof/>
                <w:webHidden/>
              </w:rPr>
            </w:r>
            <w:r>
              <w:rPr>
                <w:noProof/>
                <w:webHidden/>
              </w:rPr>
              <w:fldChar w:fldCharType="separate"/>
            </w:r>
            <w:r>
              <w:rPr>
                <w:noProof/>
                <w:webHidden/>
              </w:rPr>
              <w:t>6</w:t>
            </w:r>
            <w:r>
              <w:rPr>
                <w:noProof/>
                <w:webHidden/>
              </w:rPr>
              <w:fldChar w:fldCharType="end"/>
            </w:r>
          </w:hyperlink>
        </w:p>
        <w:p w:rsidR="00C753D3" w:rsidRDefault="00C753D3">
          <w:pPr>
            <w:pStyle w:val="TOC2"/>
            <w:rPr>
              <w:rFonts w:eastAsiaTheme="minorEastAsia"/>
              <w:noProof/>
              <w:lang w:eastAsia="en-GB"/>
            </w:rPr>
          </w:pPr>
          <w:hyperlink w:anchor="_Toc448589462" w:history="1">
            <w:r w:rsidRPr="001E66FA">
              <w:rPr>
                <w:rStyle w:val="Hyperlink"/>
                <w:noProof/>
              </w:rPr>
              <w:t>Example High Level Flowcharts</w:t>
            </w:r>
            <w:r>
              <w:rPr>
                <w:noProof/>
                <w:webHidden/>
              </w:rPr>
              <w:tab/>
            </w:r>
            <w:r>
              <w:rPr>
                <w:noProof/>
                <w:webHidden/>
              </w:rPr>
              <w:fldChar w:fldCharType="begin"/>
            </w:r>
            <w:r>
              <w:rPr>
                <w:noProof/>
                <w:webHidden/>
              </w:rPr>
              <w:instrText xml:space="preserve"> PAGEREF _Toc448589462 \h </w:instrText>
            </w:r>
            <w:r>
              <w:rPr>
                <w:noProof/>
                <w:webHidden/>
              </w:rPr>
            </w:r>
            <w:r>
              <w:rPr>
                <w:noProof/>
                <w:webHidden/>
              </w:rPr>
              <w:fldChar w:fldCharType="separate"/>
            </w:r>
            <w:r>
              <w:rPr>
                <w:noProof/>
                <w:webHidden/>
              </w:rPr>
              <w:t>7</w:t>
            </w:r>
            <w:r>
              <w:rPr>
                <w:noProof/>
                <w:webHidden/>
              </w:rPr>
              <w:fldChar w:fldCharType="end"/>
            </w:r>
          </w:hyperlink>
        </w:p>
        <w:p w:rsidR="00C753D3" w:rsidRDefault="00C753D3">
          <w:pPr>
            <w:pStyle w:val="TOC1"/>
            <w:tabs>
              <w:tab w:val="right" w:leader="dot" w:pos="9016"/>
            </w:tabs>
            <w:rPr>
              <w:rFonts w:eastAsiaTheme="minorEastAsia"/>
              <w:noProof/>
              <w:lang w:eastAsia="en-GB"/>
            </w:rPr>
          </w:pPr>
          <w:hyperlink w:anchor="_Toc448589463" w:history="1">
            <w:r w:rsidRPr="001E66FA">
              <w:rPr>
                <w:rStyle w:val="Hyperlink"/>
                <w:noProof/>
              </w:rPr>
              <w:t>Development</w:t>
            </w:r>
            <w:r>
              <w:rPr>
                <w:noProof/>
                <w:webHidden/>
              </w:rPr>
              <w:tab/>
            </w:r>
            <w:r>
              <w:rPr>
                <w:noProof/>
                <w:webHidden/>
              </w:rPr>
              <w:fldChar w:fldCharType="begin"/>
            </w:r>
            <w:r>
              <w:rPr>
                <w:noProof/>
                <w:webHidden/>
              </w:rPr>
              <w:instrText xml:space="preserve"> PAGEREF _Toc448589463 \h </w:instrText>
            </w:r>
            <w:r>
              <w:rPr>
                <w:noProof/>
                <w:webHidden/>
              </w:rPr>
            </w:r>
            <w:r>
              <w:rPr>
                <w:noProof/>
                <w:webHidden/>
              </w:rPr>
              <w:fldChar w:fldCharType="separate"/>
            </w:r>
            <w:r>
              <w:rPr>
                <w:noProof/>
                <w:webHidden/>
              </w:rPr>
              <w:t>9</w:t>
            </w:r>
            <w:r>
              <w:rPr>
                <w:noProof/>
                <w:webHidden/>
              </w:rPr>
              <w:fldChar w:fldCharType="end"/>
            </w:r>
          </w:hyperlink>
        </w:p>
        <w:p w:rsidR="00C753D3" w:rsidRDefault="00C753D3">
          <w:pPr>
            <w:pStyle w:val="TOC2"/>
            <w:rPr>
              <w:rFonts w:eastAsiaTheme="minorEastAsia"/>
              <w:noProof/>
              <w:lang w:eastAsia="en-GB"/>
            </w:rPr>
          </w:pPr>
          <w:hyperlink w:anchor="_Toc448589464" w:history="1">
            <w:r w:rsidRPr="001E66FA">
              <w:rPr>
                <w:rStyle w:val="Hyperlink"/>
                <w:noProof/>
              </w:rPr>
              <w:t>Setting up the project</w:t>
            </w:r>
            <w:r>
              <w:rPr>
                <w:noProof/>
                <w:webHidden/>
              </w:rPr>
              <w:tab/>
            </w:r>
            <w:r>
              <w:rPr>
                <w:noProof/>
                <w:webHidden/>
              </w:rPr>
              <w:fldChar w:fldCharType="begin"/>
            </w:r>
            <w:r>
              <w:rPr>
                <w:noProof/>
                <w:webHidden/>
              </w:rPr>
              <w:instrText xml:space="preserve"> PAGEREF _Toc448589464 \h </w:instrText>
            </w:r>
            <w:r>
              <w:rPr>
                <w:noProof/>
                <w:webHidden/>
              </w:rPr>
            </w:r>
            <w:r>
              <w:rPr>
                <w:noProof/>
                <w:webHidden/>
              </w:rPr>
              <w:fldChar w:fldCharType="separate"/>
            </w:r>
            <w:r>
              <w:rPr>
                <w:noProof/>
                <w:webHidden/>
              </w:rPr>
              <w:t>9</w:t>
            </w:r>
            <w:r>
              <w:rPr>
                <w:noProof/>
                <w:webHidden/>
              </w:rPr>
              <w:fldChar w:fldCharType="end"/>
            </w:r>
          </w:hyperlink>
        </w:p>
        <w:p w:rsidR="00C753D3" w:rsidRDefault="00C753D3">
          <w:pPr>
            <w:pStyle w:val="TOC2"/>
            <w:rPr>
              <w:rFonts w:eastAsiaTheme="minorEastAsia"/>
              <w:noProof/>
              <w:lang w:eastAsia="en-GB"/>
            </w:rPr>
          </w:pPr>
          <w:hyperlink w:anchor="_Toc448589465" w:history="1">
            <w:r w:rsidRPr="001E66FA">
              <w:rPr>
                <w:rStyle w:val="Hyperlink"/>
                <w:noProof/>
              </w:rPr>
              <w:t>Setting up the folder system</w:t>
            </w:r>
            <w:r>
              <w:rPr>
                <w:noProof/>
                <w:webHidden/>
              </w:rPr>
              <w:tab/>
            </w:r>
            <w:r>
              <w:rPr>
                <w:noProof/>
                <w:webHidden/>
              </w:rPr>
              <w:fldChar w:fldCharType="begin"/>
            </w:r>
            <w:r>
              <w:rPr>
                <w:noProof/>
                <w:webHidden/>
              </w:rPr>
              <w:instrText xml:space="preserve"> PAGEREF _Toc448589465 \h </w:instrText>
            </w:r>
            <w:r>
              <w:rPr>
                <w:noProof/>
                <w:webHidden/>
              </w:rPr>
            </w:r>
            <w:r>
              <w:rPr>
                <w:noProof/>
                <w:webHidden/>
              </w:rPr>
              <w:fldChar w:fldCharType="separate"/>
            </w:r>
            <w:r>
              <w:rPr>
                <w:noProof/>
                <w:webHidden/>
              </w:rPr>
              <w:t>10</w:t>
            </w:r>
            <w:r>
              <w:rPr>
                <w:noProof/>
                <w:webHidden/>
              </w:rPr>
              <w:fldChar w:fldCharType="end"/>
            </w:r>
          </w:hyperlink>
        </w:p>
        <w:p w:rsidR="00C753D3" w:rsidRDefault="00C753D3">
          <w:pPr>
            <w:pStyle w:val="TOC2"/>
            <w:rPr>
              <w:rFonts w:eastAsiaTheme="minorEastAsia"/>
              <w:noProof/>
              <w:lang w:eastAsia="en-GB"/>
            </w:rPr>
          </w:pPr>
          <w:hyperlink w:anchor="_Toc448589466" w:history="1">
            <w:r w:rsidRPr="001E66FA">
              <w:rPr>
                <w:rStyle w:val="Hyperlink"/>
                <w:noProof/>
                <w:lang w:eastAsia="en-GB"/>
              </w:rPr>
              <w:t>Main cpp file</w:t>
            </w:r>
            <w:r>
              <w:rPr>
                <w:noProof/>
                <w:webHidden/>
              </w:rPr>
              <w:tab/>
            </w:r>
            <w:r>
              <w:rPr>
                <w:noProof/>
                <w:webHidden/>
              </w:rPr>
              <w:fldChar w:fldCharType="begin"/>
            </w:r>
            <w:r>
              <w:rPr>
                <w:noProof/>
                <w:webHidden/>
              </w:rPr>
              <w:instrText xml:space="preserve"> PAGEREF _Toc448589466 \h </w:instrText>
            </w:r>
            <w:r>
              <w:rPr>
                <w:noProof/>
                <w:webHidden/>
              </w:rPr>
            </w:r>
            <w:r>
              <w:rPr>
                <w:noProof/>
                <w:webHidden/>
              </w:rPr>
              <w:fldChar w:fldCharType="separate"/>
            </w:r>
            <w:r>
              <w:rPr>
                <w:noProof/>
                <w:webHidden/>
              </w:rPr>
              <w:t>13</w:t>
            </w:r>
            <w:r>
              <w:rPr>
                <w:noProof/>
                <w:webHidden/>
              </w:rPr>
              <w:fldChar w:fldCharType="end"/>
            </w:r>
          </w:hyperlink>
        </w:p>
        <w:p w:rsidR="00C753D3" w:rsidRDefault="00C753D3">
          <w:pPr>
            <w:pStyle w:val="TOC2"/>
            <w:rPr>
              <w:rFonts w:eastAsiaTheme="minorEastAsia"/>
              <w:noProof/>
              <w:lang w:eastAsia="en-GB"/>
            </w:rPr>
          </w:pPr>
          <w:hyperlink w:anchor="_Toc448589467" w:history="1">
            <w:r w:rsidRPr="001E66FA">
              <w:rPr>
                <w:rStyle w:val="Hyperlink"/>
                <w:noProof/>
                <w:lang w:eastAsia="en-GB"/>
              </w:rPr>
              <w:t>Creating the class (Globalvars.h header file)</w:t>
            </w:r>
            <w:r>
              <w:rPr>
                <w:noProof/>
                <w:webHidden/>
              </w:rPr>
              <w:tab/>
            </w:r>
            <w:r>
              <w:rPr>
                <w:noProof/>
                <w:webHidden/>
              </w:rPr>
              <w:fldChar w:fldCharType="begin"/>
            </w:r>
            <w:r>
              <w:rPr>
                <w:noProof/>
                <w:webHidden/>
              </w:rPr>
              <w:instrText xml:space="preserve"> PAGEREF _Toc448589467 \h </w:instrText>
            </w:r>
            <w:r>
              <w:rPr>
                <w:noProof/>
                <w:webHidden/>
              </w:rPr>
            </w:r>
            <w:r>
              <w:rPr>
                <w:noProof/>
                <w:webHidden/>
              </w:rPr>
              <w:fldChar w:fldCharType="separate"/>
            </w:r>
            <w:r>
              <w:rPr>
                <w:noProof/>
                <w:webHidden/>
              </w:rPr>
              <w:t>13</w:t>
            </w:r>
            <w:r>
              <w:rPr>
                <w:noProof/>
                <w:webHidden/>
              </w:rPr>
              <w:fldChar w:fldCharType="end"/>
            </w:r>
          </w:hyperlink>
        </w:p>
        <w:p w:rsidR="00C753D3" w:rsidRDefault="00C753D3">
          <w:pPr>
            <w:pStyle w:val="TOC3"/>
            <w:rPr>
              <w:rFonts w:eastAsiaTheme="minorEastAsia"/>
              <w:noProof/>
              <w:lang w:eastAsia="en-GB"/>
            </w:rPr>
          </w:pPr>
          <w:hyperlink w:anchor="_Toc448589468" w:history="1">
            <w:r w:rsidRPr="001E66FA">
              <w:rPr>
                <w:rStyle w:val="Hyperlink"/>
                <w:noProof/>
              </w:rPr>
              <w:t>Members</w:t>
            </w:r>
            <w:r>
              <w:rPr>
                <w:noProof/>
                <w:webHidden/>
              </w:rPr>
              <w:tab/>
            </w:r>
            <w:r>
              <w:rPr>
                <w:noProof/>
                <w:webHidden/>
              </w:rPr>
              <w:fldChar w:fldCharType="begin"/>
            </w:r>
            <w:r>
              <w:rPr>
                <w:noProof/>
                <w:webHidden/>
              </w:rPr>
              <w:instrText xml:space="preserve"> PAGEREF _Toc448589468 \h </w:instrText>
            </w:r>
            <w:r>
              <w:rPr>
                <w:noProof/>
                <w:webHidden/>
              </w:rPr>
            </w:r>
            <w:r>
              <w:rPr>
                <w:noProof/>
                <w:webHidden/>
              </w:rPr>
              <w:fldChar w:fldCharType="separate"/>
            </w:r>
            <w:r>
              <w:rPr>
                <w:noProof/>
                <w:webHidden/>
              </w:rPr>
              <w:t>14</w:t>
            </w:r>
            <w:r>
              <w:rPr>
                <w:noProof/>
                <w:webHidden/>
              </w:rPr>
              <w:fldChar w:fldCharType="end"/>
            </w:r>
          </w:hyperlink>
        </w:p>
        <w:p w:rsidR="00C753D3" w:rsidRDefault="00C753D3">
          <w:pPr>
            <w:pStyle w:val="TOC2"/>
            <w:rPr>
              <w:rFonts w:eastAsiaTheme="minorEastAsia"/>
              <w:noProof/>
              <w:lang w:eastAsia="en-GB"/>
            </w:rPr>
          </w:pPr>
          <w:hyperlink w:anchor="_Toc448589469" w:history="1">
            <w:r w:rsidRPr="001E66FA">
              <w:rPr>
                <w:rStyle w:val="Hyperlink"/>
                <w:noProof/>
              </w:rPr>
              <w:t>Other cpp files</w:t>
            </w:r>
            <w:r>
              <w:rPr>
                <w:noProof/>
                <w:webHidden/>
              </w:rPr>
              <w:tab/>
            </w:r>
            <w:r>
              <w:rPr>
                <w:noProof/>
                <w:webHidden/>
              </w:rPr>
              <w:fldChar w:fldCharType="begin"/>
            </w:r>
            <w:r>
              <w:rPr>
                <w:noProof/>
                <w:webHidden/>
              </w:rPr>
              <w:instrText xml:space="preserve"> PAGEREF _Toc448589469 \h </w:instrText>
            </w:r>
            <w:r>
              <w:rPr>
                <w:noProof/>
                <w:webHidden/>
              </w:rPr>
            </w:r>
            <w:r>
              <w:rPr>
                <w:noProof/>
                <w:webHidden/>
              </w:rPr>
              <w:fldChar w:fldCharType="separate"/>
            </w:r>
            <w:r>
              <w:rPr>
                <w:noProof/>
                <w:webHidden/>
              </w:rPr>
              <w:t>16</w:t>
            </w:r>
            <w:r>
              <w:rPr>
                <w:noProof/>
                <w:webHidden/>
              </w:rPr>
              <w:fldChar w:fldCharType="end"/>
            </w:r>
          </w:hyperlink>
        </w:p>
        <w:p w:rsidR="00C753D3" w:rsidRDefault="00C753D3">
          <w:pPr>
            <w:pStyle w:val="TOC2"/>
            <w:rPr>
              <w:rFonts w:eastAsiaTheme="minorEastAsia"/>
              <w:noProof/>
              <w:lang w:eastAsia="en-GB"/>
            </w:rPr>
          </w:pPr>
          <w:hyperlink w:anchor="_Toc448589470" w:history="1">
            <w:r w:rsidRPr="001E66FA">
              <w:rPr>
                <w:rStyle w:val="Hyperlink"/>
                <w:noProof/>
              </w:rPr>
              <w:t>Initialising</w:t>
            </w:r>
            <w:r>
              <w:rPr>
                <w:noProof/>
                <w:webHidden/>
              </w:rPr>
              <w:tab/>
            </w:r>
            <w:r>
              <w:rPr>
                <w:noProof/>
                <w:webHidden/>
              </w:rPr>
              <w:fldChar w:fldCharType="begin"/>
            </w:r>
            <w:r>
              <w:rPr>
                <w:noProof/>
                <w:webHidden/>
              </w:rPr>
              <w:instrText xml:space="preserve"> PAGEREF _Toc448589470 \h </w:instrText>
            </w:r>
            <w:r>
              <w:rPr>
                <w:noProof/>
                <w:webHidden/>
              </w:rPr>
            </w:r>
            <w:r>
              <w:rPr>
                <w:noProof/>
                <w:webHidden/>
              </w:rPr>
              <w:fldChar w:fldCharType="separate"/>
            </w:r>
            <w:r>
              <w:rPr>
                <w:noProof/>
                <w:webHidden/>
              </w:rPr>
              <w:t>17</w:t>
            </w:r>
            <w:r>
              <w:rPr>
                <w:noProof/>
                <w:webHidden/>
              </w:rPr>
              <w:fldChar w:fldCharType="end"/>
            </w:r>
          </w:hyperlink>
        </w:p>
        <w:p w:rsidR="00C753D3" w:rsidRDefault="00C753D3">
          <w:pPr>
            <w:pStyle w:val="TOC2"/>
            <w:rPr>
              <w:rFonts w:eastAsiaTheme="minorEastAsia"/>
              <w:noProof/>
              <w:lang w:eastAsia="en-GB"/>
            </w:rPr>
          </w:pPr>
          <w:hyperlink w:anchor="_Toc448589471" w:history="1">
            <w:r w:rsidRPr="001E66FA">
              <w:rPr>
                <w:rStyle w:val="Hyperlink"/>
                <w:noProof/>
              </w:rPr>
              <w:t>Menu Systems</w:t>
            </w:r>
            <w:r>
              <w:rPr>
                <w:noProof/>
                <w:webHidden/>
              </w:rPr>
              <w:tab/>
            </w:r>
            <w:r>
              <w:rPr>
                <w:noProof/>
                <w:webHidden/>
              </w:rPr>
              <w:fldChar w:fldCharType="begin"/>
            </w:r>
            <w:r>
              <w:rPr>
                <w:noProof/>
                <w:webHidden/>
              </w:rPr>
              <w:instrText xml:space="preserve"> PAGEREF _Toc448589471 \h </w:instrText>
            </w:r>
            <w:r>
              <w:rPr>
                <w:noProof/>
                <w:webHidden/>
              </w:rPr>
            </w:r>
            <w:r>
              <w:rPr>
                <w:noProof/>
                <w:webHidden/>
              </w:rPr>
              <w:fldChar w:fldCharType="separate"/>
            </w:r>
            <w:r>
              <w:rPr>
                <w:noProof/>
                <w:webHidden/>
              </w:rPr>
              <w:t>18</w:t>
            </w:r>
            <w:r>
              <w:rPr>
                <w:noProof/>
                <w:webHidden/>
              </w:rPr>
              <w:fldChar w:fldCharType="end"/>
            </w:r>
          </w:hyperlink>
        </w:p>
        <w:p w:rsidR="00C753D3" w:rsidRDefault="00C753D3">
          <w:pPr>
            <w:pStyle w:val="TOC3"/>
            <w:rPr>
              <w:rFonts w:eastAsiaTheme="minorEastAsia"/>
              <w:noProof/>
              <w:lang w:eastAsia="en-GB"/>
            </w:rPr>
          </w:pPr>
          <w:hyperlink w:anchor="_Toc448589472" w:history="1">
            <w:r w:rsidRPr="001E66FA">
              <w:rPr>
                <w:rStyle w:val="Hyperlink"/>
                <w:noProof/>
              </w:rPr>
              <w:t>Main Menu</w:t>
            </w:r>
            <w:r>
              <w:rPr>
                <w:noProof/>
                <w:webHidden/>
              </w:rPr>
              <w:tab/>
            </w:r>
            <w:r>
              <w:rPr>
                <w:noProof/>
                <w:webHidden/>
              </w:rPr>
              <w:fldChar w:fldCharType="begin"/>
            </w:r>
            <w:r>
              <w:rPr>
                <w:noProof/>
                <w:webHidden/>
              </w:rPr>
              <w:instrText xml:space="preserve"> PAGEREF _Toc448589472 \h </w:instrText>
            </w:r>
            <w:r>
              <w:rPr>
                <w:noProof/>
                <w:webHidden/>
              </w:rPr>
            </w:r>
            <w:r>
              <w:rPr>
                <w:noProof/>
                <w:webHidden/>
              </w:rPr>
              <w:fldChar w:fldCharType="separate"/>
            </w:r>
            <w:r>
              <w:rPr>
                <w:noProof/>
                <w:webHidden/>
              </w:rPr>
              <w:t>18</w:t>
            </w:r>
            <w:r>
              <w:rPr>
                <w:noProof/>
                <w:webHidden/>
              </w:rPr>
              <w:fldChar w:fldCharType="end"/>
            </w:r>
          </w:hyperlink>
        </w:p>
        <w:p w:rsidR="00C753D3" w:rsidRDefault="00C753D3">
          <w:pPr>
            <w:pStyle w:val="TOC3"/>
            <w:rPr>
              <w:rFonts w:eastAsiaTheme="minorEastAsia"/>
              <w:noProof/>
              <w:lang w:eastAsia="en-GB"/>
            </w:rPr>
          </w:pPr>
          <w:hyperlink w:anchor="_Toc448589473" w:history="1">
            <w:r w:rsidRPr="001E66FA">
              <w:rPr>
                <w:rStyle w:val="Hyperlink"/>
                <w:noProof/>
              </w:rPr>
              <w:t>Option Menu</w:t>
            </w:r>
            <w:r>
              <w:rPr>
                <w:noProof/>
                <w:webHidden/>
              </w:rPr>
              <w:tab/>
            </w:r>
            <w:r>
              <w:rPr>
                <w:noProof/>
                <w:webHidden/>
              </w:rPr>
              <w:fldChar w:fldCharType="begin"/>
            </w:r>
            <w:r>
              <w:rPr>
                <w:noProof/>
                <w:webHidden/>
              </w:rPr>
              <w:instrText xml:space="preserve"> PAGEREF _Toc448589473 \h </w:instrText>
            </w:r>
            <w:r>
              <w:rPr>
                <w:noProof/>
                <w:webHidden/>
              </w:rPr>
            </w:r>
            <w:r>
              <w:rPr>
                <w:noProof/>
                <w:webHidden/>
              </w:rPr>
              <w:fldChar w:fldCharType="separate"/>
            </w:r>
            <w:r>
              <w:rPr>
                <w:noProof/>
                <w:webHidden/>
              </w:rPr>
              <w:t>20</w:t>
            </w:r>
            <w:r>
              <w:rPr>
                <w:noProof/>
                <w:webHidden/>
              </w:rPr>
              <w:fldChar w:fldCharType="end"/>
            </w:r>
          </w:hyperlink>
        </w:p>
        <w:p w:rsidR="00C753D3" w:rsidRDefault="00C753D3">
          <w:pPr>
            <w:pStyle w:val="TOC2"/>
            <w:rPr>
              <w:rFonts w:eastAsiaTheme="minorEastAsia"/>
              <w:noProof/>
              <w:lang w:eastAsia="en-GB"/>
            </w:rPr>
          </w:pPr>
          <w:hyperlink w:anchor="_Toc448589474" w:history="1">
            <w:r w:rsidRPr="001E66FA">
              <w:rPr>
                <w:rStyle w:val="Hyperlink"/>
                <w:noProof/>
              </w:rPr>
              <w:t>Game Loop</w:t>
            </w:r>
            <w:r>
              <w:rPr>
                <w:noProof/>
                <w:webHidden/>
              </w:rPr>
              <w:tab/>
            </w:r>
            <w:r>
              <w:rPr>
                <w:noProof/>
                <w:webHidden/>
              </w:rPr>
              <w:fldChar w:fldCharType="begin"/>
            </w:r>
            <w:r>
              <w:rPr>
                <w:noProof/>
                <w:webHidden/>
              </w:rPr>
              <w:instrText xml:space="preserve"> PAGEREF _Toc448589474 \h </w:instrText>
            </w:r>
            <w:r>
              <w:rPr>
                <w:noProof/>
                <w:webHidden/>
              </w:rPr>
            </w:r>
            <w:r>
              <w:rPr>
                <w:noProof/>
                <w:webHidden/>
              </w:rPr>
              <w:fldChar w:fldCharType="separate"/>
            </w:r>
            <w:r>
              <w:rPr>
                <w:noProof/>
                <w:webHidden/>
              </w:rPr>
              <w:t>21</w:t>
            </w:r>
            <w:r>
              <w:rPr>
                <w:noProof/>
                <w:webHidden/>
              </w:rPr>
              <w:fldChar w:fldCharType="end"/>
            </w:r>
          </w:hyperlink>
        </w:p>
        <w:p w:rsidR="00C753D3" w:rsidRDefault="00C753D3">
          <w:pPr>
            <w:pStyle w:val="TOC2"/>
            <w:rPr>
              <w:rFonts w:eastAsiaTheme="minorEastAsia"/>
              <w:noProof/>
              <w:lang w:eastAsia="en-GB"/>
            </w:rPr>
          </w:pPr>
          <w:hyperlink w:anchor="_Toc448589475" w:history="1">
            <w:r w:rsidRPr="001E66FA">
              <w:rPr>
                <w:rStyle w:val="Hyperlink"/>
                <w:noProof/>
              </w:rPr>
              <w:t>Key Inputs</w:t>
            </w:r>
            <w:r>
              <w:rPr>
                <w:noProof/>
                <w:webHidden/>
              </w:rPr>
              <w:tab/>
            </w:r>
            <w:r>
              <w:rPr>
                <w:noProof/>
                <w:webHidden/>
              </w:rPr>
              <w:fldChar w:fldCharType="begin"/>
            </w:r>
            <w:r>
              <w:rPr>
                <w:noProof/>
                <w:webHidden/>
              </w:rPr>
              <w:instrText xml:space="preserve"> PAGEREF _Toc448589475 \h </w:instrText>
            </w:r>
            <w:r>
              <w:rPr>
                <w:noProof/>
                <w:webHidden/>
              </w:rPr>
            </w:r>
            <w:r>
              <w:rPr>
                <w:noProof/>
                <w:webHidden/>
              </w:rPr>
              <w:fldChar w:fldCharType="separate"/>
            </w:r>
            <w:r>
              <w:rPr>
                <w:noProof/>
                <w:webHidden/>
              </w:rPr>
              <w:t>23</w:t>
            </w:r>
            <w:r>
              <w:rPr>
                <w:noProof/>
                <w:webHidden/>
              </w:rPr>
              <w:fldChar w:fldCharType="end"/>
            </w:r>
          </w:hyperlink>
        </w:p>
        <w:p w:rsidR="00C753D3" w:rsidRDefault="00C753D3">
          <w:pPr>
            <w:pStyle w:val="TOC2"/>
            <w:rPr>
              <w:rFonts w:eastAsiaTheme="minorEastAsia"/>
              <w:noProof/>
              <w:lang w:eastAsia="en-GB"/>
            </w:rPr>
          </w:pPr>
          <w:hyperlink w:anchor="_Toc448589476" w:history="1">
            <w:r w:rsidRPr="001E66FA">
              <w:rPr>
                <w:rStyle w:val="Hyperlink"/>
                <w:noProof/>
              </w:rPr>
              <w:t>Extra Functions</w:t>
            </w:r>
            <w:r>
              <w:rPr>
                <w:noProof/>
                <w:webHidden/>
              </w:rPr>
              <w:tab/>
            </w:r>
            <w:r>
              <w:rPr>
                <w:noProof/>
                <w:webHidden/>
              </w:rPr>
              <w:fldChar w:fldCharType="begin"/>
            </w:r>
            <w:r>
              <w:rPr>
                <w:noProof/>
                <w:webHidden/>
              </w:rPr>
              <w:instrText xml:space="preserve"> PAGEREF _Toc448589476 \h </w:instrText>
            </w:r>
            <w:r>
              <w:rPr>
                <w:noProof/>
                <w:webHidden/>
              </w:rPr>
            </w:r>
            <w:r>
              <w:rPr>
                <w:noProof/>
                <w:webHidden/>
              </w:rPr>
              <w:fldChar w:fldCharType="separate"/>
            </w:r>
            <w:r>
              <w:rPr>
                <w:noProof/>
                <w:webHidden/>
              </w:rPr>
              <w:t>23</w:t>
            </w:r>
            <w:r>
              <w:rPr>
                <w:noProof/>
                <w:webHidden/>
              </w:rPr>
              <w:fldChar w:fldCharType="end"/>
            </w:r>
          </w:hyperlink>
        </w:p>
        <w:p w:rsidR="00C753D3" w:rsidRDefault="00C753D3">
          <w:pPr>
            <w:pStyle w:val="TOC3"/>
            <w:rPr>
              <w:rFonts w:eastAsiaTheme="minorEastAsia"/>
              <w:noProof/>
              <w:lang w:eastAsia="en-GB"/>
            </w:rPr>
          </w:pPr>
          <w:hyperlink w:anchor="_Toc448589477" w:history="1">
            <w:r w:rsidRPr="001E66FA">
              <w:rPr>
                <w:rStyle w:val="Hyperlink"/>
                <w:noProof/>
              </w:rPr>
              <w:t>Initialising SDL and components</w:t>
            </w:r>
            <w:r>
              <w:rPr>
                <w:noProof/>
                <w:webHidden/>
              </w:rPr>
              <w:tab/>
            </w:r>
            <w:r>
              <w:rPr>
                <w:noProof/>
                <w:webHidden/>
              </w:rPr>
              <w:fldChar w:fldCharType="begin"/>
            </w:r>
            <w:r>
              <w:rPr>
                <w:noProof/>
                <w:webHidden/>
              </w:rPr>
              <w:instrText xml:space="preserve"> PAGEREF _Toc448589477 \h </w:instrText>
            </w:r>
            <w:r>
              <w:rPr>
                <w:noProof/>
                <w:webHidden/>
              </w:rPr>
            </w:r>
            <w:r>
              <w:rPr>
                <w:noProof/>
                <w:webHidden/>
              </w:rPr>
              <w:fldChar w:fldCharType="separate"/>
            </w:r>
            <w:r>
              <w:rPr>
                <w:noProof/>
                <w:webHidden/>
              </w:rPr>
              <w:t>23</w:t>
            </w:r>
            <w:r>
              <w:rPr>
                <w:noProof/>
                <w:webHidden/>
              </w:rPr>
              <w:fldChar w:fldCharType="end"/>
            </w:r>
          </w:hyperlink>
        </w:p>
        <w:p w:rsidR="00C753D3" w:rsidRDefault="00C753D3">
          <w:pPr>
            <w:pStyle w:val="TOC3"/>
            <w:rPr>
              <w:rFonts w:eastAsiaTheme="minorEastAsia"/>
              <w:noProof/>
              <w:lang w:eastAsia="en-GB"/>
            </w:rPr>
          </w:pPr>
          <w:hyperlink w:anchor="_Toc448589478" w:history="1">
            <w:r w:rsidRPr="001E66FA">
              <w:rPr>
                <w:rStyle w:val="Hyperlink"/>
                <w:noProof/>
              </w:rPr>
              <w:t>Image loading (loadImg)</w:t>
            </w:r>
            <w:r>
              <w:rPr>
                <w:noProof/>
                <w:webHidden/>
              </w:rPr>
              <w:tab/>
            </w:r>
            <w:r>
              <w:rPr>
                <w:noProof/>
                <w:webHidden/>
              </w:rPr>
              <w:fldChar w:fldCharType="begin"/>
            </w:r>
            <w:r>
              <w:rPr>
                <w:noProof/>
                <w:webHidden/>
              </w:rPr>
              <w:instrText xml:space="preserve"> PAGEREF _Toc448589478 \h </w:instrText>
            </w:r>
            <w:r>
              <w:rPr>
                <w:noProof/>
                <w:webHidden/>
              </w:rPr>
            </w:r>
            <w:r>
              <w:rPr>
                <w:noProof/>
                <w:webHidden/>
              </w:rPr>
              <w:fldChar w:fldCharType="separate"/>
            </w:r>
            <w:r>
              <w:rPr>
                <w:noProof/>
                <w:webHidden/>
              </w:rPr>
              <w:t>23</w:t>
            </w:r>
            <w:r>
              <w:rPr>
                <w:noProof/>
                <w:webHidden/>
              </w:rPr>
              <w:fldChar w:fldCharType="end"/>
            </w:r>
          </w:hyperlink>
        </w:p>
        <w:p w:rsidR="00C753D3" w:rsidRDefault="00C753D3">
          <w:pPr>
            <w:pStyle w:val="TOC3"/>
            <w:rPr>
              <w:rFonts w:eastAsiaTheme="minorEastAsia"/>
              <w:noProof/>
              <w:lang w:eastAsia="en-GB"/>
            </w:rPr>
          </w:pPr>
          <w:hyperlink w:anchor="_Toc448589479" w:history="1">
            <w:r w:rsidRPr="001E66FA">
              <w:rPr>
                <w:rStyle w:val="Hyperlink"/>
                <w:noProof/>
              </w:rPr>
              <w:t>Updating image on the window (windowUpdate)</w:t>
            </w:r>
            <w:r>
              <w:rPr>
                <w:noProof/>
                <w:webHidden/>
              </w:rPr>
              <w:tab/>
            </w:r>
            <w:r>
              <w:rPr>
                <w:noProof/>
                <w:webHidden/>
              </w:rPr>
              <w:fldChar w:fldCharType="begin"/>
            </w:r>
            <w:r>
              <w:rPr>
                <w:noProof/>
                <w:webHidden/>
              </w:rPr>
              <w:instrText xml:space="preserve"> PAGEREF _Toc448589479 \h </w:instrText>
            </w:r>
            <w:r>
              <w:rPr>
                <w:noProof/>
                <w:webHidden/>
              </w:rPr>
            </w:r>
            <w:r>
              <w:rPr>
                <w:noProof/>
                <w:webHidden/>
              </w:rPr>
              <w:fldChar w:fldCharType="separate"/>
            </w:r>
            <w:r>
              <w:rPr>
                <w:noProof/>
                <w:webHidden/>
              </w:rPr>
              <w:t>24</w:t>
            </w:r>
            <w:r>
              <w:rPr>
                <w:noProof/>
                <w:webHidden/>
              </w:rPr>
              <w:fldChar w:fldCharType="end"/>
            </w:r>
          </w:hyperlink>
        </w:p>
        <w:p w:rsidR="00C753D3" w:rsidRDefault="00C753D3">
          <w:pPr>
            <w:pStyle w:val="TOC3"/>
            <w:rPr>
              <w:rFonts w:eastAsiaTheme="minorEastAsia"/>
              <w:noProof/>
              <w:lang w:eastAsia="en-GB"/>
            </w:rPr>
          </w:pPr>
          <w:hyperlink w:anchor="_Toc448589480" w:history="1">
            <w:r w:rsidRPr="001E66FA">
              <w:rPr>
                <w:rStyle w:val="Hyperlink"/>
                <w:noProof/>
              </w:rPr>
              <w:t>Checking if the grid position is empty (checkGridEmpty)</w:t>
            </w:r>
            <w:r>
              <w:rPr>
                <w:noProof/>
                <w:webHidden/>
              </w:rPr>
              <w:tab/>
            </w:r>
            <w:r>
              <w:rPr>
                <w:noProof/>
                <w:webHidden/>
              </w:rPr>
              <w:fldChar w:fldCharType="begin"/>
            </w:r>
            <w:r>
              <w:rPr>
                <w:noProof/>
                <w:webHidden/>
              </w:rPr>
              <w:instrText xml:space="preserve"> PAGEREF _Toc448589480 \h </w:instrText>
            </w:r>
            <w:r>
              <w:rPr>
                <w:noProof/>
                <w:webHidden/>
              </w:rPr>
            </w:r>
            <w:r>
              <w:rPr>
                <w:noProof/>
                <w:webHidden/>
              </w:rPr>
              <w:fldChar w:fldCharType="separate"/>
            </w:r>
            <w:r>
              <w:rPr>
                <w:noProof/>
                <w:webHidden/>
              </w:rPr>
              <w:t>24</w:t>
            </w:r>
            <w:r>
              <w:rPr>
                <w:noProof/>
                <w:webHidden/>
              </w:rPr>
              <w:fldChar w:fldCharType="end"/>
            </w:r>
          </w:hyperlink>
        </w:p>
        <w:p w:rsidR="00C753D3" w:rsidRDefault="00C753D3">
          <w:pPr>
            <w:pStyle w:val="TOC3"/>
            <w:rPr>
              <w:rFonts w:eastAsiaTheme="minorEastAsia"/>
              <w:noProof/>
              <w:lang w:eastAsia="en-GB"/>
            </w:rPr>
          </w:pPr>
          <w:hyperlink w:anchor="_Toc448589481" w:history="1">
            <w:r w:rsidRPr="001E66FA">
              <w:rPr>
                <w:rStyle w:val="Hyperlink"/>
                <w:noProof/>
              </w:rPr>
              <w:t>Checking whose turn it is (whosTurn)</w:t>
            </w:r>
            <w:r>
              <w:rPr>
                <w:noProof/>
                <w:webHidden/>
              </w:rPr>
              <w:tab/>
            </w:r>
            <w:r>
              <w:rPr>
                <w:noProof/>
                <w:webHidden/>
              </w:rPr>
              <w:fldChar w:fldCharType="begin"/>
            </w:r>
            <w:r>
              <w:rPr>
                <w:noProof/>
                <w:webHidden/>
              </w:rPr>
              <w:instrText xml:space="preserve"> PAGEREF _Toc448589481 \h </w:instrText>
            </w:r>
            <w:r>
              <w:rPr>
                <w:noProof/>
                <w:webHidden/>
              </w:rPr>
            </w:r>
            <w:r>
              <w:rPr>
                <w:noProof/>
                <w:webHidden/>
              </w:rPr>
              <w:fldChar w:fldCharType="separate"/>
            </w:r>
            <w:r>
              <w:rPr>
                <w:noProof/>
                <w:webHidden/>
              </w:rPr>
              <w:t>25</w:t>
            </w:r>
            <w:r>
              <w:rPr>
                <w:noProof/>
                <w:webHidden/>
              </w:rPr>
              <w:fldChar w:fldCharType="end"/>
            </w:r>
          </w:hyperlink>
        </w:p>
        <w:p w:rsidR="00C753D3" w:rsidRDefault="00C753D3">
          <w:pPr>
            <w:pStyle w:val="TOC3"/>
            <w:rPr>
              <w:rFonts w:eastAsiaTheme="minorEastAsia"/>
              <w:noProof/>
              <w:lang w:eastAsia="en-GB"/>
            </w:rPr>
          </w:pPr>
          <w:hyperlink w:anchor="_Toc448589482" w:history="1">
            <w:r w:rsidRPr="001E66FA">
              <w:rPr>
                <w:rStyle w:val="Hyperlink"/>
                <w:noProof/>
              </w:rPr>
              <w:t>Checking which player has won or if it’s a draw (checkWin)</w:t>
            </w:r>
            <w:r>
              <w:rPr>
                <w:noProof/>
                <w:webHidden/>
              </w:rPr>
              <w:tab/>
            </w:r>
            <w:r>
              <w:rPr>
                <w:noProof/>
                <w:webHidden/>
              </w:rPr>
              <w:fldChar w:fldCharType="begin"/>
            </w:r>
            <w:r>
              <w:rPr>
                <w:noProof/>
                <w:webHidden/>
              </w:rPr>
              <w:instrText xml:space="preserve"> PAGEREF _Toc448589482 \h </w:instrText>
            </w:r>
            <w:r>
              <w:rPr>
                <w:noProof/>
                <w:webHidden/>
              </w:rPr>
            </w:r>
            <w:r>
              <w:rPr>
                <w:noProof/>
                <w:webHidden/>
              </w:rPr>
              <w:fldChar w:fldCharType="separate"/>
            </w:r>
            <w:r>
              <w:rPr>
                <w:noProof/>
                <w:webHidden/>
              </w:rPr>
              <w:t>25</w:t>
            </w:r>
            <w:r>
              <w:rPr>
                <w:noProof/>
                <w:webHidden/>
              </w:rPr>
              <w:fldChar w:fldCharType="end"/>
            </w:r>
          </w:hyperlink>
        </w:p>
        <w:p w:rsidR="00C753D3" w:rsidRDefault="00C753D3">
          <w:pPr>
            <w:pStyle w:val="TOC3"/>
            <w:rPr>
              <w:rFonts w:eastAsiaTheme="minorEastAsia"/>
              <w:noProof/>
              <w:lang w:eastAsia="en-GB"/>
            </w:rPr>
          </w:pPr>
          <w:hyperlink w:anchor="_Toc448589483" w:history="1">
            <w:r w:rsidRPr="001E66FA">
              <w:rPr>
                <w:rStyle w:val="Hyperlink"/>
                <w:noProof/>
              </w:rPr>
              <w:t>Resetting the game grid (resetGrid)</w:t>
            </w:r>
            <w:r>
              <w:rPr>
                <w:noProof/>
                <w:webHidden/>
              </w:rPr>
              <w:tab/>
            </w:r>
            <w:r>
              <w:rPr>
                <w:noProof/>
                <w:webHidden/>
              </w:rPr>
              <w:fldChar w:fldCharType="begin"/>
            </w:r>
            <w:r>
              <w:rPr>
                <w:noProof/>
                <w:webHidden/>
              </w:rPr>
              <w:instrText xml:space="preserve"> PAGEREF _Toc448589483 \h </w:instrText>
            </w:r>
            <w:r>
              <w:rPr>
                <w:noProof/>
                <w:webHidden/>
              </w:rPr>
            </w:r>
            <w:r>
              <w:rPr>
                <w:noProof/>
                <w:webHidden/>
              </w:rPr>
              <w:fldChar w:fldCharType="separate"/>
            </w:r>
            <w:r>
              <w:rPr>
                <w:noProof/>
                <w:webHidden/>
              </w:rPr>
              <w:t>26</w:t>
            </w:r>
            <w:r>
              <w:rPr>
                <w:noProof/>
                <w:webHidden/>
              </w:rPr>
              <w:fldChar w:fldCharType="end"/>
            </w:r>
          </w:hyperlink>
        </w:p>
        <w:p w:rsidR="00C753D3" w:rsidRDefault="00C753D3">
          <w:pPr>
            <w:pStyle w:val="TOC3"/>
            <w:rPr>
              <w:rFonts w:eastAsiaTheme="minorEastAsia"/>
              <w:noProof/>
              <w:lang w:eastAsia="en-GB"/>
            </w:rPr>
          </w:pPr>
          <w:hyperlink w:anchor="_Toc448589484" w:history="1">
            <w:r w:rsidRPr="001E66FA">
              <w:rPr>
                <w:rStyle w:val="Hyperlink"/>
                <w:noProof/>
              </w:rPr>
              <w:t>Error printing to a file</w:t>
            </w:r>
            <w:r>
              <w:rPr>
                <w:noProof/>
                <w:webHidden/>
              </w:rPr>
              <w:tab/>
            </w:r>
            <w:r>
              <w:rPr>
                <w:noProof/>
                <w:webHidden/>
              </w:rPr>
              <w:fldChar w:fldCharType="begin"/>
            </w:r>
            <w:r>
              <w:rPr>
                <w:noProof/>
                <w:webHidden/>
              </w:rPr>
              <w:instrText xml:space="preserve"> PAGEREF _Toc448589484 \h </w:instrText>
            </w:r>
            <w:r>
              <w:rPr>
                <w:noProof/>
                <w:webHidden/>
              </w:rPr>
            </w:r>
            <w:r>
              <w:rPr>
                <w:noProof/>
                <w:webHidden/>
              </w:rPr>
              <w:fldChar w:fldCharType="separate"/>
            </w:r>
            <w:r>
              <w:rPr>
                <w:noProof/>
                <w:webHidden/>
              </w:rPr>
              <w:t>27</w:t>
            </w:r>
            <w:r>
              <w:rPr>
                <w:noProof/>
                <w:webHidden/>
              </w:rPr>
              <w:fldChar w:fldCharType="end"/>
            </w:r>
          </w:hyperlink>
        </w:p>
        <w:p w:rsidR="00C753D3" w:rsidRDefault="00C753D3">
          <w:pPr>
            <w:pStyle w:val="TOC2"/>
            <w:rPr>
              <w:rFonts w:eastAsiaTheme="minorEastAsia"/>
              <w:noProof/>
              <w:lang w:eastAsia="en-GB"/>
            </w:rPr>
          </w:pPr>
          <w:hyperlink w:anchor="_Toc448589485" w:history="1">
            <w:r w:rsidRPr="001E66FA">
              <w:rPr>
                <w:rStyle w:val="Hyperlink"/>
                <w:noProof/>
              </w:rPr>
              <w:t>AI logic</w:t>
            </w:r>
            <w:r>
              <w:rPr>
                <w:noProof/>
                <w:webHidden/>
              </w:rPr>
              <w:tab/>
            </w:r>
            <w:r>
              <w:rPr>
                <w:noProof/>
                <w:webHidden/>
              </w:rPr>
              <w:fldChar w:fldCharType="begin"/>
            </w:r>
            <w:r>
              <w:rPr>
                <w:noProof/>
                <w:webHidden/>
              </w:rPr>
              <w:instrText xml:space="preserve"> PAGEREF _Toc448589485 \h </w:instrText>
            </w:r>
            <w:r>
              <w:rPr>
                <w:noProof/>
                <w:webHidden/>
              </w:rPr>
            </w:r>
            <w:r>
              <w:rPr>
                <w:noProof/>
                <w:webHidden/>
              </w:rPr>
              <w:fldChar w:fldCharType="separate"/>
            </w:r>
            <w:r>
              <w:rPr>
                <w:noProof/>
                <w:webHidden/>
              </w:rPr>
              <w:t>27</w:t>
            </w:r>
            <w:r>
              <w:rPr>
                <w:noProof/>
                <w:webHidden/>
              </w:rPr>
              <w:fldChar w:fldCharType="end"/>
            </w:r>
          </w:hyperlink>
        </w:p>
        <w:p w:rsidR="00C753D3" w:rsidRDefault="00C753D3">
          <w:pPr>
            <w:pStyle w:val="TOC3"/>
            <w:rPr>
              <w:rFonts w:eastAsiaTheme="minorEastAsia"/>
              <w:noProof/>
              <w:lang w:eastAsia="en-GB"/>
            </w:rPr>
          </w:pPr>
          <w:hyperlink w:anchor="_Toc448589486" w:history="1">
            <w:r w:rsidRPr="001E66FA">
              <w:rPr>
                <w:rStyle w:val="Hyperlink"/>
                <w:noProof/>
              </w:rPr>
              <w:t>Attack Pattern 1</w:t>
            </w:r>
            <w:r>
              <w:rPr>
                <w:noProof/>
                <w:webHidden/>
              </w:rPr>
              <w:tab/>
            </w:r>
            <w:r>
              <w:rPr>
                <w:noProof/>
                <w:webHidden/>
              </w:rPr>
              <w:fldChar w:fldCharType="begin"/>
            </w:r>
            <w:r>
              <w:rPr>
                <w:noProof/>
                <w:webHidden/>
              </w:rPr>
              <w:instrText xml:space="preserve"> PAGEREF _Toc448589486 \h </w:instrText>
            </w:r>
            <w:r>
              <w:rPr>
                <w:noProof/>
                <w:webHidden/>
              </w:rPr>
            </w:r>
            <w:r>
              <w:rPr>
                <w:noProof/>
                <w:webHidden/>
              </w:rPr>
              <w:fldChar w:fldCharType="separate"/>
            </w:r>
            <w:r>
              <w:rPr>
                <w:noProof/>
                <w:webHidden/>
              </w:rPr>
              <w:t>28</w:t>
            </w:r>
            <w:r>
              <w:rPr>
                <w:noProof/>
                <w:webHidden/>
              </w:rPr>
              <w:fldChar w:fldCharType="end"/>
            </w:r>
          </w:hyperlink>
        </w:p>
        <w:p w:rsidR="00C753D3" w:rsidRDefault="00C753D3">
          <w:pPr>
            <w:pStyle w:val="TOC3"/>
            <w:rPr>
              <w:rFonts w:eastAsiaTheme="minorEastAsia"/>
              <w:noProof/>
              <w:lang w:eastAsia="en-GB"/>
            </w:rPr>
          </w:pPr>
          <w:hyperlink w:anchor="_Toc448589487" w:history="1">
            <w:r w:rsidRPr="001E66FA">
              <w:rPr>
                <w:rStyle w:val="Hyperlink"/>
                <w:noProof/>
              </w:rPr>
              <w:t>Attack Pattern 2</w:t>
            </w:r>
            <w:r>
              <w:rPr>
                <w:noProof/>
                <w:webHidden/>
              </w:rPr>
              <w:tab/>
            </w:r>
            <w:r>
              <w:rPr>
                <w:noProof/>
                <w:webHidden/>
              </w:rPr>
              <w:fldChar w:fldCharType="begin"/>
            </w:r>
            <w:r>
              <w:rPr>
                <w:noProof/>
                <w:webHidden/>
              </w:rPr>
              <w:instrText xml:space="preserve"> PAGEREF _Toc448589487 \h </w:instrText>
            </w:r>
            <w:r>
              <w:rPr>
                <w:noProof/>
                <w:webHidden/>
              </w:rPr>
            </w:r>
            <w:r>
              <w:rPr>
                <w:noProof/>
                <w:webHidden/>
              </w:rPr>
              <w:fldChar w:fldCharType="separate"/>
            </w:r>
            <w:r>
              <w:rPr>
                <w:noProof/>
                <w:webHidden/>
              </w:rPr>
              <w:t>30</w:t>
            </w:r>
            <w:r>
              <w:rPr>
                <w:noProof/>
                <w:webHidden/>
              </w:rPr>
              <w:fldChar w:fldCharType="end"/>
            </w:r>
          </w:hyperlink>
        </w:p>
        <w:p w:rsidR="00C753D3" w:rsidRDefault="00C753D3">
          <w:pPr>
            <w:pStyle w:val="TOC3"/>
            <w:rPr>
              <w:rFonts w:eastAsiaTheme="minorEastAsia"/>
              <w:noProof/>
              <w:lang w:eastAsia="en-GB"/>
            </w:rPr>
          </w:pPr>
          <w:hyperlink w:anchor="_Toc448589488" w:history="1">
            <w:r w:rsidRPr="001E66FA">
              <w:rPr>
                <w:rStyle w:val="Hyperlink"/>
                <w:noProof/>
                <w:lang w:eastAsia="en-GB"/>
              </w:rPr>
              <w:t xml:space="preserve"> </w:t>
            </w:r>
            <w:r w:rsidRPr="001E66FA">
              <w:rPr>
                <w:rStyle w:val="Hyperlink"/>
                <w:noProof/>
              </w:rPr>
              <w:t>Attack Pattern 3</w:t>
            </w:r>
            <w:r>
              <w:rPr>
                <w:noProof/>
                <w:webHidden/>
              </w:rPr>
              <w:tab/>
            </w:r>
            <w:r>
              <w:rPr>
                <w:noProof/>
                <w:webHidden/>
              </w:rPr>
              <w:fldChar w:fldCharType="begin"/>
            </w:r>
            <w:r>
              <w:rPr>
                <w:noProof/>
                <w:webHidden/>
              </w:rPr>
              <w:instrText xml:space="preserve"> PAGEREF _Toc448589488 \h </w:instrText>
            </w:r>
            <w:r>
              <w:rPr>
                <w:noProof/>
                <w:webHidden/>
              </w:rPr>
            </w:r>
            <w:r>
              <w:rPr>
                <w:noProof/>
                <w:webHidden/>
              </w:rPr>
              <w:fldChar w:fldCharType="separate"/>
            </w:r>
            <w:r>
              <w:rPr>
                <w:noProof/>
                <w:webHidden/>
              </w:rPr>
              <w:t>31</w:t>
            </w:r>
            <w:r>
              <w:rPr>
                <w:noProof/>
                <w:webHidden/>
              </w:rPr>
              <w:fldChar w:fldCharType="end"/>
            </w:r>
          </w:hyperlink>
        </w:p>
        <w:p w:rsidR="00C753D3" w:rsidRDefault="00C753D3">
          <w:pPr>
            <w:pStyle w:val="TOC3"/>
            <w:rPr>
              <w:rFonts w:eastAsiaTheme="minorEastAsia"/>
              <w:noProof/>
              <w:lang w:eastAsia="en-GB"/>
            </w:rPr>
          </w:pPr>
          <w:hyperlink w:anchor="_Toc448589489" w:history="1">
            <w:r>
              <w:rPr>
                <w:noProof/>
                <w:webHidden/>
              </w:rPr>
              <w:tab/>
            </w:r>
            <w:r>
              <w:rPr>
                <w:noProof/>
                <w:webHidden/>
              </w:rPr>
              <w:fldChar w:fldCharType="begin"/>
            </w:r>
            <w:r>
              <w:rPr>
                <w:noProof/>
                <w:webHidden/>
              </w:rPr>
              <w:instrText xml:space="preserve"> PAGEREF _Toc448589489 \h </w:instrText>
            </w:r>
            <w:r>
              <w:rPr>
                <w:noProof/>
                <w:webHidden/>
              </w:rPr>
            </w:r>
            <w:r>
              <w:rPr>
                <w:noProof/>
                <w:webHidden/>
              </w:rPr>
              <w:fldChar w:fldCharType="separate"/>
            </w:r>
            <w:r>
              <w:rPr>
                <w:noProof/>
                <w:webHidden/>
              </w:rPr>
              <w:t>31</w:t>
            </w:r>
            <w:r>
              <w:rPr>
                <w:noProof/>
                <w:webHidden/>
              </w:rPr>
              <w:fldChar w:fldCharType="end"/>
            </w:r>
          </w:hyperlink>
        </w:p>
        <w:p w:rsidR="00C753D3" w:rsidRDefault="00C753D3">
          <w:pPr>
            <w:pStyle w:val="TOC3"/>
            <w:rPr>
              <w:rFonts w:eastAsiaTheme="minorEastAsia"/>
              <w:noProof/>
              <w:lang w:eastAsia="en-GB"/>
            </w:rPr>
          </w:pPr>
          <w:hyperlink w:anchor="_Toc448589490" w:history="1">
            <w:r w:rsidRPr="001E66FA">
              <w:rPr>
                <w:rStyle w:val="Hyperlink"/>
                <w:noProof/>
              </w:rPr>
              <w:t>AI Attack and defend</w:t>
            </w:r>
            <w:r>
              <w:rPr>
                <w:noProof/>
                <w:webHidden/>
              </w:rPr>
              <w:tab/>
            </w:r>
            <w:r>
              <w:rPr>
                <w:noProof/>
                <w:webHidden/>
              </w:rPr>
              <w:fldChar w:fldCharType="begin"/>
            </w:r>
            <w:r>
              <w:rPr>
                <w:noProof/>
                <w:webHidden/>
              </w:rPr>
              <w:instrText xml:space="preserve"> PAGEREF _Toc448589490 \h </w:instrText>
            </w:r>
            <w:r>
              <w:rPr>
                <w:noProof/>
                <w:webHidden/>
              </w:rPr>
            </w:r>
            <w:r>
              <w:rPr>
                <w:noProof/>
                <w:webHidden/>
              </w:rPr>
              <w:fldChar w:fldCharType="separate"/>
            </w:r>
            <w:r>
              <w:rPr>
                <w:noProof/>
                <w:webHidden/>
              </w:rPr>
              <w:t>31</w:t>
            </w:r>
            <w:r>
              <w:rPr>
                <w:noProof/>
                <w:webHidden/>
              </w:rPr>
              <w:fldChar w:fldCharType="end"/>
            </w:r>
          </w:hyperlink>
        </w:p>
        <w:p w:rsidR="00C753D3" w:rsidRDefault="00C753D3">
          <w:pPr>
            <w:pStyle w:val="TOC3"/>
            <w:rPr>
              <w:rFonts w:eastAsiaTheme="minorEastAsia"/>
              <w:noProof/>
              <w:lang w:eastAsia="en-GB"/>
            </w:rPr>
          </w:pPr>
          <w:hyperlink w:anchor="_Toc448589491" w:history="1">
            <w:r w:rsidRPr="001E66FA">
              <w:rPr>
                <w:rStyle w:val="Hyperlink"/>
                <w:noProof/>
              </w:rPr>
              <w:t>AI failsafe</w:t>
            </w:r>
            <w:r>
              <w:rPr>
                <w:noProof/>
                <w:webHidden/>
              </w:rPr>
              <w:tab/>
            </w:r>
            <w:r>
              <w:rPr>
                <w:noProof/>
                <w:webHidden/>
              </w:rPr>
              <w:fldChar w:fldCharType="begin"/>
            </w:r>
            <w:r>
              <w:rPr>
                <w:noProof/>
                <w:webHidden/>
              </w:rPr>
              <w:instrText xml:space="preserve"> PAGEREF _Toc448589491 \h </w:instrText>
            </w:r>
            <w:r>
              <w:rPr>
                <w:noProof/>
                <w:webHidden/>
              </w:rPr>
            </w:r>
            <w:r>
              <w:rPr>
                <w:noProof/>
                <w:webHidden/>
              </w:rPr>
              <w:fldChar w:fldCharType="separate"/>
            </w:r>
            <w:r>
              <w:rPr>
                <w:noProof/>
                <w:webHidden/>
              </w:rPr>
              <w:t>32</w:t>
            </w:r>
            <w:r>
              <w:rPr>
                <w:noProof/>
                <w:webHidden/>
              </w:rPr>
              <w:fldChar w:fldCharType="end"/>
            </w:r>
          </w:hyperlink>
        </w:p>
        <w:p w:rsidR="00C753D3" w:rsidRDefault="00C753D3">
          <w:pPr>
            <w:pStyle w:val="TOC2"/>
            <w:rPr>
              <w:rFonts w:eastAsiaTheme="minorEastAsia"/>
              <w:noProof/>
              <w:lang w:eastAsia="en-GB"/>
            </w:rPr>
          </w:pPr>
          <w:hyperlink w:anchor="_Toc448589492" w:history="1">
            <w:r w:rsidRPr="001E66FA">
              <w:rPr>
                <w:rStyle w:val="Hyperlink"/>
                <w:noProof/>
              </w:rPr>
              <w:t>Meeting requirements</w:t>
            </w:r>
            <w:r>
              <w:rPr>
                <w:noProof/>
                <w:webHidden/>
              </w:rPr>
              <w:tab/>
            </w:r>
            <w:r>
              <w:rPr>
                <w:noProof/>
                <w:webHidden/>
              </w:rPr>
              <w:fldChar w:fldCharType="begin"/>
            </w:r>
            <w:r>
              <w:rPr>
                <w:noProof/>
                <w:webHidden/>
              </w:rPr>
              <w:instrText xml:space="preserve"> PAGEREF _Toc448589492 \h </w:instrText>
            </w:r>
            <w:r>
              <w:rPr>
                <w:noProof/>
                <w:webHidden/>
              </w:rPr>
            </w:r>
            <w:r>
              <w:rPr>
                <w:noProof/>
                <w:webHidden/>
              </w:rPr>
              <w:fldChar w:fldCharType="separate"/>
            </w:r>
            <w:r>
              <w:rPr>
                <w:noProof/>
                <w:webHidden/>
              </w:rPr>
              <w:t>33</w:t>
            </w:r>
            <w:r>
              <w:rPr>
                <w:noProof/>
                <w:webHidden/>
              </w:rPr>
              <w:fldChar w:fldCharType="end"/>
            </w:r>
          </w:hyperlink>
        </w:p>
        <w:p w:rsidR="00C753D3" w:rsidRDefault="00C753D3">
          <w:pPr>
            <w:pStyle w:val="TOC1"/>
            <w:tabs>
              <w:tab w:val="right" w:leader="dot" w:pos="9016"/>
            </w:tabs>
            <w:rPr>
              <w:rFonts w:eastAsiaTheme="minorEastAsia"/>
              <w:noProof/>
              <w:lang w:eastAsia="en-GB"/>
            </w:rPr>
          </w:pPr>
          <w:hyperlink w:anchor="_Toc448589493" w:history="1">
            <w:r w:rsidRPr="001E66FA">
              <w:rPr>
                <w:rStyle w:val="Hyperlink"/>
                <w:noProof/>
              </w:rPr>
              <w:t>Testing</w:t>
            </w:r>
            <w:r>
              <w:rPr>
                <w:noProof/>
                <w:webHidden/>
              </w:rPr>
              <w:tab/>
            </w:r>
            <w:r>
              <w:rPr>
                <w:noProof/>
                <w:webHidden/>
              </w:rPr>
              <w:fldChar w:fldCharType="begin"/>
            </w:r>
            <w:r>
              <w:rPr>
                <w:noProof/>
                <w:webHidden/>
              </w:rPr>
              <w:instrText xml:space="preserve"> PAGEREF _Toc448589493 \h </w:instrText>
            </w:r>
            <w:r>
              <w:rPr>
                <w:noProof/>
                <w:webHidden/>
              </w:rPr>
            </w:r>
            <w:r>
              <w:rPr>
                <w:noProof/>
                <w:webHidden/>
              </w:rPr>
              <w:fldChar w:fldCharType="separate"/>
            </w:r>
            <w:r>
              <w:rPr>
                <w:noProof/>
                <w:webHidden/>
              </w:rPr>
              <w:t>36</w:t>
            </w:r>
            <w:r>
              <w:rPr>
                <w:noProof/>
                <w:webHidden/>
              </w:rPr>
              <w:fldChar w:fldCharType="end"/>
            </w:r>
          </w:hyperlink>
        </w:p>
        <w:p w:rsidR="00C753D3" w:rsidRDefault="00C753D3">
          <w:pPr>
            <w:pStyle w:val="TOC2"/>
            <w:rPr>
              <w:rFonts w:eastAsiaTheme="minorEastAsia"/>
              <w:noProof/>
              <w:lang w:eastAsia="en-GB"/>
            </w:rPr>
          </w:pPr>
          <w:hyperlink w:anchor="_Toc448589494" w:history="1">
            <w:r w:rsidRPr="001E66FA">
              <w:rPr>
                <w:rStyle w:val="Hyperlink"/>
                <w:noProof/>
              </w:rPr>
              <w:t>Main Menu testing</w:t>
            </w:r>
            <w:r>
              <w:rPr>
                <w:noProof/>
                <w:webHidden/>
              </w:rPr>
              <w:tab/>
            </w:r>
            <w:r>
              <w:rPr>
                <w:noProof/>
                <w:webHidden/>
              </w:rPr>
              <w:fldChar w:fldCharType="begin"/>
            </w:r>
            <w:r>
              <w:rPr>
                <w:noProof/>
                <w:webHidden/>
              </w:rPr>
              <w:instrText xml:space="preserve"> PAGEREF _Toc448589494 \h </w:instrText>
            </w:r>
            <w:r>
              <w:rPr>
                <w:noProof/>
                <w:webHidden/>
              </w:rPr>
            </w:r>
            <w:r>
              <w:rPr>
                <w:noProof/>
                <w:webHidden/>
              </w:rPr>
              <w:fldChar w:fldCharType="separate"/>
            </w:r>
            <w:r>
              <w:rPr>
                <w:noProof/>
                <w:webHidden/>
              </w:rPr>
              <w:t>36</w:t>
            </w:r>
            <w:r>
              <w:rPr>
                <w:noProof/>
                <w:webHidden/>
              </w:rPr>
              <w:fldChar w:fldCharType="end"/>
            </w:r>
          </w:hyperlink>
        </w:p>
        <w:p w:rsidR="00C753D3" w:rsidRDefault="00C753D3">
          <w:pPr>
            <w:pStyle w:val="TOC2"/>
            <w:rPr>
              <w:rFonts w:eastAsiaTheme="minorEastAsia"/>
              <w:noProof/>
              <w:lang w:eastAsia="en-GB"/>
            </w:rPr>
          </w:pPr>
          <w:hyperlink w:anchor="_Toc448589495" w:history="1">
            <w:r w:rsidRPr="001E66FA">
              <w:rPr>
                <w:rStyle w:val="Hyperlink"/>
                <w:noProof/>
              </w:rPr>
              <w:t>Option Menu testing</w:t>
            </w:r>
            <w:r>
              <w:rPr>
                <w:noProof/>
                <w:webHidden/>
              </w:rPr>
              <w:tab/>
            </w:r>
            <w:r>
              <w:rPr>
                <w:noProof/>
                <w:webHidden/>
              </w:rPr>
              <w:fldChar w:fldCharType="begin"/>
            </w:r>
            <w:r>
              <w:rPr>
                <w:noProof/>
                <w:webHidden/>
              </w:rPr>
              <w:instrText xml:space="preserve"> PAGEREF _Toc448589495 \h </w:instrText>
            </w:r>
            <w:r>
              <w:rPr>
                <w:noProof/>
                <w:webHidden/>
              </w:rPr>
            </w:r>
            <w:r>
              <w:rPr>
                <w:noProof/>
                <w:webHidden/>
              </w:rPr>
              <w:fldChar w:fldCharType="separate"/>
            </w:r>
            <w:r>
              <w:rPr>
                <w:noProof/>
                <w:webHidden/>
              </w:rPr>
              <w:t>36</w:t>
            </w:r>
            <w:r>
              <w:rPr>
                <w:noProof/>
                <w:webHidden/>
              </w:rPr>
              <w:fldChar w:fldCharType="end"/>
            </w:r>
          </w:hyperlink>
        </w:p>
        <w:p w:rsidR="00C753D3" w:rsidRDefault="00C753D3">
          <w:pPr>
            <w:pStyle w:val="TOC2"/>
            <w:rPr>
              <w:rFonts w:eastAsiaTheme="minorEastAsia"/>
              <w:noProof/>
              <w:lang w:eastAsia="en-GB"/>
            </w:rPr>
          </w:pPr>
          <w:hyperlink w:anchor="_Toc448589496" w:history="1">
            <w:r w:rsidRPr="001E66FA">
              <w:rPr>
                <w:rStyle w:val="Hyperlink"/>
                <w:noProof/>
              </w:rPr>
              <w:t>Play testing</w:t>
            </w:r>
            <w:r>
              <w:rPr>
                <w:noProof/>
                <w:webHidden/>
              </w:rPr>
              <w:tab/>
            </w:r>
            <w:r>
              <w:rPr>
                <w:noProof/>
                <w:webHidden/>
              </w:rPr>
              <w:fldChar w:fldCharType="begin"/>
            </w:r>
            <w:r>
              <w:rPr>
                <w:noProof/>
                <w:webHidden/>
              </w:rPr>
              <w:instrText xml:space="preserve"> PAGEREF _Toc448589496 \h </w:instrText>
            </w:r>
            <w:r>
              <w:rPr>
                <w:noProof/>
                <w:webHidden/>
              </w:rPr>
            </w:r>
            <w:r>
              <w:rPr>
                <w:noProof/>
                <w:webHidden/>
              </w:rPr>
              <w:fldChar w:fldCharType="separate"/>
            </w:r>
            <w:r>
              <w:rPr>
                <w:noProof/>
                <w:webHidden/>
              </w:rPr>
              <w:t>37</w:t>
            </w:r>
            <w:r>
              <w:rPr>
                <w:noProof/>
                <w:webHidden/>
              </w:rPr>
              <w:fldChar w:fldCharType="end"/>
            </w:r>
          </w:hyperlink>
        </w:p>
        <w:p w:rsidR="00C753D3" w:rsidRDefault="00C753D3">
          <w:pPr>
            <w:pStyle w:val="TOC3"/>
            <w:rPr>
              <w:rFonts w:eastAsiaTheme="minorEastAsia"/>
              <w:noProof/>
              <w:lang w:eastAsia="en-GB"/>
            </w:rPr>
          </w:pPr>
          <w:hyperlink w:anchor="_Toc448589497" w:history="1">
            <w:r w:rsidRPr="001E66FA">
              <w:rPr>
                <w:rStyle w:val="Hyperlink"/>
                <w:noProof/>
              </w:rPr>
              <w:t>Play vs human</w:t>
            </w:r>
            <w:r>
              <w:rPr>
                <w:noProof/>
                <w:webHidden/>
              </w:rPr>
              <w:tab/>
            </w:r>
            <w:r>
              <w:rPr>
                <w:noProof/>
                <w:webHidden/>
              </w:rPr>
              <w:fldChar w:fldCharType="begin"/>
            </w:r>
            <w:r>
              <w:rPr>
                <w:noProof/>
                <w:webHidden/>
              </w:rPr>
              <w:instrText xml:space="preserve"> PAGEREF _Toc448589497 \h </w:instrText>
            </w:r>
            <w:r>
              <w:rPr>
                <w:noProof/>
                <w:webHidden/>
              </w:rPr>
            </w:r>
            <w:r>
              <w:rPr>
                <w:noProof/>
                <w:webHidden/>
              </w:rPr>
              <w:fldChar w:fldCharType="separate"/>
            </w:r>
            <w:r>
              <w:rPr>
                <w:noProof/>
                <w:webHidden/>
              </w:rPr>
              <w:t>37</w:t>
            </w:r>
            <w:r>
              <w:rPr>
                <w:noProof/>
                <w:webHidden/>
              </w:rPr>
              <w:fldChar w:fldCharType="end"/>
            </w:r>
          </w:hyperlink>
        </w:p>
        <w:p w:rsidR="00C753D3" w:rsidRDefault="00C753D3">
          <w:pPr>
            <w:pStyle w:val="TOC3"/>
            <w:rPr>
              <w:rFonts w:eastAsiaTheme="minorEastAsia"/>
              <w:noProof/>
              <w:lang w:eastAsia="en-GB"/>
            </w:rPr>
          </w:pPr>
          <w:hyperlink w:anchor="_Toc448589498" w:history="1">
            <w:r w:rsidRPr="001E66FA">
              <w:rPr>
                <w:rStyle w:val="Hyperlink"/>
                <w:noProof/>
              </w:rPr>
              <w:t>Play vs AI</w:t>
            </w:r>
            <w:r>
              <w:rPr>
                <w:noProof/>
                <w:webHidden/>
              </w:rPr>
              <w:tab/>
            </w:r>
            <w:r>
              <w:rPr>
                <w:noProof/>
                <w:webHidden/>
              </w:rPr>
              <w:fldChar w:fldCharType="begin"/>
            </w:r>
            <w:r>
              <w:rPr>
                <w:noProof/>
                <w:webHidden/>
              </w:rPr>
              <w:instrText xml:space="preserve"> PAGEREF _Toc448589498 \h </w:instrText>
            </w:r>
            <w:r>
              <w:rPr>
                <w:noProof/>
                <w:webHidden/>
              </w:rPr>
            </w:r>
            <w:r>
              <w:rPr>
                <w:noProof/>
                <w:webHidden/>
              </w:rPr>
              <w:fldChar w:fldCharType="separate"/>
            </w:r>
            <w:r>
              <w:rPr>
                <w:noProof/>
                <w:webHidden/>
              </w:rPr>
              <w:t>38</w:t>
            </w:r>
            <w:r>
              <w:rPr>
                <w:noProof/>
                <w:webHidden/>
              </w:rPr>
              <w:fldChar w:fldCharType="end"/>
            </w:r>
          </w:hyperlink>
        </w:p>
        <w:p w:rsidR="00C753D3" w:rsidRDefault="00C753D3">
          <w:pPr>
            <w:pStyle w:val="TOC1"/>
            <w:tabs>
              <w:tab w:val="right" w:leader="dot" w:pos="9016"/>
            </w:tabs>
            <w:rPr>
              <w:rFonts w:eastAsiaTheme="minorEastAsia"/>
              <w:noProof/>
              <w:lang w:eastAsia="en-GB"/>
            </w:rPr>
          </w:pPr>
          <w:hyperlink w:anchor="_Toc448589499" w:history="1">
            <w:r w:rsidRPr="001E66FA">
              <w:rPr>
                <w:rStyle w:val="Hyperlink"/>
                <w:noProof/>
              </w:rPr>
              <w:t>Conclusions and Review</w:t>
            </w:r>
            <w:r>
              <w:rPr>
                <w:noProof/>
                <w:webHidden/>
              </w:rPr>
              <w:tab/>
            </w:r>
            <w:r>
              <w:rPr>
                <w:noProof/>
                <w:webHidden/>
              </w:rPr>
              <w:fldChar w:fldCharType="begin"/>
            </w:r>
            <w:r>
              <w:rPr>
                <w:noProof/>
                <w:webHidden/>
              </w:rPr>
              <w:instrText xml:space="preserve"> PAGEREF _Toc448589499 \h </w:instrText>
            </w:r>
            <w:r>
              <w:rPr>
                <w:noProof/>
                <w:webHidden/>
              </w:rPr>
            </w:r>
            <w:r>
              <w:rPr>
                <w:noProof/>
                <w:webHidden/>
              </w:rPr>
              <w:fldChar w:fldCharType="separate"/>
            </w:r>
            <w:r>
              <w:rPr>
                <w:noProof/>
                <w:webHidden/>
              </w:rPr>
              <w:t>39</w:t>
            </w:r>
            <w:r>
              <w:rPr>
                <w:noProof/>
                <w:webHidden/>
              </w:rPr>
              <w:fldChar w:fldCharType="end"/>
            </w:r>
          </w:hyperlink>
        </w:p>
        <w:p w:rsidR="00C753D3" w:rsidRDefault="00C753D3">
          <w:pPr>
            <w:pStyle w:val="TOC3"/>
            <w:rPr>
              <w:rFonts w:eastAsiaTheme="minorEastAsia"/>
              <w:noProof/>
              <w:lang w:eastAsia="en-GB"/>
            </w:rPr>
          </w:pPr>
          <w:hyperlink w:anchor="_Toc448589500" w:history="1">
            <w:r w:rsidRPr="001E66FA">
              <w:rPr>
                <w:rStyle w:val="Hyperlink"/>
                <w:noProof/>
              </w:rPr>
              <w:t>Review</w:t>
            </w:r>
            <w:r>
              <w:rPr>
                <w:noProof/>
                <w:webHidden/>
              </w:rPr>
              <w:tab/>
            </w:r>
            <w:r>
              <w:rPr>
                <w:noProof/>
                <w:webHidden/>
              </w:rPr>
              <w:fldChar w:fldCharType="begin"/>
            </w:r>
            <w:r>
              <w:rPr>
                <w:noProof/>
                <w:webHidden/>
              </w:rPr>
              <w:instrText xml:space="preserve"> PAGEREF _Toc448589500 \h </w:instrText>
            </w:r>
            <w:r>
              <w:rPr>
                <w:noProof/>
                <w:webHidden/>
              </w:rPr>
            </w:r>
            <w:r>
              <w:rPr>
                <w:noProof/>
                <w:webHidden/>
              </w:rPr>
              <w:fldChar w:fldCharType="separate"/>
            </w:r>
            <w:r>
              <w:rPr>
                <w:noProof/>
                <w:webHidden/>
              </w:rPr>
              <w:t>39</w:t>
            </w:r>
            <w:r>
              <w:rPr>
                <w:noProof/>
                <w:webHidden/>
              </w:rPr>
              <w:fldChar w:fldCharType="end"/>
            </w:r>
          </w:hyperlink>
        </w:p>
        <w:p w:rsidR="00C753D3" w:rsidRDefault="00C753D3">
          <w:pPr>
            <w:pStyle w:val="TOC3"/>
            <w:rPr>
              <w:rFonts w:eastAsiaTheme="minorEastAsia"/>
              <w:noProof/>
              <w:lang w:eastAsia="en-GB"/>
            </w:rPr>
          </w:pPr>
          <w:hyperlink w:anchor="_Toc448589501" w:history="1">
            <w:r w:rsidRPr="001E66FA">
              <w:rPr>
                <w:rStyle w:val="Hyperlink"/>
                <w:noProof/>
              </w:rPr>
              <w:t>Conclusion</w:t>
            </w:r>
            <w:r>
              <w:rPr>
                <w:noProof/>
                <w:webHidden/>
              </w:rPr>
              <w:tab/>
            </w:r>
            <w:r>
              <w:rPr>
                <w:noProof/>
                <w:webHidden/>
              </w:rPr>
              <w:fldChar w:fldCharType="begin"/>
            </w:r>
            <w:r>
              <w:rPr>
                <w:noProof/>
                <w:webHidden/>
              </w:rPr>
              <w:instrText xml:space="preserve"> PAGEREF _Toc448589501 \h </w:instrText>
            </w:r>
            <w:r>
              <w:rPr>
                <w:noProof/>
                <w:webHidden/>
              </w:rPr>
            </w:r>
            <w:r>
              <w:rPr>
                <w:noProof/>
                <w:webHidden/>
              </w:rPr>
              <w:fldChar w:fldCharType="separate"/>
            </w:r>
            <w:r>
              <w:rPr>
                <w:noProof/>
                <w:webHidden/>
              </w:rPr>
              <w:t>39</w:t>
            </w:r>
            <w:r>
              <w:rPr>
                <w:noProof/>
                <w:webHidden/>
              </w:rPr>
              <w:fldChar w:fldCharType="end"/>
            </w:r>
          </w:hyperlink>
        </w:p>
        <w:p w:rsidR="00C753D3" w:rsidRDefault="00C753D3">
          <w:pPr>
            <w:pStyle w:val="TOC1"/>
            <w:tabs>
              <w:tab w:val="right" w:leader="dot" w:pos="9016"/>
            </w:tabs>
            <w:rPr>
              <w:rFonts w:eastAsiaTheme="minorEastAsia"/>
              <w:noProof/>
              <w:lang w:eastAsia="en-GB"/>
            </w:rPr>
          </w:pPr>
          <w:hyperlink w:anchor="_Toc448589502" w:history="1">
            <w:r w:rsidRPr="001E66FA">
              <w:rPr>
                <w:rStyle w:val="Hyperlink"/>
                <w:noProof/>
              </w:rPr>
              <w:t>Bibliography</w:t>
            </w:r>
            <w:r>
              <w:rPr>
                <w:noProof/>
                <w:webHidden/>
              </w:rPr>
              <w:tab/>
            </w:r>
            <w:r>
              <w:rPr>
                <w:noProof/>
                <w:webHidden/>
              </w:rPr>
              <w:fldChar w:fldCharType="begin"/>
            </w:r>
            <w:r>
              <w:rPr>
                <w:noProof/>
                <w:webHidden/>
              </w:rPr>
              <w:instrText xml:space="preserve"> PAGEREF _Toc448589502 \h </w:instrText>
            </w:r>
            <w:r>
              <w:rPr>
                <w:noProof/>
                <w:webHidden/>
              </w:rPr>
            </w:r>
            <w:r>
              <w:rPr>
                <w:noProof/>
                <w:webHidden/>
              </w:rPr>
              <w:fldChar w:fldCharType="separate"/>
            </w:r>
            <w:r>
              <w:rPr>
                <w:noProof/>
                <w:webHidden/>
              </w:rPr>
              <w:t>40</w:t>
            </w:r>
            <w:r>
              <w:rPr>
                <w:noProof/>
                <w:webHidden/>
              </w:rPr>
              <w:fldChar w:fldCharType="end"/>
            </w:r>
          </w:hyperlink>
        </w:p>
        <w:p w:rsidR="00F606F8" w:rsidRDefault="00F606F8" w:rsidP="00F606F8">
          <w:pPr>
            <w:pStyle w:val="TOC1"/>
            <w:tabs>
              <w:tab w:val="right" w:leader="dot" w:pos="9016"/>
            </w:tabs>
            <w:rPr>
              <w:bCs/>
              <w:noProof/>
            </w:rPr>
          </w:pPr>
          <w:r>
            <w:rPr>
              <w:b/>
              <w:bCs/>
              <w:noProof/>
            </w:rPr>
            <w:fldChar w:fldCharType="end"/>
          </w:r>
        </w:p>
      </w:sdtContent>
    </w:sdt>
    <w:p w:rsidR="00F606F8" w:rsidRPr="00F606F8" w:rsidRDefault="00F606F8" w:rsidP="00F606F8"/>
    <w:p w:rsidR="00DF6C5D" w:rsidRDefault="00DF6C5D" w:rsidP="00F606F8">
      <w:pPr>
        <w:pStyle w:val="Heading1"/>
      </w:pPr>
    </w:p>
    <w:p w:rsidR="00DF6C5D" w:rsidRDefault="00DF6C5D" w:rsidP="00DF6C5D"/>
    <w:p w:rsidR="00DF6C5D" w:rsidRDefault="00DF6C5D" w:rsidP="00DF6C5D"/>
    <w:p w:rsidR="00DF6C5D" w:rsidRDefault="00DF6C5D" w:rsidP="00DF6C5D"/>
    <w:p w:rsidR="00DF6C5D" w:rsidRDefault="00DF6C5D" w:rsidP="00DF6C5D"/>
    <w:p w:rsidR="00DF6C5D" w:rsidRDefault="00DF6C5D" w:rsidP="00DF6C5D"/>
    <w:p w:rsidR="00DF6C5D" w:rsidRDefault="00DF6C5D" w:rsidP="00DF6C5D"/>
    <w:p w:rsidR="00DF6C5D" w:rsidRDefault="00DF6C5D" w:rsidP="00DF6C5D"/>
    <w:p w:rsidR="00DF6C5D" w:rsidRDefault="00DF6C5D" w:rsidP="00DF6C5D"/>
    <w:p w:rsidR="00EC7A68" w:rsidRDefault="00EC7A68" w:rsidP="005C5699">
      <w:pPr>
        <w:pStyle w:val="Heading1"/>
      </w:pPr>
      <w:bookmarkStart w:id="3" w:name="_Toc448589453"/>
      <w:r>
        <w:t>Project Design</w:t>
      </w:r>
      <w:bookmarkEnd w:id="3"/>
    </w:p>
    <w:p w:rsidR="00BD5364" w:rsidRDefault="00BD5364" w:rsidP="00BD5364">
      <w:pPr>
        <w:pStyle w:val="Heading2"/>
      </w:pPr>
      <w:bookmarkStart w:id="4" w:name="_Toc448589454"/>
      <w:r>
        <w:t>Introduction</w:t>
      </w:r>
      <w:bookmarkEnd w:id="4"/>
    </w:p>
    <w:p w:rsidR="00BD5364" w:rsidRDefault="00BD5364" w:rsidP="00BD5364">
      <w:r>
        <w:t xml:space="preserve">For the final project, the program that will be created is a Noughts and Crosses game. The game will be created using the C++ programming language and will use SDL libraries in order to show a GUI window instead of a console window. </w:t>
      </w:r>
      <w:r w:rsidR="00741288">
        <w:t xml:space="preserve">The game has to be constricted to a square grid, which noughts and crosses is. Instead of using a 1 dimensional array, a 2 dimensional array will be used instead. </w:t>
      </w:r>
    </w:p>
    <w:p w:rsidR="00741288" w:rsidRDefault="00741288" w:rsidP="00BD5364">
      <w:r>
        <w:t>To add more of a complexity to the project, a game AI will also be created for the game. The AI must at least know how to block the player, or win. This AI must also play fair i.e. will take the correct turn and not do double turns or overwrite any part of the grid which has already been played on. The AI will most likely be the weak point of the project i.e. will be the most likely part of the game which may cause the program to break, so great care must be taken whilst creating it.</w:t>
      </w:r>
    </w:p>
    <w:p w:rsidR="00741288" w:rsidRPr="00BD5364" w:rsidRDefault="00741288" w:rsidP="00BD5364">
      <w:r>
        <w:t>Another part to be added to the project is the ability for users to customise the playing grid i.e.</w:t>
      </w:r>
      <w:r w:rsidR="00297A2B">
        <w:t xml:space="preserve"> change</w:t>
      </w:r>
      <w:r>
        <w:t xml:space="preserve"> the graphics. </w:t>
      </w:r>
      <w:r w:rsidR="00297A2B">
        <w:t>Pre made graphics will be created and the users will have the ability to choose between these.</w:t>
      </w:r>
    </w:p>
    <w:p w:rsidR="000D52CA" w:rsidRDefault="000D52CA" w:rsidP="000D52CA">
      <w:pPr>
        <w:pStyle w:val="Heading2"/>
      </w:pPr>
      <w:bookmarkStart w:id="5" w:name="_Toc448589455"/>
      <w:r>
        <w:t>Program Review</w:t>
      </w:r>
      <w:r w:rsidR="006846CC">
        <w:t>s</w:t>
      </w:r>
      <w:bookmarkEnd w:id="5"/>
    </w:p>
    <w:p w:rsidR="000D52CA" w:rsidRDefault="00DE34A2" w:rsidP="000D52CA">
      <w:hyperlink r:id="rId8" w:history="1">
        <w:r w:rsidR="00297A2B" w:rsidRPr="00234A97">
          <w:rPr>
            <w:rStyle w:val="Hyperlink"/>
          </w:rPr>
          <w:t>https://www.youtube.com/watch?v=OgkEbdo21vA</w:t>
        </w:r>
      </w:hyperlink>
    </w:p>
    <w:p w:rsidR="002972A2" w:rsidRDefault="00297A2B" w:rsidP="000D52CA">
      <w:r>
        <w:rPr>
          <w:noProof/>
          <w:lang w:eastAsia="en-GB"/>
        </w:rPr>
        <w:drawing>
          <wp:anchor distT="0" distB="0" distL="114300" distR="114300" simplePos="0" relativeHeight="251674624" behindDoc="1" locked="0" layoutInCell="1" allowOverlap="1" wp14:anchorId="5638A0FC" wp14:editId="5584D8CF">
            <wp:simplePos x="0" y="0"/>
            <wp:positionH relativeFrom="column">
              <wp:posOffset>0</wp:posOffset>
            </wp:positionH>
            <wp:positionV relativeFrom="paragraph">
              <wp:posOffset>-3175</wp:posOffset>
            </wp:positionV>
            <wp:extent cx="2152650" cy="1614805"/>
            <wp:effectExtent l="0" t="0" r="0" b="4445"/>
            <wp:wrapTight wrapText="bothSides">
              <wp:wrapPolygon edited="0">
                <wp:start x="0" y="0"/>
                <wp:lineTo x="0" y="21405"/>
                <wp:lineTo x="21409" y="21405"/>
                <wp:lineTo x="214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val="0"/>
                        </a:ext>
                      </a:extLst>
                    </a:blip>
                    <a:srcRect/>
                    <a:stretch/>
                  </pic:blipFill>
                  <pic:spPr bwMode="auto">
                    <a:xfrm>
                      <a:off x="0" y="0"/>
                      <a:ext cx="2152650" cy="1614805"/>
                    </a:xfrm>
                    <a:prstGeom prst="rect">
                      <a:avLst/>
                    </a:prstGeom>
                    <a:ln>
                      <a:noFill/>
                    </a:ln>
                    <a:extLst>
                      <a:ext uri="{53640926-AAD7-44D8-BBD7-CCE9431645EC}">
                        <a14:shadowObscured xmlns:a14="http://schemas.microsoft.com/office/drawing/2010/main"/>
                      </a:ext>
                    </a:extLst>
                  </pic:spPr>
                </pic:pic>
              </a:graphicData>
            </a:graphic>
          </wp:anchor>
        </w:drawing>
      </w:r>
      <w:r>
        <w:t xml:space="preserve">This is the first program to be reviewed. This program was created using C++ and SDL 1.2 (older version). It features a GUI and uses key inputs to place noughts or crosses on. The graphics could be improved, as all the graphics are of inconsistent colours which makes the program look too “messy”. The program also does not show which player’s turn it is. This can be improved by adding space at the bottom or at the sides which show which player’s turn it is. The program opens the game straight away and does not feature a menu. For the program to be created, </w:t>
      </w:r>
      <w:r w:rsidR="002972A2">
        <w:t>there must be space for the menu and this can also be space which will show which player’s turn it is.</w:t>
      </w:r>
    </w:p>
    <w:p w:rsidR="002972A2" w:rsidRDefault="002972A2" w:rsidP="000D52CA">
      <w:r>
        <w:t>One final criticism for this program is that the “Win” screen looks really clumsy and that all its graphics look rushed.</w:t>
      </w:r>
    </w:p>
    <w:p w:rsidR="002972A2" w:rsidRDefault="006846CC" w:rsidP="000D52CA">
      <w:r>
        <w:rPr>
          <w:noProof/>
          <w:lang w:eastAsia="en-GB"/>
        </w:rPr>
        <w:drawing>
          <wp:anchor distT="0" distB="0" distL="114300" distR="114300" simplePos="0" relativeHeight="251675648" behindDoc="1" locked="0" layoutInCell="1" allowOverlap="1" wp14:anchorId="647E614D" wp14:editId="5F67BA96">
            <wp:simplePos x="0" y="0"/>
            <wp:positionH relativeFrom="margin">
              <wp:align>left</wp:align>
            </wp:positionH>
            <wp:positionV relativeFrom="paragraph">
              <wp:posOffset>287020</wp:posOffset>
            </wp:positionV>
            <wp:extent cx="2581275" cy="1585595"/>
            <wp:effectExtent l="0" t="0" r="9525" b="0"/>
            <wp:wrapTight wrapText="bothSides">
              <wp:wrapPolygon edited="0">
                <wp:start x="0" y="0"/>
                <wp:lineTo x="0" y="21280"/>
                <wp:lineTo x="21520" y="21280"/>
                <wp:lineTo x="215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email">
                      <a:extLst>
                        <a:ext uri="{28A0092B-C50C-407E-A947-70E740481C1C}">
                          <a14:useLocalDpi xmlns:a14="http://schemas.microsoft.com/office/drawing/2010/main" val="0"/>
                        </a:ext>
                      </a:extLst>
                    </a:blip>
                    <a:srcRect/>
                    <a:stretch/>
                  </pic:blipFill>
                  <pic:spPr bwMode="auto">
                    <a:xfrm>
                      <a:off x="0" y="0"/>
                      <a:ext cx="2581275" cy="158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11" w:history="1">
        <w:r w:rsidR="002972A2" w:rsidRPr="00234A97">
          <w:rPr>
            <w:rStyle w:val="Hyperlink"/>
          </w:rPr>
          <w:t>https://www.youtube.com/watch?v=_s_4Gu7Fzec</w:t>
        </w:r>
      </w:hyperlink>
      <w:r w:rsidR="002972A2">
        <w:t xml:space="preserve"> (warning: loud music)</w:t>
      </w:r>
    </w:p>
    <w:p w:rsidR="002972A2" w:rsidRDefault="006846CC" w:rsidP="000D52CA">
      <w:r>
        <w:t xml:space="preserve">This program uses a C++ programming language however does not use SDL, and the program is console based. The design of the items on screen look very intimidating to people with low computer skills because of the high number of items on the screen which are not related to the Noughts and Crosses game. This program includes “Cursor Coords” which I assume could be the mouse cursor coordinates which means that the game may have a mouse input. </w:t>
      </w:r>
    </w:p>
    <w:p w:rsidR="006846CC" w:rsidRDefault="006846CC" w:rsidP="000D52CA">
      <w:r>
        <w:t>Unlike the previous program, this program do</w:t>
      </w:r>
      <w:r w:rsidR="00D84D5D">
        <w:t>es not have any graphics at all, instead it uses ASCII characters to create the game board and lines which separate different components of the game. This program also features a menu system and a game AI, as shown on the menu which contains:</w:t>
      </w:r>
    </w:p>
    <w:p w:rsidR="00D84D5D" w:rsidRDefault="00D84D5D" w:rsidP="00D84D5D">
      <w:pPr>
        <w:pStyle w:val="ListParagraph"/>
        <w:numPr>
          <w:ilvl w:val="0"/>
          <w:numId w:val="2"/>
        </w:numPr>
      </w:pPr>
      <w:r>
        <w:t>Single Player</w:t>
      </w:r>
    </w:p>
    <w:p w:rsidR="00D84D5D" w:rsidRDefault="00D84D5D" w:rsidP="00D84D5D">
      <w:pPr>
        <w:pStyle w:val="ListParagraph"/>
        <w:numPr>
          <w:ilvl w:val="0"/>
          <w:numId w:val="2"/>
        </w:numPr>
      </w:pPr>
      <w:r>
        <w:t>Two Player (&lt;&lt; the creator of this program has made a typo)</w:t>
      </w:r>
    </w:p>
    <w:p w:rsidR="00D84D5D" w:rsidRDefault="00D84D5D" w:rsidP="00D84D5D">
      <w:pPr>
        <w:pStyle w:val="ListParagraph"/>
        <w:numPr>
          <w:ilvl w:val="0"/>
          <w:numId w:val="2"/>
        </w:numPr>
      </w:pPr>
      <w:r>
        <w:t>Exit</w:t>
      </w:r>
    </w:p>
    <w:p w:rsidR="006B44F5" w:rsidRDefault="00DE34A2" w:rsidP="006B44F5">
      <w:hyperlink r:id="rId12" w:history="1">
        <w:r w:rsidR="006B44F5" w:rsidRPr="00234A97">
          <w:rPr>
            <w:rStyle w:val="Hyperlink"/>
          </w:rPr>
          <w:t>https://www.youtube.com/watch?v=rMJqMV5Lab0</w:t>
        </w:r>
      </w:hyperlink>
    </w:p>
    <w:p w:rsidR="00D84D5D" w:rsidRDefault="006B44F5" w:rsidP="00D84D5D">
      <w:r>
        <w:rPr>
          <w:noProof/>
          <w:lang w:eastAsia="en-GB"/>
        </w:rPr>
        <w:drawing>
          <wp:anchor distT="0" distB="0" distL="114300" distR="114300" simplePos="0" relativeHeight="251676672" behindDoc="1" locked="0" layoutInCell="1" allowOverlap="1" wp14:anchorId="296DF0BF" wp14:editId="79B9AA92">
            <wp:simplePos x="0" y="0"/>
            <wp:positionH relativeFrom="column">
              <wp:posOffset>0</wp:posOffset>
            </wp:positionH>
            <wp:positionV relativeFrom="paragraph">
              <wp:posOffset>-1270</wp:posOffset>
            </wp:positionV>
            <wp:extent cx="2543175" cy="1962668"/>
            <wp:effectExtent l="0" t="0" r="0" b="0"/>
            <wp:wrapTight wrapText="bothSides">
              <wp:wrapPolygon edited="0">
                <wp:start x="0" y="0"/>
                <wp:lineTo x="0" y="21390"/>
                <wp:lineTo x="21357" y="21390"/>
                <wp:lineTo x="213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val="0"/>
                        </a:ext>
                      </a:extLst>
                    </a:blip>
                    <a:srcRect/>
                    <a:stretch/>
                  </pic:blipFill>
                  <pic:spPr bwMode="auto">
                    <a:xfrm>
                      <a:off x="0" y="0"/>
                      <a:ext cx="2543175" cy="19626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This program is built using the C++ programming language and uses SDL. The program has a good graphics layout and even has an initial menu system before going into the game and also provides an option to see the credits, which shows the people that were involved with creating this program.</w:t>
      </w:r>
    </w:p>
    <w:p w:rsidR="00B926EC" w:rsidRDefault="006B44F5" w:rsidP="00D84D5D">
      <w:r>
        <w:t xml:space="preserve">This program however, </w:t>
      </w:r>
      <w:r w:rsidR="00B926EC">
        <w:t>does not have the ability to allow for more than one player, since the AI is always run. The program to be created should allow for there to both be 1 or 2 players.</w:t>
      </w:r>
    </w:p>
    <w:p w:rsidR="00B23ABB" w:rsidRDefault="00B926EC" w:rsidP="000D52CA">
      <w:r>
        <w:t>One final criticism for this program is the fact that the creator added an unnecessary delay on the AI’</w:t>
      </w:r>
      <w:r w:rsidR="00D644BE">
        <w:t>s turn, this may annoy the user and slow down the game.</w:t>
      </w:r>
    </w:p>
    <w:p w:rsidR="000D52CA" w:rsidRDefault="000D52CA" w:rsidP="000D52CA">
      <w:pPr>
        <w:pStyle w:val="Heading2"/>
      </w:pPr>
      <w:bookmarkStart w:id="6" w:name="_Toc448589456"/>
      <w:r>
        <w:t>Program requirements</w:t>
      </w:r>
      <w:bookmarkEnd w:id="6"/>
    </w:p>
    <w:p w:rsidR="00284937" w:rsidRDefault="00D644BE" w:rsidP="000D52CA">
      <w:r>
        <w:t>The items that will be required for the Noughts and Crosses game to be created:</w:t>
      </w:r>
    </w:p>
    <w:p w:rsidR="0021735A" w:rsidRDefault="0021735A" w:rsidP="0021735A">
      <w:pPr>
        <w:pStyle w:val="ListParagraph"/>
        <w:numPr>
          <w:ilvl w:val="0"/>
          <w:numId w:val="1"/>
        </w:numPr>
      </w:pPr>
      <w:r>
        <w:t>Has graphics</w:t>
      </w:r>
    </w:p>
    <w:p w:rsidR="00083BAA" w:rsidRDefault="00083BAA" w:rsidP="0021735A">
      <w:pPr>
        <w:pStyle w:val="ListParagraph"/>
        <w:numPr>
          <w:ilvl w:val="0"/>
          <w:numId w:val="1"/>
        </w:numPr>
      </w:pPr>
      <w:r>
        <w:t>The user should be able to choose which style of graphics they want via the options menu</w:t>
      </w:r>
    </w:p>
    <w:p w:rsidR="0021735A" w:rsidRDefault="0021735A" w:rsidP="0021735A">
      <w:pPr>
        <w:pStyle w:val="ListParagraph"/>
        <w:numPr>
          <w:ilvl w:val="0"/>
          <w:numId w:val="1"/>
        </w:numPr>
      </w:pPr>
      <w:r>
        <w:t>User can choose between</w:t>
      </w:r>
      <w:r w:rsidR="00D644BE">
        <w:t xml:space="preserve"> different items on the main menu i.e. play vs human, play vs AI or options menu</w:t>
      </w:r>
    </w:p>
    <w:p w:rsidR="0021735A" w:rsidRDefault="00D644BE" w:rsidP="0021735A">
      <w:pPr>
        <w:pStyle w:val="ListParagraph"/>
        <w:numPr>
          <w:ilvl w:val="0"/>
          <w:numId w:val="1"/>
        </w:numPr>
      </w:pPr>
      <w:r>
        <w:t>Play vs AI will set the game to let the AI take the other turn instead of another human player</w:t>
      </w:r>
    </w:p>
    <w:p w:rsidR="0021735A" w:rsidRDefault="00D644BE" w:rsidP="0021735A">
      <w:pPr>
        <w:pStyle w:val="ListParagraph"/>
        <w:numPr>
          <w:ilvl w:val="0"/>
          <w:numId w:val="1"/>
        </w:numPr>
      </w:pPr>
      <w:r>
        <w:t>A graphic which tells which player has won or if it’s a draw</w:t>
      </w:r>
    </w:p>
    <w:p w:rsidR="00343CAD" w:rsidRDefault="00083BAA" w:rsidP="009E3A3C">
      <w:pPr>
        <w:pStyle w:val="ListParagraph"/>
        <w:numPr>
          <w:ilvl w:val="0"/>
          <w:numId w:val="1"/>
        </w:numPr>
      </w:pPr>
      <w:r>
        <w:t>The correct graphic must be shown i.e. when its nought’s turn, it must show a nought on the chosen part of the grid</w:t>
      </w:r>
    </w:p>
    <w:p w:rsidR="00083BAA" w:rsidRDefault="00083BAA" w:rsidP="009E3A3C">
      <w:pPr>
        <w:pStyle w:val="ListParagraph"/>
        <w:numPr>
          <w:ilvl w:val="0"/>
          <w:numId w:val="1"/>
        </w:numPr>
      </w:pPr>
      <w:r>
        <w:t>Players cannot write over a square that is not empty</w:t>
      </w:r>
    </w:p>
    <w:p w:rsidR="00343CAD" w:rsidRDefault="00343CAD" w:rsidP="0021735A">
      <w:pPr>
        <w:pStyle w:val="ListParagraph"/>
        <w:numPr>
          <w:ilvl w:val="0"/>
          <w:numId w:val="1"/>
        </w:numPr>
      </w:pPr>
      <w:r>
        <w:t>Player can quit whenever they want</w:t>
      </w:r>
    </w:p>
    <w:p w:rsidR="00997289" w:rsidRDefault="00997289" w:rsidP="0021735A">
      <w:pPr>
        <w:pStyle w:val="ListParagraph"/>
        <w:numPr>
          <w:ilvl w:val="0"/>
          <w:numId w:val="1"/>
        </w:numPr>
      </w:pPr>
      <w:r>
        <w:t>Consistent style throughout the program</w:t>
      </w:r>
    </w:p>
    <w:p w:rsidR="00794D58" w:rsidRDefault="00794D58" w:rsidP="0021735A">
      <w:pPr>
        <w:pStyle w:val="ListParagraph"/>
        <w:numPr>
          <w:ilvl w:val="0"/>
          <w:numId w:val="1"/>
        </w:numPr>
      </w:pPr>
      <w:r>
        <w:t xml:space="preserve">Records and saves </w:t>
      </w:r>
      <w:r w:rsidR="00083BAA">
        <w:t>any errors to a file</w:t>
      </w:r>
    </w:p>
    <w:p w:rsidR="000453A9" w:rsidRDefault="000453A9" w:rsidP="0021735A">
      <w:pPr>
        <w:pStyle w:val="ListParagraph"/>
        <w:numPr>
          <w:ilvl w:val="0"/>
          <w:numId w:val="1"/>
        </w:numPr>
      </w:pPr>
      <w:r>
        <w:t>At least 3 different graphics styles for the user to choose from</w:t>
      </w:r>
    </w:p>
    <w:p w:rsidR="00CB2E43" w:rsidRDefault="00CB2E43" w:rsidP="00CB2E43">
      <w:r>
        <w:t>Programming requirements:</w:t>
      </w:r>
    </w:p>
    <w:p w:rsidR="009258BF" w:rsidRDefault="009258BF" w:rsidP="0021735A">
      <w:pPr>
        <w:pStyle w:val="ListParagraph"/>
        <w:numPr>
          <w:ilvl w:val="0"/>
          <w:numId w:val="1"/>
        </w:numPr>
      </w:pPr>
      <w:r>
        <w:t>Using C++ programming language</w:t>
      </w:r>
    </w:p>
    <w:p w:rsidR="0021735A" w:rsidRDefault="00623ADF" w:rsidP="000D52CA">
      <w:pPr>
        <w:pStyle w:val="ListParagraph"/>
        <w:numPr>
          <w:ilvl w:val="0"/>
          <w:numId w:val="1"/>
        </w:numPr>
      </w:pPr>
      <w:r>
        <w:t>Built for Windows OS and i</w:t>
      </w:r>
      <w:r w:rsidR="00C234D7">
        <w:t>s a windows application</w:t>
      </w:r>
    </w:p>
    <w:p w:rsidR="00083BAA" w:rsidRDefault="00083BAA" w:rsidP="000D52CA">
      <w:pPr>
        <w:pStyle w:val="ListParagraph"/>
        <w:numPr>
          <w:ilvl w:val="0"/>
          <w:numId w:val="1"/>
        </w:numPr>
      </w:pPr>
      <w:r>
        <w:t>Uses SDL libraries</w:t>
      </w:r>
    </w:p>
    <w:p w:rsidR="00DB501D" w:rsidRDefault="00083BAA" w:rsidP="009E08C0">
      <w:pPr>
        <w:pStyle w:val="ListParagraph"/>
        <w:numPr>
          <w:ilvl w:val="0"/>
          <w:numId w:val="1"/>
        </w:numPr>
      </w:pPr>
      <w:r>
        <w:t>Project settings for Visual Studio must be all set to make sure that the people marking the project won’t have to go through the struggle of setting the project up</w:t>
      </w:r>
    </w:p>
    <w:p w:rsidR="009E08C0" w:rsidRDefault="009E08C0" w:rsidP="009E08C0">
      <w:pPr>
        <w:pStyle w:val="ListParagraph"/>
      </w:pPr>
    </w:p>
    <w:p w:rsidR="00DB501D" w:rsidRDefault="00DB501D" w:rsidP="00DB501D">
      <w:r>
        <w:t>Optional:</w:t>
      </w:r>
    </w:p>
    <w:p w:rsidR="00DB501D" w:rsidRDefault="00DB501D" w:rsidP="00DB501D">
      <w:pPr>
        <w:pStyle w:val="ListParagraph"/>
        <w:numPr>
          <w:ilvl w:val="0"/>
          <w:numId w:val="1"/>
        </w:numPr>
      </w:pPr>
      <w:r>
        <w:t>Mouse input</w:t>
      </w:r>
    </w:p>
    <w:p w:rsidR="00DB501D" w:rsidRDefault="00DB501D" w:rsidP="00DB501D">
      <w:pPr>
        <w:pStyle w:val="ListParagraph"/>
        <w:numPr>
          <w:ilvl w:val="0"/>
          <w:numId w:val="1"/>
        </w:numPr>
      </w:pPr>
      <w:r>
        <w:t>Game Sounds</w:t>
      </w:r>
    </w:p>
    <w:p w:rsidR="00252A1F" w:rsidRDefault="00DB501D" w:rsidP="00252A1F">
      <w:pPr>
        <w:pStyle w:val="ListParagraph"/>
        <w:numPr>
          <w:ilvl w:val="0"/>
          <w:numId w:val="1"/>
        </w:numPr>
      </w:pPr>
      <w:r>
        <w:t>Sounds Option in the option menu</w:t>
      </w:r>
    </w:p>
    <w:p w:rsidR="000D52CA" w:rsidRDefault="000D52CA" w:rsidP="000D52CA">
      <w:pPr>
        <w:pStyle w:val="Heading2"/>
      </w:pPr>
      <w:bookmarkStart w:id="7" w:name="_Toc448589457"/>
      <w:r>
        <w:t>Informal program specification</w:t>
      </w:r>
      <w:bookmarkEnd w:id="7"/>
    </w:p>
    <w:p w:rsidR="00A45316" w:rsidRDefault="00A45316" w:rsidP="00A45316">
      <w:pPr>
        <w:pStyle w:val="Heading3"/>
      </w:pPr>
      <w:bookmarkStart w:id="8" w:name="_Toc448589458"/>
      <w:r>
        <w:t>Compulsory</w:t>
      </w:r>
      <w:bookmarkEnd w:id="8"/>
    </w:p>
    <w:p w:rsidR="00C03557" w:rsidRDefault="00E50FBD" w:rsidP="00083BAA">
      <w:r>
        <w:t>The program to be created should be built specifically for Windows OS and must be using C++ programming language.</w:t>
      </w:r>
      <w:r w:rsidR="00A45316">
        <w:t xml:space="preserve"> </w:t>
      </w:r>
      <w:r w:rsidR="00C03557">
        <w:t>In order for the program to show graphics on screen, an external library called SDL will need to be used, however, for this project, SDL2 will be used instead of SDL1.2 which is provided by the university. To ensure that the marking process of the project is easy for the markers, and to make sure the project works on their computer, the project folder will have to be set up so that all the image resources and the library and include files are included in the folder. The project (solution) file will also have to be set up so that the project will always refer to the correct files in the project folder and would not matter where it is on the project marker’s computer. This must be done via the use of $(SourceDir) in the project settings.</w:t>
      </w:r>
    </w:p>
    <w:p w:rsidR="000453A9" w:rsidRDefault="00A45316" w:rsidP="00083BAA">
      <w:r>
        <w:t xml:space="preserve">The program needs to have graphics and utilises these graphics for the gameplay, and in the menu system. </w:t>
      </w:r>
      <w:r w:rsidR="000453A9">
        <w:t xml:space="preserve">There should at least be 3 different graphics for the user to choose from, this is in order to give a variety of choices for the user and to accommodate for the fact that they may be colour blind. </w:t>
      </w:r>
    </w:p>
    <w:p w:rsidR="00997289" w:rsidRDefault="00A45316" w:rsidP="00083BAA">
      <w:r>
        <w:t>The menu syste</w:t>
      </w:r>
      <w:r w:rsidR="00083BAA">
        <w:t>m must have multiple items i.e. these can be what the user wishes to do on the program i.e. access the option menu or play the game with another player or versus an AI.</w:t>
      </w:r>
      <w:r w:rsidR="00B343EC">
        <w:t xml:space="preserve"> </w:t>
      </w:r>
      <w:r w:rsidR="000453A9">
        <w:t>A graphic must show this clearly, this is to ensure that the user knows what options they have and which input they need in order to initiate that option.</w:t>
      </w:r>
    </w:p>
    <w:p w:rsidR="000453A9" w:rsidRDefault="00BA15E6" w:rsidP="00083BAA">
      <w:r>
        <w:t>Play vs AI must initiate an AI so that the second player is the game AI instead of another player. This AI must also be smart enough to make sure that it can block the player’s moves so they don’t win and also not cheat by putting a cross on a part of the grid which is not empty. The AI must also not have a big delay which may annoy the player.</w:t>
      </w:r>
    </w:p>
    <w:p w:rsidR="00BA15E6" w:rsidRDefault="00006094" w:rsidP="00083BAA">
      <w:r>
        <w:t>During the game multiple different graphics will be used, one to notify the player(s) whose turn it is. This is to make sure that the players know who has to do the next move. The correct graphic must also be applied to where the current player places their move i.e. if it’s nought’s turn, a nought must be placed on where they chose to do their move.</w:t>
      </w:r>
    </w:p>
    <w:p w:rsidR="00083BAA" w:rsidRDefault="00006094" w:rsidP="00083BAA">
      <w:r>
        <w:t>Once the game ends via a win or a draw, there must be a graphic which shows which player has won or when the game has drawn. This is so that the players know who has won or if the game has ended in a draw. There must a delay in this case, otherwise the players will not be fast enough to</w:t>
      </w:r>
      <w:r w:rsidR="00A725D0">
        <w:t xml:space="preserve"> read and</w:t>
      </w:r>
      <w:r>
        <w:t xml:space="preserve"> know who has won.</w:t>
      </w:r>
    </w:p>
    <w:p w:rsidR="00A45316" w:rsidRDefault="00A45316" w:rsidP="00A45316">
      <w:pPr>
        <w:pStyle w:val="Heading3"/>
      </w:pPr>
      <w:bookmarkStart w:id="9" w:name="_Toc448589459"/>
      <w:r>
        <w:t>Optional</w:t>
      </w:r>
      <w:bookmarkEnd w:id="9"/>
    </w:p>
    <w:p w:rsidR="000453A9" w:rsidRDefault="0044521A" w:rsidP="000453A9">
      <w:r>
        <w:t xml:space="preserve">Optional components to be added to the noughts and crosses game will be to allow the users to use mouse inputs. This is because with a GUI, users are most likely to expect a mouse input. </w:t>
      </w:r>
      <w:r w:rsidR="007C2C7F">
        <w:t>Adding game sounds to the game may also make the project more complex, but since the project is complex enough, this has been decided to be an optional requirement. Adding sounds would be helpful to players to know that the other player has done a turn. The sound can also prompt users if anyone has won, using various sounds.</w:t>
      </w:r>
    </w:p>
    <w:p w:rsidR="007C2C7F" w:rsidRPr="000453A9" w:rsidRDefault="007C2C7F" w:rsidP="000453A9">
      <w:r>
        <w:t xml:space="preserve">The last optional component to be added (if the previous are added) is to give the user(s) the ability to turn off the sounds via the option menu. </w:t>
      </w:r>
      <w:r w:rsidR="005A501D">
        <w:t>This is because the players may not want to have the sounds on, especially if the sounds become too repetitive if the players do their turns quickly.</w:t>
      </w:r>
    </w:p>
    <w:p w:rsidR="000D52CA" w:rsidRDefault="000D52CA" w:rsidP="000D52CA">
      <w:pPr>
        <w:pStyle w:val="Heading2"/>
      </w:pPr>
      <w:bookmarkStart w:id="10" w:name="_Toc448589460"/>
      <w:r>
        <w:t>Program comparison</w:t>
      </w:r>
      <w:bookmarkEnd w:id="10"/>
    </w:p>
    <w:p w:rsidR="005351F9" w:rsidRDefault="006B38CB" w:rsidP="000D52CA">
      <w:r>
        <w:t xml:space="preserve">The program to be created for this project will be different to the </w:t>
      </w:r>
      <w:r w:rsidR="00B178FE">
        <w:t xml:space="preserve">reviewed programs, because the program to be created gives the users the ability to customise the game according to the user’s preference. The users will have the ability to change the graphics of the game according to what they prefer. The program to be created also has an option menu, which none of the reviewed programs have. The </w:t>
      </w:r>
      <w:r w:rsidR="00A1771B">
        <w:t>option menu is what the user(s) can use to change the graphics of the game.</w:t>
      </w:r>
    </w:p>
    <w:p w:rsidR="00A1771B" w:rsidRDefault="00A1771B" w:rsidP="000D52CA">
      <w:r>
        <w:t xml:space="preserve">The program to be created will also use SDL2 instead of SDL1.2 which is what the reviewed programs used (except the last reviewed item – it was created in 1.2 and was updated by the creator to SDL 2). SDL2 has different processes to SDL1.2 which means that the processes in the reviewed program will be slightly different to the noughts and crosses game which will be created. </w:t>
      </w:r>
    </w:p>
    <w:p w:rsidR="00A1771B" w:rsidRDefault="00A1771B" w:rsidP="000D52CA">
      <w:r>
        <w:t>Unlike the reviewed programs, this project will have the ability to let users choose between playing against another player and playing against the game AI and also have graphics</w:t>
      </w:r>
      <w:r w:rsidR="00FE2326">
        <w:t>, making it more “user-friendly”</w:t>
      </w:r>
      <w:r>
        <w:t xml:space="preserve">. The second reviewed game does </w:t>
      </w:r>
      <w:r w:rsidR="00FE2326">
        <w:t>have the ability to play between another player or an AI however, does not seem user-friendly as it is console based and could be intimidating to computer illiterate people.</w:t>
      </w:r>
    </w:p>
    <w:p w:rsidR="000D52CA" w:rsidRDefault="000D52CA" w:rsidP="000D52CA">
      <w:pPr>
        <w:pStyle w:val="Heading2"/>
      </w:pPr>
      <w:bookmarkStart w:id="11" w:name="_Toc448589461"/>
      <w:r>
        <w:t>Problem Decomposition</w:t>
      </w:r>
      <w:bookmarkEnd w:id="11"/>
    </w:p>
    <w:p w:rsidR="000D52CA" w:rsidRDefault="00C4209C" w:rsidP="000D52CA">
      <w:r>
        <w:t xml:space="preserve">Since C++ programming language is used, a class </w:t>
      </w:r>
      <w:r w:rsidR="00A53667">
        <w:t>can be used. The class will hold some variables as private members, so that they cannot be accessed without permission. The other members will be the different functions for the game. This means that only one class will be required, which is the game itself.</w:t>
      </w:r>
    </w:p>
    <w:p w:rsidR="00A53667" w:rsidRDefault="00A53667" w:rsidP="000D52CA">
      <w:r>
        <w:t>These will be the different game states i.e.:</w:t>
      </w:r>
    </w:p>
    <w:p w:rsidR="00A53667" w:rsidRDefault="00A53667" w:rsidP="00A53667">
      <w:pPr>
        <w:pStyle w:val="ListParagraph"/>
        <w:numPr>
          <w:ilvl w:val="0"/>
          <w:numId w:val="1"/>
        </w:numPr>
      </w:pPr>
      <w:r>
        <w:t>Main Menu</w:t>
      </w:r>
    </w:p>
    <w:p w:rsidR="00A53667" w:rsidRDefault="00A53667" w:rsidP="00A53667">
      <w:pPr>
        <w:pStyle w:val="ListParagraph"/>
        <w:numPr>
          <w:ilvl w:val="0"/>
          <w:numId w:val="1"/>
        </w:numPr>
      </w:pPr>
      <w:r>
        <w:t>Option Menu</w:t>
      </w:r>
    </w:p>
    <w:p w:rsidR="00A53667" w:rsidRDefault="00A53667" w:rsidP="00A53667">
      <w:pPr>
        <w:pStyle w:val="ListParagraph"/>
        <w:numPr>
          <w:ilvl w:val="0"/>
          <w:numId w:val="1"/>
        </w:numPr>
      </w:pPr>
      <w:r>
        <w:t>In game vs human</w:t>
      </w:r>
    </w:p>
    <w:p w:rsidR="00A53667" w:rsidRDefault="00A53667" w:rsidP="00A53667">
      <w:pPr>
        <w:pStyle w:val="ListParagraph"/>
        <w:numPr>
          <w:ilvl w:val="0"/>
          <w:numId w:val="1"/>
        </w:numPr>
      </w:pPr>
      <w:r>
        <w:t>In game vs AI</w:t>
      </w:r>
    </w:p>
    <w:p w:rsidR="00A53667" w:rsidRDefault="00A53667" w:rsidP="00A53667">
      <w:r>
        <w:t xml:space="preserve">There are 4 game states i.e. when the user is in the main menu, option menu, or in game vs human or AI. These game states can be accessed via a loop, with the main menu loop being the loop where all the other loops can be accessed i.e. the main menu will always run and the menu loop ends when the player wants to quit the game. This means that the </w:t>
      </w:r>
      <w:r w:rsidR="004A24E8">
        <w:t>main menu is always in the background and everything in the game will revolve around the main menu.</w:t>
      </w:r>
    </w:p>
    <w:p w:rsidR="004A24E8" w:rsidRDefault="004A24E8" w:rsidP="00A53667">
      <w:r>
        <w:t>There are also 4 game states, however only 3 loops are required for the game. The game loop will contain both of the loop for a game vs a human and a game vs AI. When the user sets the game to play vs an AI, a Boolean variable will be set to true. The variable will be checked if</w:t>
      </w:r>
      <w:r w:rsidR="00A561D4">
        <w:t xml:space="preserve"> the variable is true, if so, the AI is run. </w:t>
      </w:r>
    </w:p>
    <w:p w:rsidR="00A561D4" w:rsidRDefault="00293BC0" w:rsidP="00A53667">
      <w:r>
        <w:t>The other 2 loops will be the Main Menu Loop and the Option Menu Loop.</w:t>
      </w:r>
      <w:r w:rsidR="0045257A">
        <w:t xml:space="preserve"> The option menu loop and the game loops can be run from the main menu according to the key input that is done by the users. Reading the key input will be done via SDL</w:t>
      </w:r>
      <w:r w:rsidR="00140128">
        <w:t>.</w:t>
      </w:r>
    </w:p>
    <w:p w:rsidR="00140128" w:rsidRDefault="003D0423" w:rsidP="00A53667">
      <w:r>
        <w:t xml:space="preserve">Switch-case statements are also required in the project. These will be mostly used to handle the </w:t>
      </w:r>
      <w:r w:rsidR="00CD6D7A">
        <w:t>key inputs. The switch case will be used to check a key input event and will execute code according to what button the user pres</w:t>
      </w:r>
      <w:r w:rsidR="007D08FD">
        <w:t>ses – i.e. when the user presses the Esc key, the menu should be exited or the game should end.</w:t>
      </w:r>
    </w:p>
    <w:p w:rsidR="00C40142" w:rsidRDefault="007D08FD" w:rsidP="00A53667">
      <w:r>
        <w:t>Switch-case statements however cannot be used for anything, in which case, nested if statements will have to be used, this is for things such as checking variables with non-constant values</w:t>
      </w:r>
      <w:r w:rsidR="00D37079">
        <w:t xml:space="preserve"> i.e. the array values. The if statements will be used to check the value of the array to see whether or not </w:t>
      </w:r>
      <w:r w:rsidR="00C40142">
        <w:t xml:space="preserve">they contain 0, 1 or 2. </w:t>
      </w:r>
      <w:r w:rsidR="00EA3605">
        <w:t xml:space="preserve">A value of </w:t>
      </w:r>
      <w:r w:rsidR="00C40142">
        <w:t>0 means that the part of the grid is empty, 1 or 2 means that the player 1 or 2 (respectively) has filled in the spot. If statements will have the most use in the project since many parts have to be compared</w:t>
      </w:r>
      <w:r w:rsidR="002F2989">
        <w:t xml:space="preserve"> according to the values the variables contain</w:t>
      </w:r>
      <w:r w:rsidR="00C40142">
        <w:t>.</w:t>
      </w:r>
    </w:p>
    <w:p w:rsidR="00A53667" w:rsidRDefault="00EA3605" w:rsidP="000D52CA">
      <w:r>
        <w:t>Other functions required:</w:t>
      </w:r>
    </w:p>
    <w:p w:rsidR="006F6790" w:rsidRDefault="006F6790" w:rsidP="00EA3605">
      <w:pPr>
        <w:pStyle w:val="ListParagraph"/>
        <w:numPr>
          <w:ilvl w:val="0"/>
          <w:numId w:val="1"/>
        </w:numPr>
      </w:pPr>
      <w:r>
        <w:t>Initialising SDL and components</w:t>
      </w:r>
    </w:p>
    <w:p w:rsidR="00EA3605" w:rsidRDefault="006F6790" w:rsidP="00EA3605">
      <w:pPr>
        <w:pStyle w:val="ListParagraph"/>
        <w:numPr>
          <w:ilvl w:val="0"/>
          <w:numId w:val="1"/>
        </w:numPr>
      </w:pPr>
      <w:r>
        <w:t>Image loading</w:t>
      </w:r>
    </w:p>
    <w:p w:rsidR="006F6790" w:rsidRDefault="006F6790" w:rsidP="00EA3605">
      <w:pPr>
        <w:pStyle w:val="ListParagraph"/>
        <w:numPr>
          <w:ilvl w:val="0"/>
          <w:numId w:val="1"/>
        </w:numPr>
      </w:pPr>
      <w:r>
        <w:t>Updating image on the window</w:t>
      </w:r>
    </w:p>
    <w:p w:rsidR="006F6790" w:rsidRDefault="006F6790" w:rsidP="00EA3605">
      <w:pPr>
        <w:pStyle w:val="ListParagraph"/>
        <w:numPr>
          <w:ilvl w:val="0"/>
          <w:numId w:val="1"/>
        </w:numPr>
      </w:pPr>
      <w:r>
        <w:t>Checking if the grid position is empty</w:t>
      </w:r>
    </w:p>
    <w:p w:rsidR="00F3501A" w:rsidRDefault="00F3501A" w:rsidP="00EA3605">
      <w:pPr>
        <w:pStyle w:val="ListParagraph"/>
        <w:numPr>
          <w:ilvl w:val="0"/>
          <w:numId w:val="1"/>
        </w:numPr>
      </w:pPr>
      <w:r>
        <w:t>AI logic</w:t>
      </w:r>
    </w:p>
    <w:p w:rsidR="00F3501A" w:rsidRDefault="00F3501A" w:rsidP="00EA3605">
      <w:pPr>
        <w:pStyle w:val="ListParagraph"/>
        <w:numPr>
          <w:ilvl w:val="0"/>
          <w:numId w:val="1"/>
        </w:numPr>
      </w:pPr>
      <w:r>
        <w:t>Checking which player has won or if it’s a draw</w:t>
      </w:r>
    </w:p>
    <w:p w:rsidR="00F3501A" w:rsidRDefault="00F3501A" w:rsidP="00EA3605">
      <w:pPr>
        <w:pStyle w:val="ListParagraph"/>
        <w:numPr>
          <w:ilvl w:val="0"/>
          <w:numId w:val="1"/>
        </w:numPr>
      </w:pPr>
      <w:r>
        <w:t>Resetting the game grid</w:t>
      </w:r>
    </w:p>
    <w:p w:rsidR="00F3501A" w:rsidRDefault="00F3501A" w:rsidP="00EA3605">
      <w:pPr>
        <w:pStyle w:val="ListParagraph"/>
        <w:numPr>
          <w:ilvl w:val="0"/>
          <w:numId w:val="1"/>
        </w:numPr>
      </w:pPr>
      <w:r>
        <w:t>Error printing to a file</w:t>
      </w:r>
    </w:p>
    <w:p w:rsidR="00A05D0C" w:rsidRDefault="00A05D0C" w:rsidP="00A05D0C">
      <w:r>
        <w:t>These functions will be explained more during the development.</w:t>
      </w:r>
    </w:p>
    <w:p w:rsidR="000D52CA" w:rsidRDefault="003867A7" w:rsidP="000D52CA">
      <w:pPr>
        <w:pStyle w:val="Heading2"/>
      </w:pPr>
      <w:bookmarkStart w:id="12" w:name="_Toc448589462"/>
      <w:r w:rsidRPr="008F7C57">
        <w:rPr>
          <w:noProof/>
          <w:lang w:eastAsia="en-GB"/>
        </w:rPr>
        <w:drawing>
          <wp:anchor distT="0" distB="0" distL="114300" distR="114300" simplePos="0" relativeHeight="251677696" behindDoc="1" locked="0" layoutInCell="1" allowOverlap="1" wp14:anchorId="20AE7649" wp14:editId="5FFC7FD2">
            <wp:simplePos x="0" y="0"/>
            <wp:positionH relativeFrom="column">
              <wp:posOffset>-47625</wp:posOffset>
            </wp:positionH>
            <wp:positionV relativeFrom="paragraph">
              <wp:posOffset>212725</wp:posOffset>
            </wp:positionV>
            <wp:extent cx="3145790" cy="4181475"/>
            <wp:effectExtent l="0" t="0" r="0" b="9525"/>
            <wp:wrapTight wrapText="bothSides">
              <wp:wrapPolygon edited="0">
                <wp:start x="0" y="0"/>
                <wp:lineTo x="0" y="21551"/>
                <wp:lineTo x="21452" y="21551"/>
                <wp:lineTo x="21452" y="0"/>
                <wp:lineTo x="0" y="0"/>
              </wp:wrapPolygon>
            </wp:wrapTight>
            <wp:docPr id="12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19"/>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145790" cy="4181475"/>
                    </a:xfrm>
                    <a:prstGeom prst="rect">
                      <a:avLst/>
                    </a:prstGeom>
                  </pic:spPr>
                </pic:pic>
              </a:graphicData>
            </a:graphic>
            <wp14:sizeRelH relativeFrom="page">
              <wp14:pctWidth>0</wp14:pctWidth>
            </wp14:sizeRelH>
            <wp14:sizeRelV relativeFrom="page">
              <wp14:pctHeight>0</wp14:pctHeight>
            </wp14:sizeRelV>
          </wp:anchor>
        </w:drawing>
      </w:r>
      <w:r w:rsidR="00DD35D0">
        <w:t xml:space="preserve">Example </w:t>
      </w:r>
      <w:r w:rsidR="000D52CA">
        <w:t>High Level Flowchart</w:t>
      </w:r>
      <w:r w:rsidR="00DD35D0">
        <w:t>s</w:t>
      </w:r>
      <w:bookmarkEnd w:id="12"/>
    </w:p>
    <w:p w:rsidR="008D665B" w:rsidRDefault="001E61A7" w:rsidP="000D52CA">
      <w:r>
        <w:t xml:space="preserve">This is the flowchart which shows the operations which will be handled by the main menu loop. The other loops are run when chosen via the main menu loop. </w:t>
      </w:r>
      <w:r w:rsidR="00405C5C">
        <w:t>The menu loop is still in the background but does not do anything when the game loop or option loop is run. The entire program is ended when the user(s) choose to end the game.</w:t>
      </w:r>
    </w:p>
    <w:p w:rsidR="007E4A68" w:rsidRDefault="007E4A68" w:rsidP="000D52CA">
      <w:r>
        <w:t>Once the users exit the game loop or the option menu loo</w:t>
      </w:r>
      <w:r w:rsidR="00F37E83">
        <w:t>p, the users are brought back to the main menu loop. Should the user close the window manually, the program must be set so that all the loops including the main menu are closed to end the program</w:t>
      </w:r>
    </w:p>
    <w:p w:rsidR="00405C5C" w:rsidRDefault="00405C5C" w:rsidP="000D52CA"/>
    <w:p w:rsidR="008D665B" w:rsidRPr="000D4489" w:rsidRDefault="008D665B" w:rsidP="000D52CA"/>
    <w:p w:rsidR="008D665B" w:rsidRDefault="00DD1E88" w:rsidP="000D52CA">
      <w:r w:rsidRPr="000D4489">
        <w:rPr>
          <w:noProof/>
          <w:lang w:eastAsia="en-GB"/>
        </w:rPr>
        <w:drawing>
          <wp:anchor distT="0" distB="0" distL="114300" distR="114300" simplePos="0" relativeHeight="251678720" behindDoc="1" locked="0" layoutInCell="1" allowOverlap="1" wp14:anchorId="312E7D62" wp14:editId="5F8CF1B1">
            <wp:simplePos x="0" y="0"/>
            <wp:positionH relativeFrom="column">
              <wp:posOffset>-111760</wp:posOffset>
            </wp:positionH>
            <wp:positionV relativeFrom="paragraph">
              <wp:posOffset>0</wp:posOffset>
            </wp:positionV>
            <wp:extent cx="2998398" cy="3695700"/>
            <wp:effectExtent l="0" t="0" r="0" b="0"/>
            <wp:wrapTight wrapText="bothSides">
              <wp:wrapPolygon edited="0">
                <wp:start x="0" y="0"/>
                <wp:lineTo x="0" y="21489"/>
                <wp:lineTo x="21412" y="21489"/>
                <wp:lineTo x="21412"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998398"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910">
        <w:t xml:space="preserve">This is a flowchart that shows the actions that the code must do in the option menu loop. </w:t>
      </w:r>
      <w:r w:rsidR="00DC6FA9">
        <w:t>The only part that loops in the option menu is where the user chooses to do nothing, therefore it will loop until the user either chooses to change the image pack or chooses to return to the main menu.</w:t>
      </w:r>
    </w:p>
    <w:p w:rsidR="00DC6FA9" w:rsidRPr="000D4489" w:rsidRDefault="00DC6FA9" w:rsidP="000D52CA">
      <w:r>
        <w:t xml:space="preserve">If the user chooses to change the </w:t>
      </w:r>
      <w:r w:rsidR="00DC74E5">
        <w:t>image pack, then a variable image pack will be set to the correct value relative to the user’s choice. The window will be closed and a function that loads the images will be called. The function will load the image pack related to the value of the image pack variable. The window will then be reopened with the updated image pack but will reopen the window in the main menu.</w:t>
      </w:r>
    </w:p>
    <w:p w:rsidR="00DD1E88" w:rsidRPr="000D4489" w:rsidRDefault="00DD1E88" w:rsidP="000D52CA"/>
    <w:p w:rsidR="00DD1E88" w:rsidRDefault="00DD1E88" w:rsidP="000D52CA"/>
    <w:p w:rsidR="00DD1E88" w:rsidRDefault="00DD1E88" w:rsidP="000D52CA"/>
    <w:p w:rsidR="00DD1E88" w:rsidRDefault="00DD1E88" w:rsidP="000D52CA"/>
    <w:p w:rsidR="00DD1E88" w:rsidRDefault="00DD1E88" w:rsidP="000D52CA"/>
    <w:p w:rsidR="00DD1E88" w:rsidRDefault="00DD1E88" w:rsidP="000D52CA"/>
    <w:p w:rsidR="00DD1E88" w:rsidRDefault="00DD1E88" w:rsidP="000D52CA"/>
    <w:p w:rsidR="00D87AC9" w:rsidRDefault="00D87AC9" w:rsidP="000D52CA"/>
    <w:p w:rsidR="00DD1E88" w:rsidRDefault="00DD1E88" w:rsidP="000D52CA"/>
    <w:p w:rsidR="00DD1E88" w:rsidRDefault="00DD1E88" w:rsidP="000D52CA"/>
    <w:p w:rsidR="00DD1E88" w:rsidRDefault="00DD1E88" w:rsidP="000D52CA"/>
    <w:p w:rsidR="002658E9" w:rsidRDefault="002658E9" w:rsidP="000D52CA"/>
    <w:p w:rsidR="002658E9" w:rsidRDefault="002658E9" w:rsidP="000D52CA"/>
    <w:p w:rsidR="002658E9" w:rsidRDefault="002658E9" w:rsidP="000D52CA"/>
    <w:p w:rsidR="002658E9" w:rsidRDefault="002658E9" w:rsidP="000D52CA"/>
    <w:p w:rsidR="002658E9" w:rsidRDefault="002658E9" w:rsidP="000D52CA"/>
    <w:p w:rsidR="00066213" w:rsidRDefault="00066213" w:rsidP="000D52CA"/>
    <w:p w:rsidR="00066213" w:rsidRDefault="00066213" w:rsidP="000D52CA"/>
    <w:p w:rsidR="00066213" w:rsidRDefault="00066213" w:rsidP="000D52CA"/>
    <w:p w:rsidR="00066213" w:rsidRDefault="00066213" w:rsidP="000D52CA"/>
    <w:p w:rsidR="00DD1E88" w:rsidRDefault="00DD1E88" w:rsidP="005C5699">
      <w:pPr>
        <w:pStyle w:val="Heading1"/>
      </w:pPr>
      <w:bookmarkStart w:id="13" w:name="_Toc448589463"/>
      <w:r>
        <w:t>Development</w:t>
      </w:r>
      <w:bookmarkEnd w:id="13"/>
    </w:p>
    <w:p w:rsidR="00960897" w:rsidRDefault="00960897" w:rsidP="007D62EE">
      <w:pPr>
        <w:pStyle w:val="Heading2"/>
      </w:pPr>
      <w:bookmarkStart w:id="14" w:name="_Toc448589464"/>
      <w:r>
        <w:t>Setting up the project</w:t>
      </w:r>
      <w:bookmarkEnd w:id="14"/>
    </w:p>
    <w:p w:rsidR="004B7FB1" w:rsidRDefault="00497EA6" w:rsidP="004B7FB1">
      <w:r>
        <w:rPr>
          <w:noProof/>
          <w:lang w:eastAsia="en-GB"/>
        </w:rPr>
        <w:drawing>
          <wp:anchor distT="0" distB="0" distL="114300" distR="114300" simplePos="0" relativeHeight="251680768" behindDoc="1" locked="0" layoutInCell="1" allowOverlap="1" wp14:anchorId="1841B907" wp14:editId="2C6412B1">
            <wp:simplePos x="0" y="0"/>
            <wp:positionH relativeFrom="margin">
              <wp:align>left</wp:align>
            </wp:positionH>
            <wp:positionV relativeFrom="paragraph">
              <wp:posOffset>10795</wp:posOffset>
            </wp:positionV>
            <wp:extent cx="3961765" cy="762000"/>
            <wp:effectExtent l="0" t="0" r="635" b="0"/>
            <wp:wrapTight wrapText="bothSides">
              <wp:wrapPolygon edited="0">
                <wp:start x="0" y="0"/>
                <wp:lineTo x="0" y="21060"/>
                <wp:lineTo x="21500" y="21060"/>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961765"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7FB1">
        <w:t xml:space="preserve">The project begins with the creation of a project in Visual Studio. </w:t>
      </w:r>
    </w:p>
    <w:p w:rsidR="00497EA6" w:rsidRDefault="00497EA6" w:rsidP="004B7FB1">
      <w:r>
        <w:rPr>
          <w:noProof/>
          <w:lang w:eastAsia="en-GB"/>
        </w:rPr>
        <w:drawing>
          <wp:anchor distT="0" distB="0" distL="114300" distR="114300" simplePos="0" relativeHeight="251681792" behindDoc="1" locked="0" layoutInCell="1" allowOverlap="1" wp14:anchorId="162DDF47" wp14:editId="78DB6B80">
            <wp:simplePos x="0" y="0"/>
            <wp:positionH relativeFrom="margin">
              <wp:align>right</wp:align>
            </wp:positionH>
            <wp:positionV relativeFrom="paragraph">
              <wp:posOffset>213995</wp:posOffset>
            </wp:positionV>
            <wp:extent cx="2868295" cy="1019175"/>
            <wp:effectExtent l="0" t="0" r="8255" b="9525"/>
            <wp:wrapTight wrapText="bothSides">
              <wp:wrapPolygon edited="0">
                <wp:start x="0" y="0"/>
                <wp:lineTo x="0" y="21398"/>
                <wp:lineTo x="21519" y="21398"/>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868295" cy="101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7EA6" w:rsidRDefault="00497EA6" w:rsidP="004B7FB1">
      <w:pPr>
        <w:rPr>
          <w:noProof/>
          <w:lang w:eastAsia="en-GB"/>
        </w:rPr>
      </w:pPr>
      <w:r>
        <w:t>The project can be a console application, however since graphics are used, the windows application (Win32) are much more preferred for this project.</w:t>
      </w:r>
      <w:r w:rsidRPr="00497EA6">
        <w:rPr>
          <w:noProof/>
          <w:lang w:eastAsia="en-GB"/>
        </w:rPr>
        <w:t xml:space="preserve"> </w:t>
      </w:r>
    </w:p>
    <w:p w:rsidR="00497EA6" w:rsidRDefault="00521A61" w:rsidP="004B7FB1">
      <w:pPr>
        <w:rPr>
          <w:noProof/>
          <w:lang w:eastAsia="en-GB"/>
        </w:rPr>
      </w:pPr>
      <w:r>
        <w:rPr>
          <w:noProof/>
          <w:lang w:eastAsia="en-GB"/>
        </w:rPr>
        <w:drawing>
          <wp:anchor distT="0" distB="0" distL="114300" distR="114300" simplePos="0" relativeHeight="251682816" behindDoc="1" locked="0" layoutInCell="1" allowOverlap="1" wp14:anchorId="6BC6932D" wp14:editId="3C092434">
            <wp:simplePos x="0" y="0"/>
            <wp:positionH relativeFrom="column">
              <wp:posOffset>-467360</wp:posOffset>
            </wp:positionH>
            <wp:positionV relativeFrom="paragraph">
              <wp:posOffset>196215</wp:posOffset>
            </wp:positionV>
            <wp:extent cx="3095625" cy="2363470"/>
            <wp:effectExtent l="0" t="0" r="9525" b="0"/>
            <wp:wrapTight wrapText="bothSides">
              <wp:wrapPolygon edited="0">
                <wp:start x="0" y="0"/>
                <wp:lineTo x="0" y="21414"/>
                <wp:lineTo x="21534" y="21414"/>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095625" cy="236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3C8D" w:rsidRDefault="00253C8D" w:rsidP="004B7FB1">
      <w:pPr>
        <w:rPr>
          <w:noProof/>
          <w:lang w:eastAsia="en-GB"/>
        </w:rPr>
      </w:pPr>
      <w:r>
        <w:rPr>
          <w:noProof/>
          <w:lang w:eastAsia="en-GB"/>
        </w:rPr>
        <w:t>A window appears which asks for the application settings for the project. Pressing next shows the window on the left. Set Software Development Lifecycle to false and set empty project to true.</w:t>
      </w:r>
    </w:p>
    <w:p w:rsidR="00253C8D" w:rsidRDefault="00993198" w:rsidP="004B7FB1">
      <w:pPr>
        <w:rPr>
          <w:noProof/>
          <w:lang w:eastAsia="en-GB"/>
        </w:rPr>
      </w:pPr>
      <w:r>
        <w:rPr>
          <w:noProof/>
          <w:lang w:eastAsia="en-GB"/>
        </w:rPr>
        <w:t xml:space="preserve">The next step is to get the SDL libraries from the SDL website: </w:t>
      </w:r>
      <w:hyperlink r:id="rId19" w:history="1">
        <w:r w:rsidRPr="0033777A">
          <w:rPr>
            <w:rStyle w:val="Hyperlink"/>
            <w:noProof/>
            <w:lang w:eastAsia="en-GB"/>
          </w:rPr>
          <w:t>https://www.libsdl.org/</w:t>
        </w:r>
      </w:hyperlink>
    </w:p>
    <w:p w:rsidR="00993198" w:rsidRDefault="00993198" w:rsidP="004B7FB1">
      <w:pPr>
        <w:rPr>
          <w:noProof/>
          <w:lang w:eastAsia="en-GB"/>
        </w:rPr>
      </w:pPr>
      <w:r>
        <w:rPr>
          <w:noProof/>
          <w:lang w:eastAsia="en-GB"/>
        </w:rPr>
        <w:t xml:space="preserve">For this project, SDL 2 will be used. The specific version used </w:t>
      </w:r>
      <w:r w:rsidR="00521A61">
        <w:rPr>
          <w:noProof/>
          <w:lang w:eastAsia="en-GB"/>
        </w:rPr>
        <w:t xml:space="preserve">for this project however is from: </w:t>
      </w:r>
      <w:hyperlink r:id="rId20" w:history="1">
        <w:r w:rsidR="00521A61" w:rsidRPr="0033777A">
          <w:rPr>
            <w:rStyle w:val="Hyperlink"/>
            <w:noProof/>
            <w:lang w:eastAsia="en-GB"/>
          </w:rPr>
          <w:t>https://buildbot.libsdl.org/sdl-builds/sdl-visualstudio/?C=N;O=A</w:t>
        </w:r>
      </w:hyperlink>
    </w:p>
    <w:p w:rsidR="00521A61" w:rsidRDefault="006F620F" w:rsidP="004B7FB1">
      <w:pPr>
        <w:rPr>
          <w:noProof/>
          <w:lang w:eastAsia="en-GB"/>
        </w:rPr>
      </w:pPr>
      <w:r>
        <w:rPr>
          <w:noProof/>
          <w:lang w:eastAsia="en-GB"/>
        </w:rPr>
        <w:drawing>
          <wp:anchor distT="0" distB="0" distL="114300" distR="114300" simplePos="0" relativeHeight="251683840" behindDoc="1" locked="0" layoutInCell="1" allowOverlap="1" wp14:anchorId="0E8FC1F7" wp14:editId="3C10DC13">
            <wp:simplePos x="0" y="0"/>
            <wp:positionH relativeFrom="margin">
              <wp:posOffset>-535305</wp:posOffset>
            </wp:positionH>
            <wp:positionV relativeFrom="paragraph">
              <wp:posOffset>308610</wp:posOffset>
            </wp:positionV>
            <wp:extent cx="2790825" cy="2236470"/>
            <wp:effectExtent l="0" t="0" r="9525" b="0"/>
            <wp:wrapTight wrapText="bothSides">
              <wp:wrapPolygon edited="0">
                <wp:start x="0" y="0"/>
                <wp:lineTo x="0" y="21342"/>
                <wp:lineTo x="21526" y="21342"/>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862"/>
                    <a:stretch/>
                  </pic:blipFill>
                  <pic:spPr bwMode="auto">
                    <a:xfrm>
                      <a:off x="0" y="0"/>
                      <a:ext cx="2790825" cy="223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1A61" w:rsidRDefault="00521A61" w:rsidP="004B7FB1">
      <w:pPr>
        <w:rPr>
          <w:noProof/>
          <w:lang w:eastAsia="en-GB"/>
        </w:rPr>
      </w:pPr>
      <w:r>
        <w:rPr>
          <w:noProof/>
          <w:lang w:eastAsia="en-GB"/>
        </w:rPr>
        <w:t xml:space="preserve">The websites were taken from the tutorial video used to help with this project: </w:t>
      </w:r>
      <w:hyperlink r:id="rId22" w:history="1">
        <w:r w:rsidRPr="0033777A">
          <w:rPr>
            <w:rStyle w:val="Hyperlink"/>
            <w:noProof/>
            <w:lang w:eastAsia="en-GB"/>
          </w:rPr>
          <w:t>https://www.youtube.com/watch?v=FxCC9Ces1Yg</w:t>
        </w:r>
      </w:hyperlink>
    </w:p>
    <w:p w:rsidR="00521A61" w:rsidRDefault="00521A61" w:rsidP="004B7FB1">
      <w:pPr>
        <w:rPr>
          <w:noProof/>
          <w:lang w:eastAsia="en-GB"/>
        </w:rPr>
      </w:pPr>
      <w:r>
        <w:rPr>
          <w:noProof/>
          <w:lang w:eastAsia="en-GB"/>
        </w:rPr>
        <w:t>The steps taken in the video are the same as the steps taken in setting up SDL2 for this project as well.</w:t>
      </w:r>
    </w:p>
    <w:p w:rsidR="006F620F" w:rsidRDefault="006F620F" w:rsidP="004B7FB1">
      <w:pPr>
        <w:rPr>
          <w:noProof/>
          <w:lang w:eastAsia="en-GB"/>
        </w:rPr>
      </w:pPr>
      <w:r>
        <w:rPr>
          <w:noProof/>
          <w:lang w:eastAsia="en-GB"/>
        </w:rPr>
        <w:t>For the following example a new project is created to show the process done on the actual project.</w:t>
      </w:r>
    </w:p>
    <w:p w:rsidR="006F620F" w:rsidRDefault="006F620F" w:rsidP="004B7FB1">
      <w:pPr>
        <w:rPr>
          <w:noProof/>
          <w:lang w:eastAsia="en-GB"/>
        </w:rPr>
      </w:pPr>
      <w:r>
        <w:rPr>
          <w:noProof/>
          <w:lang w:eastAsia="en-GB"/>
        </w:rPr>
        <w:t>First, the project must be compiled. This can be done by creating a main cpp file with a function with runs and then quits.</w:t>
      </w:r>
      <w:r w:rsidRPr="006F620F">
        <w:rPr>
          <w:noProof/>
          <w:lang w:eastAsia="en-GB"/>
        </w:rPr>
        <w:t xml:space="preserve"> </w:t>
      </w:r>
    </w:p>
    <w:p w:rsidR="00CF2556" w:rsidRDefault="00CF2556" w:rsidP="004B7FB1">
      <w:pPr>
        <w:rPr>
          <w:noProof/>
          <w:lang w:eastAsia="en-GB"/>
        </w:rPr>
      </w:pPr>
    </w:p>
    <w:p w:rsidR="00CF2556" w:rsidRDefault="00CF2556" w:rsidP="004B7FB1">
      <w:pPr>
        <w:rPr>
          <w:noProof/>
          <w:lang w:eastAsia="en-GB"/>
        </w:rPr>
      </w:pPr>
    </w:p>
    <w:p w:rsidR="00CF2556" w:rsidRDefault="00CF2556" w:rsidP="004B7FB1">
      <w:pPr>
        <w:rPr>
          <w:noProof/>
          <w:lang w:eastAsia="en-GB"/>
        </w:rPr>
      </w:pPr>
    </w:p>
    <w:p w:rsidR="00CF2556" w:rsidRDefault="00CF2556" w:rsidP="004B7FB1">
      <w:pPr>
        <w:rPr>
          <w:noProof/>
          <w:lang w:eastAsia="en-GB"/>
        </w:rPr>
      </w:pPr>
    </w:p>
    <w:p w:rsidR="00CF2556" w:rsidRDefault="00CF2556" w:rsidP="004B7FB1">
      <w:pPr>
        <w:rPr>
          <w:noProof/>
          <w:lang w:eastAsia="en-GB"/>
        </w:rPr>
      </w:pPr>
    </w:p>
    <w:p w:rsidR="00CF2556" w:rsidRDefault="00CF2556" w:rsidP="004B7FB1">
      <w:pPr>
        <w:rPr>
          <w:noProof/>
          <w:lang w:eastAsia="en-GB"/>
        </w:rPr>
      </w:pPr>
      <w:r>
        <w:rPr>
          <w:noProof/>
          <w:lang w:eastAsia="en-GB"/>
        </w:rPr>
        <w:drawing>
          <wp:anchor distT="0" distB="0" distL="114300" distR="114300" simplePos="0" relativeHeight="251683327" behindDoc="1" locked="0" layoutInCell="1" allowOverlap="1" wp14:anchorId="6B8D2432" wp14:editId="20B271DA">
            <wp:simplePos x="0" y="0"/>
            <wp:positionH relativeFrom="margin">
              <wp:posOffset>3646805</wp:posOffset>
            </wp:positionH>
            <wp:positionV relativeFrom="paragraph">
              <wp:posOffset>0</wp:posOffset>
            </wp:positionV>
            <wp:extent cx="2202180" cy="2133600"/>
            <wp:effectExtent l="0" t="0" r="7620" b="0"/>
            <wp:wrapTight wrapText="bothSides">
              <wp:wrapPolygon edited="0">
                <wp:start x="0" y="0"/>
                <wp:lineTo x="0" y="21407"/>
                <wp:lineTo x="21488" y="21407"/>
                <wp:lineTo x="214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220218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620F">
        <w:rPr>
          <w:noProof/>
          <w:lang w:eastAsia="en-GB"/>
        </w:rPr>
        <w:t xml:space="preserve">For now </w:t>
      </w:r>
      <w:r w:rsidR="003E0696">
        <w:rPr>
          <w:noProof/>
          <w:lang w:eastAsia="en-GB"/>
        </w:rPr>
        <w:t>the project must be set as a console application, t</w:t>
      </w:r>
      <w:r>
        <w:rPr>
          <w:noProof/>
          <w:lang w:eastAsia="en-GB"/>
        </w:rPr>
        <w:t>his is so that the code compiles. The code</w:t>
      </w:r>
      <w:r w:rsidR="00682CE9">
        <w:rPr>
          <w:noProof/>
          <w:lang w:eastAsia="en-GB"/>
        </w:rPr>
        <w:t xml:space="preserve"> (in the main cpp)</w:t>
      </w:r>
      <w:r>
        <w:rPr>
          <w:noProof/>
          <w:lang w:eastAsia="en-GB"/>
        </w:rPr>
        <w:t xml:space="preserve"> should just open, then close so that Visual Studio sets up all of the files for the project. The code should be something as simple as:</w:t>
      </w:r>
    </w:p>
    <w:p w:rsidR="00CF2556" w:rsidRPr="003E0696" w:rsidRDefault="003E0696" w:rsidP="004B7FB1">
      <w:pPr>
        <w:rPr>
          <w:b/>
          <w:noProof/>
          <w:lang w:eastAsia="en-GB"/>
        </w:rPr>
      </w:pPr>
      <w:r>
        <w:rPr>
          <w:b/>
          <w:noProof/>
          <w:lang w:eastAsia="en-GB"/>
        </w:rPr>
        <w:t>i</w:t>
      </w:r>
      <w:r w:rsidR="00CF2556" w:rsidRPr="003E0696">
        <w:rPr>
          <w:b/>
          <w:noProof/>
          <w:lang w:eastAsia="en-GB"/>
        </w:rPr>
        <w:t>nt main()</w:t>
      </w:r>
    </w:p>
    <w:p w:rsidR="00CF2556" w:rsidRPr="003E0696" w:rsidRDefault="00CF2556" w:rsidP="004B7FB1">
      <w:pPr>
        <w:rPr>
          <w:b/>
          <w:noProof/>
          <w:lang w:eastAsia="en-GB"/>
        </w:rPr>
      </w:pPr>
      <w:r w:rsidRPr="003E0696">
        <w:rPr>
          <w:b/>
          <w:noProof/>
          <w:lang w:eastAsia="en-GB"/>
        </w:rPr>
        <w:t>{ return 0; }</w:t>
      </w:r>
    </w:p>
    <w:p w:rsidR="00253C8D" w:rsidRDefault="00980058" w:rsidP="004B7FB1">
      <w:pPr>
        <w:rPr>
          <w:noProof/>
          <w:lang w:eastAsia="en-GB"/>
        </w:rPr>
      </w:pPr>
      <w:r>
        <w:rPr>
          <w:noProof/>
          <w:lang w:eastAsia="en-GB"/>
        </w:rPr>
        <w:drawing>
          <wp:anchor distT="0" distB="0" distL="114300" distR="114300" simplePos="0" relativeHeight="251684864" behindDoc="1" locked="0" layoutInCell="1" allowOverlap="1" wp14:anchorId="42A70A66" wp14:editId="1D46BEAD">
            <wp:simplePos x="0" y="0"/>
            <wp:positionH relativeFrom="page">
              <wp:posOffset>600075</wp:posOffset>
            </wp:positionH>
            <wp:positionV relativeFrom="paragraph">
              <wp:posOffset>213995</wp:posOffset>
            </wp:positionV>
            <wp:extent cx="3859530" cy="2581275"/>
            <wp:effectExtent l="0" t="0" r="7620" b="9525"/>
            <wp:wrapTight wrapText="bothSides">
              <wp:wrapPolygon edited="0">
                <wp:start x="0" y="0"/>
                <wp:lineTo x="0" y="21520"/>
                <wp:lineTo x="21536" y="21520"/>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3859530"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2556">
        <w:rPr>
          <w:noProof/>
          <w:lang w:eastAsia="en-GB"/>
        </w:rPr>
        <w:t>Opening Project &gt;&gt; Properties opens another window.</w:t>
      </w:r>
    </w:p>
    <w:p w:rsidR="00497EA6" w:rsidRDefault="00253C8D" w:rsidP="004B7FB1">
      <w:pPr>
        <w:rPr>
          <w:noProof/>
          <w:lang w:eastAsia="en-GB"/>
        </w:rPr>
      </w:pPr>
      <w:r w:rsidRPr="00253C8D">
        <w:rPr>
          <w:noProof/>
          <w:lang w:eastAsia="en-GB"/>
        </w:rPr>
        <w:t xml:space="preserve"> </w:t>
      </w:r>
      <w:r w:rsidR="003E0696">
        <w:rPr>
          <w:noProof/>
          <w:lang w:eastAsia="en-GB"/>
        </w:rPr>
        <w:t>Going to Configuration Properties &gt;&gt; Linker &gt;&gt; System then choosing subsystem as console will allow the code to compile. Compile the code by going to Build &gt;&gt; Build Solution.</w:t>
      </w:r>
    </w:p>
    <w:p w:rsidR="003E0696" w:rsidRDefault="003E0696" w:rsidP="004B7FB1">
      <w:pPr>
        <w:rPr>
          <w:noProof/>
          <w:lang w:eastAsia="en-GB"/>
        </w:rPr>
      </w:pPr>
      <w:r>
        <w:rPr>
          <w:noProof/>
          <w:lang w:eastAsia="en-GB"/>
        </w:rPr>
        <w:t xml:space="preserve">After this is done, revert the project to Windows by going back to the </w:t>
      </w:r>
      <w:r w:rsidR="002604B4">
        <w:rPr>
          <w:noProof/>
          <w:lang w:eastAsia="en-GB"/>
        </w:rPr>
        <w:t xml:space="preserve"> </w:t>
      </w:r>
      <w:r>
        <w:rPr>
          <w:noProof/>
          <w:lang w:eastAsia="en-GB"/>
        </w:rPr>
        <w:t>project properties.</w:t>
      </w:r>
    </w:p>
    <w:p w:rsidR="003E0696" w:rsidRDefault="003E0696" w:rsidP="004B7FB1">
      <w:pPr>
        <w:rPr>
          <w:noProof/>
          <w:lang w:eastAsia="en-GB"/>
        </w:rPr>
      </w:pPr>
    </w:p>
    <w:p w:rsidR="003E0696" w:rsidRDefault="003E0696" w:rsidP="004B7FB1">
      <w:pPr>
        <w:rPr>
          <w:noProof/>
          <w:lang w:eastAsia="en-GB"/>
        </w:rPr>
      </w:pPr>
    </w:p>
    <w:p w:rsidR="00960897" w:rsidRDefault="00682CE9" w:rsidP="007D62EE">
      <w:pPr>
        <w:pStyle w:val="Heading2"/>
      </w:pPr>
      <w:bookmarkStart w:id="15" w:name="_Toc448589465"/>
      <w:r>
        <w:rPr>
          <w:noProof/>
          <w:lang w:eastAsia="en-GB"/>
        </w:rPr>
        <w:drawing>
          <wp:anchor distT="0" distB="0" distL="114300" distR="114300" simplePos="0" relativeHeight="251685888" behindDoc="1" locked="0" layoutInCell="1" allowOverlap="1" wp14:anchorId="3D981EB9" wp14:editId="0FDF86FC">
            <wp:simplePos x="0" y="0"/>
            <wp:positionH relativeFrom="column">
              <wp:posOffset>-485775</wp:posOffset>
            </wp:positionH>
            <wp:positionV relativeFrom="paragraph">
              <wp:posOffset>377825</wp:posOffset>
            </wp:positionV>
            <wp:extent cx="3460750" cy="1714500"/>
            <wp:effectExtent l="0" t="0" r="6350" b="0"/>
            <wp:wrapTight wrapText="bothSides">
              <wp:wrapPolygon edited="0">
                <wp:start x="0" y="0"/>
                <wp:lineTo x="0" y="21360"/>
                <wp:lineTo x="21521" y="21360"/>
                <wp:lineTo x="215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46075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25A9">
        <w:t>Setting up the folder system</w:t>
      </w:r>
      <w:bookmarkEnd w:id="15"/>
    </w:p>
    <w:p w:rsidR="00BF3A63" w:rsidRDefault="00BF3A63" w:rsidP="00BF3A63">
      <w:r>
        <w:t>The folder for the project should look something like the image on the left afterwards</w:t>
      </w:r>
      <w:r w:rsidR="00542DCA">
        <w:t xml:space="preserve"> (after compiling the previous)</w:t>
      </w:r>
      <w:r>
        <w:t xml:space="preserve">. </w:t>
      </w:r>
    </w:p>
    <w:p w:rsidR="00BF3A63" w:rsidRDefault="00BF3A63" w:rsidP="00BF3A63">
      <w:r>
        <w:t>A new folder called Debug and a folder with the same name as the project will be created.</w:t>
      </w:r>
    </w:p>
    <w:p w:rsidR="00BF3A63" w:rsidRDefault="00BF3A63" w:rsidP="00BF3A63">
      <w:r>
        <w:t>The Debug folder is required since it will contain the exe file of the project and this will also be the place where the dll files will be placed with.</w:t>
      </w:r>
    </w:p>
    <w:p w:rsidR="00BF3A63" w:rsidRDefault="002604B4" w:rsidP="00BF3A63">
      <w:pPr>
        <w:rPr>
          <w:noProof/>
          <w:lang w:eastAsia="en-GB"/>
        </w:rPr>
      </w:pPr>
      <w:r>
        <w:rPr>
          <w:noProof/>
          <w:lang w:eastAsia="en-GB"/>
        </w:rPr>
        <w:drawing>
          <wp:anchor distT="0" distB="0" distL="114300" distR="114300" simplePos="0" relativeHeight="251686912" behindDoc="1" locked="0" layoutInCell="1" allowOverlap="1" wp14:anchorId="3152FB7C" wp14:editId="57868130">
            <wp:simplePos x="0" y="0"/>
            <wp:positionH relativeFrom="margin">
              <wp:align>right</wp:align>
            </wp:positionH>
            <wp:positionV relativeFrom="paragraph">
              <wp:posOffset>10795</wp:posOffset>
            </wp:positionV>
            <wp:extent cx="2838450" cy="1666240"/>
            <wp:effectExtent l="0" t="0" r="0" b="0"/>
            <wp:wrapTight wrapText="bothSides">
              <wp:wrapPolygon edited="0">
                <wp:start x="0" y="0"/>
                <wp:lineTo x="0" y="21238"/>
                <wp:lineTo x="21455" y="21238"/>
                <wp:lineTo x="214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838450" cy="166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3A63">
        <w:t xml:space="preserve">The test folder (the same name as the project) is what is needed to be set up next. Extract the SDL files from: </w:t>
      </w:r>
      <w:hyperlink r:id="rId27" w:history="1">
        <w:r w:rsidR="00BF3A63" w:rsidRPr="0033777A">
          <w:rPr>
            <w:rStyle w:val="Hyperlink"/>
            <w:noProof/>
            <w:lang w:eastAsia="en-GB"/>
          </w:rPr>
          <w:t>https://buildbot.libsdl.org/sdl-builds/sdl-visualstudio/?C=N;O=A</w:t>
        </w:r>
      </w:hyperlink>
    </w:p>
    <w:p w:rsidR="00BF3A63" w:rsidRDefault="002604B4" w:rsidP="00BF3A63">
      <w:r>
        <w:t>These are the contents of the extracted file:</w:t>
      </w:r>
    </w:p>
    <w:p w:rsidR="002604B4" w:rsidRDefault="002604B4" w:rsidP="00BF3A63"/>
    <w:p w:rsidR="002604B4" w:rsidRDefault="002604B4" w:rsidP="00BF3A63"/>
    <w:p w:rsidR="002604B4" w:rsidRDefault="002604B4" w:rsidP="00BF3A63"/>
    <w:p w:rsidR="002604B4" w:rsidRDefault="002604B4" w:rsidP="00BF3A63">
      <w:r>
        <w:rPr>
          <w:noProof/>
          <w:lang w:eastAsia="en-GB"/>
        </w:rPr>
        <w:drawing>
          <wp:anchor distT="0" distB="0" distL="114300" distR="114300" simplePos="0" relativeHeight="251687936" behindDoc="1" locked="0" layoutInCell="1" allowOverlap="1" wp14:anchorId="20E39ECC" wp14:editId="574FB2A1">
            <wp:simplePos x="0" y="0"/>
            <wp:positionH relativeFrom="column">
              <wp:posOffset>1676400</wp:posOffset>
            </wp:positionH>
            <wp:positionV relativeFrom="paragraph">
              <wp:posOffset>0</wp:posOffset>
            </wp:positionV>
            <wp:extent cx="4143375" cy="1525270"/>
            <wp:effectExtent l="0" t="0" r="9525" b="0"/>
            <wp:wrapTight wrapText="bothSides">
              <wp:wrapPolygon edited="0">
                <wp:start x="0" y="0"/>
                <wp:lineTo x="0" y="21312"/>
                <wp:lineTo x="21550" y="21312"/>
                <wp:lineTo x="2155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143375" cy="152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w:t>
      </w:r>
      <w:r w:rsidR="009E3A3C">
        <w:t>“</w:t>
      </w:r>
      <w:r>
        <w:t>include</w:t>
      </w:r>
      <w:r w:rsidR="009E3A3C">
        <w:t>”</w:t>
      </w:r>
      <w:r>
        <w:t xml:space="preserve"> and </w:t>
      </w:r>
      <w:r w:rsidR="009E3A3C">
        <w:t>“</w:t>
      </w:r>
      <w:r>
        <w:t>lib</w:t>
      </w:r>
      <w:r w:rsidR="009E3A3C">
        <w:t>”</w:t>
      </w:r>
      <w:r>
        <w:t xml:space="preserve"> folders are what is required by the project.</w:t>
      </w:r>
      <w:r w:rsidR="009E3A3C">
        <w:t xml:space="preserve"> These need to be copied to the folder system of the project, however, not all the folders should be placed on the same place.</w:t>
      </w:r>
    </w:p>
    <w:p w:rsidR="009E3A3C" w:rsidRDefault="005C1169" w:rsidP="00BF3A63">
      <w:r>
        <w:rPr>
          <w:noProof/>
          <w:lang w:eastAsia="en-GB"/>
        </w:rPr>
        <w:drawing>
          <wp:anchor distT="0" distB="0" distL="114300" distR="114300" simplePos="0" relativeHeight="251688960" behindDoc="1" locked="0" layoutInCell="1" allowOverlap="1" wp14:anchorId="74CA1E9B" wp14:editId="09050F95">
            <wp:simplePos x="0" y="0"/>
            <wp:positionH relativeFrom="margin">
              <wp:posOffset>-85725</wp:posOffset>
            </wp:positionH>
            <wp:positionV relativeFrom="paragraph">
              <wp:posOffset>8255</wp:posOffset>
            </wp:positionV>
            <wp:extent cx="3497580" cy="1514475"/>
            <wp:effectExtent l="0" t="0" r="7620" b="0"/>
            <wp:wrapTight wrapText="bothSides">
              <wp:wrapPolygon edited="0">
                <wp:start x="0" y="0"/>
                <wp:lineTo x="0" y="21192"/>
                <wp:lineTo x="21529" y="21192"/>
                <wp:lineTo x="2152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497580"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3A3C" w:rsidRDefault="009E3A3C" w:rsidP="00BF3A63">
      <w:pPr>
        <w:rPr>
          <w:noProof/>
          <w:lang w:eastAsia="en-GB"/>
        </w:rPr>
      </w:pPr>
      <w:r>
        <w:t>The lib file needs to be placed in the same folder as the executable file, which is in the Debug folder</w:t>
      </w:r>
      <w:r w:rsidR="005C1169">
        <w:t xml:space="preserve"> (The outer Debug folder, not the inner Debug folder</w:t>
      </w:r>
      <w:r w:rsidR="00B32579">
        <w:t xml:space="preserve"> that is with the solution file</w:t>
      </w:r>
      <w:r w:rsidR="005C1169">
        <w:t>)</w:t>
      </w:r>
      <w:r>
        <w:t>.</w:t>
      </w:r>
      <w:r w:rsidRPr="009E3A3C">
        <w:rPr>
          <w:noProof/>
          <w:lang w:eastAsia="en-GB"/>
        </w:rPr>
        <w:t xml:space="preserve"> </w:t>
      </w:r>
    </w:p>
    <w:p w:rsidR="009E3A3C" w:rsidRDefault="00B32579" w:rsidP="00BF3A63">
      <w:pPr>
        <w:rPr>
          <w:noProof/>
          <w:lang w:eastAsia="en-GB"/>
        </w:rPr>
      </w:pPr>
      <w:r>
        <w:rPr>
          <w:noProof/>
          <w:lang w:eastAsia="en-GB"/>
        </w:rPr>
        <w:drawing>
          <wp:anchor distT="0" distB="0" distL="114300" distR="114300" simplePos="0" relativeHeight="251689984" behindDoc="1" locked="0" layoutInCell="1" allowOverlap="1" wp14:anchorId="268B527D" wp14:editId="49E84D31">
            <wp:simplePos x="0" y="0"/>
            <wp:positionH relativeFrom="margin">
              <wp:posOffset>-76200</wp:posOffset>
            </wp:positionH>
            <wp:positionV relativeFrom="paragraph">
              <wp:posOffset>262890</wp:posOffset>
            </wp:positionV>
            <wp:extent cx="3467100" cy="1971675"/>
            <wp:effectExtent l="0" t="0" r="0" b="9525"/>
            <wp:wrapTight wrapText="bothSides">
              <wp:wrapPolygon edited="0">
                <wp:start x="0" y="0"/>
                <wp:lineTo x="0" y="21496"/>
                <wp:lineTo x="21481" y="21496"/>
                <wp:lineTo x="2148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346710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0E6F" w:rsidRDefault="000C7AEA" w:rsidP="00BF3A63">
      <w:pPr>
        <w:rPr>
          <w:noProof/>
          <w:lang w:eastAsia="en-GB"/>
        </w:rPr>
      </w:pPr>
      <w:r>
        <w:rPr>
          <w:noProof/>
          <w:lang w:eastAsia="en-GB"/>
        </w:rPr>
        <w:t>In the “test” folder (which is in the same folder as the solution file – which would have the same name as the project name) a new folder is created which will hold SDL’s include and lib file.</w:t>
      </w:r>
    </w:p>
    <w:p w:rsidR="000C7AEA" w:rsidRDefault="000C7AEA" w:rsidP="00BF3A63">
      <w:pPr>
        <w:rPr>
          <w:noProof/>
          <w:lang w:eastAsia="en-GB"/>
        </w:rPr>
      </w:pPr>
    </w:p>
    <w:p w:rsidR="000C7AEA" w:rsidRDefault="000C7AEA" w:rsidP="00BF3A63">
      <w:pPr>
        <w:rPr>
          <w:noProof/>
          <w:lang w:eastAsia="en-GB"/>
        </w:rPr>
      </w:pPr>
    </w:p>
    <w:p w:rsidR="000C7AEA" w:rsidRDefault="000C7AEA" w:rsidP="00BF3A63">
      <w:pPr>
        <w:rPr>
          <w:noProof/>
          <w:lang w:eastAsia="en-GB"/>
        </w:rPr>
      </w:pPr>
    </w:p>
    <w:p w:rsidR="000C7AEA" w:rsidRDefault="000C7AEA" w:rsidP="00BF3A63">
      <w:pPr>
        <w:rPr>
          <w:noProof/>
          <w:lang w:eastAsia="en-GB"/>
        </w:rPr>
      </w:pPr>
      <w:r>
        <w:rPr>
          <w:noProof/>
          <w:lang w:eastAsia="en-GB"/>
        </w:rPr>
        <w:drawing>
          <wp:anchor distT="0" distB="0" distL="114300" distR="114300" simplePos="0" relativeHeight="251691008" behindDoc="1" locked="0" layoutInCell="1" allowOverlap="1" wp14:anchorId="2033813B" wp14:editId="72F175B1">
            <wp:simplePos x="0" y="0"/>
            <wp:positionH relativeFrom="margin">
              <wp:align>left</wp:align>
            </wp:positionH>
            <wp:positionV relativeFrom="paragraph">
              <wp:posOffset>10160</wp:posOffset>
            </wp:positionV>
            <wp:extent cx="3382645" cy="1133475"/>
            <wp:effectExtent l="0" t="0" r="8255" b="0"/>
            <wp:wrapTight wrapText="bothSides">
              <wp:wrapPolygon edited="0">
                <wp:start x="0" y="0"/>
                <wp:lineTo x="0" y="21055"/>
                <wp:lineTo x="21531" y="21055"/>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394616" cy="11373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In the deps file, 2 more folders need to be created, one to hold all the include files and the other to hold the library files.</w:t>
      </w:r>
    </w:p>
    <w:p w:rsidR="006506B8" w:rsidRDefault="006506B8" w:rsidP="00BF3A63">
      <w:pPr>
        <w:rPr>
          <w:noProof/>
          <w:lang w:eastAsia="en-GB"/>
        </w:rPr>
      </w:pPr>
    </w:p>
    <w:p w:rsidR="006506B8" w:rsidRDefault="006506B8" w:rsidP="00BF3A63">
      <w:pPr>
        <w:rPr>
          <w:noProof/>
          <w:lang w:eastAsia="en-GB"/>
        </w:rPr>
      </w:pPr>
    </w:p>
    <w:p w:rsidR="006506B8" w:rsidRDefault="006506B8" w:rsidP="00BF3A63">
      <w:pPr>
        <w:rPr>
          <w:noProof/>
          <w:lang w:eastAsia="en-GB"/>
        </w:rPr>
      </w:pPr>
      <w:r>
        <w:rPr>
          <w:noProof/>
          <w:lang w:eastAsia="en-GB"/>
        </w:rPr>
        <w:t>To finish this part of the project, the contents of the include folder from</w:t>
      </w:r>
      <w:r w:rsidR="00C51EBA">
        <w:rPr>
          <w:noProof/>
          <w:lang w:eastAsia="en-GB"/>
        </w:rPr>
        <w:t xml:space="preserve"> the</w:t>
      </w:r>
      <w:r>
        <w:rPr>
          <w:noProof/>
          <w:lang w:eastAsia="en-GB"/>
        </w:rPr>
        <w:t xml:space="preserve"> extracted files need to be placed into the newly created include folder and the lib files from the extracted file need to be placed into the lib folder.</w:t>
      </w:r>
    </w:p>
    <w:p w:rsidR="00066213" w:rsidRDefault="00066213" w:rsidP="00BF3A63">
      <w:pPr>
        <w:rPr>
          <w:noProof/>
          <w:lang w:eastAsia="en-GB"/>
        </w:rPr>
      </w:pPr>
    </w:p>
    <w:p w:rsidR="00066213" w:rsidRDefault="00066213" w:rsidP="00BF3A63">
      <w:pPr>
        <w:rPr>
          <w:noProof/>
          <w:lang w:eastAsia="en-GB"/>
        </w:rPr>
      </w:pPr>
    </w:p>
    <w:p w:rsidR="00066213" w:rsidRDefault="00066213" w:rsidP="00BF3A63">
      <w:pPr>
        <w:rPr>
          <w:noProof/>
          <w:lang w:eastAsia="en-GB"/>
        </w:rPr>
      </w:pPr>
    </w:p>
    <w:p w:rsidR="00066213" w:rsidRDefault="00066213" w:rsidP="00BF3A63">
      <w:pPr>
        <w:rPr>
          <w:noProof/>
          <w:lang w:eastAsia="en-GB"/>
        </w:rPr>
      </w:pPr>
    </w:p>
    <w:p w:rsidR="00066213" w:rsidRDefault="00066213" w:rsidP="00BF3A63">
      <w:pPr>
        <w:rPr>
          <w:noProof/>
          <w:lang w:eastAsia="en-GB"/>
        </w:rPr>
      </w:pPr>
    </w:p>
    <w:p w:rsidR="005C1169" w:rsidRDefault="004343CC" w:rsidP="00BF3A63">
      <w:pPr>
        <w:rPr>
          <w:noProof/>
          <w:lang w:eastAsia="en-GB"/>
        </w:rPr>
      </w:pPr>
      <w:r>
        <w:rPr>
          <w:noProof/>
          <w:lang w:eastAsia="en-GB"/>
        </w:rPr>
        <w:t>The contents of the Debug folder which contains the executable file:</w:t>
      </w:r>
      <w:r w:rsidRPr="004343CC">
        <w:rPr>
          <w:noProof/>
          <w:lang w:eastAsia="en-GB"/>
        </w:rPr>
        <w:t xml:space="preserve"> </w:t>
      </w:r>
    </w:p>
    <w:p w:rsidR="004343CC" w:rsidRDefault="004343CC" w:rsidP="00BF3A63">
      <w:pPr>
        <w:rPr>
          <w:noProof/>
          <w:lang w:eastAsia="en-GB"/>
        </w:rPr>
      </w:pPr>
      <w:r>
        <w:rPr>
          <w:noProof/>
          <w:lang w:eastAsia="en-GB"/>
        </w:rPr>
        <w:drawing>
          <wp:anchor distT="0" distB="0" distL="114300" distR="114300" simplePos="0" relativeHeight="251692032" behindDoc="1" locked="0" layoutInCell="1" allowOverlap="1" wp14:anchorId="5CC1CF37" wp14:editId="1237686B">
            <wp:simplePos x="0" y="0"/>
            <wp:positionH relativeFrom="column">
              <wp:posOffset>2057400</wp:posOffset>
            </wp:positionH>
            <wp:positionV relativeFrom="paragraph">
              <wp:posOffset>34925</wp:posOffset>
            </wp:positionV>
            <wp:extent cx="3781425" cy="1431925"/>
            <wp:effectExtent l="0" t="0" r="9525" b="0"/>
            <wp:wrapTight wrapText="bothSides">
              <wp:wrapPolygon edited="0">
                <wp:start x="0" y="0"/>
                <wp:lineTo x="0" y="20690"/>
                <wp:lineTo x="21546" y="20690"/>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b="-5785"/>
                    <a:stretch/>
                  </pic:blipFill>
                  <pic:spPr bwMode="auto">
                    <a:xfrm>
                      <a:off x="0" y="0"/>
                      <a:ext cx="3781425" cy="143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The folder contains an “images” folder. This folder is an exact copy of the images folder in the solution folder. This is so that the images can be used when the user activates the executable file or uses the solution file to run the program.</w:t>
      </w:r>
    </w:p>
    <w:p w:rsidR="00066213" w:rsidRDefault="00066213" w:rsidP="00BF3A63">
      <w:pPr>
        <w:rPr>
          <w:noProof/>
          <w:lang w:eastAsia="en-GB"/>
        </w:rPr>
      </w:pPr>
      <w:r>
        <w:rPr>
          <w:noProof/>
          <w:lang w:eastAsia="en-GB"/>
        </w:rPr>
        <w:t>The SDL2.dll is also added here. It is required by SDL to function.</w:t>
      </w:r>
    </w:p>
    <w:p w:rsidR="00640229" w:rsidRDefault="00640229" w:rsidP="00BF3A63">
      <w:pPr>
        <w:rPr>
          <w:noProof/>
          <w:lang w:eastAsia="en-GB"/>
        </w:rPr>
      </w:pPr>
    </w:p>
    <w:p w:rsidR="004343CC" w:rsidRDefault="00640229" w:rsidP="00BF3A63">
      <w:pPr>
        <w:rPr>
          <w:noProof/>
          <w:lang w:eastAsia="en-GB"/>
        </w:rPr>
      </w:pPr>
      <w:r>
        <w:rPr>
          <w:noProof/>
          <w:lang w:eastAsia="en-GB"/>
        </w:rPr>
        <w:drawing>
          <wp:anchor distT="0" distB="0" distL="114300" distR="114300" simplePos="0" relativeHeight="251693056" behindDoc="1" locked="0" layoutInCell="1" allowOverlap="1" wp14:anchorId="0205D1F5" wp14:editId="34545EAC">
            <wp:simplePos x="0" y="0"/>
            <wp:positionH relativeFrom="column">
              <wp:posOffset>2152015</wp:posOffset>
            </wp:positionH>
            <wp:positionV relativeFrom="paragraph">
              <wp:posOffset>179</wp:posOffset>
            </wp:positionV>
            <wp:extent cx="4118919" cy="2381250"/>
            <wp:effectExtent l="0" t="0" r="0" b="0"/>
            <wp:wrapTight wrapText="bothSides">
              <wp:wrapPolygon edited="0">
                <wp:start x="0" y="0"/>
                <wp:lineTo x="0" y="21427"/>
                <wp:lineTo x="21480" y="21427"/>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4118919"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The contents of the include folder:</w:t>
      </w:r>
    </w:p>
    <w:p w:rsidR="00640229" w:rsidRDefault="009C7B33" w:rsidP="00BF3A63">
      <w:pPr>
        <w:rPr>
          <w:noProof/>
          <w:lang w:eastAsia="en-GB"/>
        </w:rPr>
      </w:pPr>
      <w:r>
        <w:rPr>
          <w:noProof/>
          <w:lang w:eastAsia="en-GB"/>
        </w:rPr>
        <w:t>The contents are all header files which are needed for SDL. The files are the include files that will be used in the project.</w:t>
      </w:r>
    </w:p>
    <w:p w:rsidR="009C7B33" w:rsidRDefault="009C7B33" w:rsidP="00BF3A63">
      <w:pPr>
        <w:rPr>
          <w:noProof/>
          <w:lang w:eastAsia="en-GB"/>
        </w:rPr>
      </w:pPr>
    </w:p>
    <w:p w:rsidR="009C7B33" w:rsidRDefault="009C7B33" w:rsidP="00BF3A63">
      <w:pPr>
        <w:rPr>
          <w:noProof/>
          <w:lang w:eastAsia="en-GB"/>
        </w:rPr>
      </w:pPr>
    </w:p>
    <w:p w:rsidR="009C7B33" w:rsidRDefault="009C7B33" w:rsidP="00BF3A63">
      <w:pPr>
        <w:rPr>
          <w:noProof/>
          <w:lang w:eastAsia="en-GB"/>
        </w:rPr>
      </w:pPr>
    </w:p>
    <w:p w:rsidR="009C7B33" w:rsidRDefault="009C7B33" w:rsidP="00BF3A63">
      <w:pPr>
        <w:rPr>
          <w:noProof/>
          <w:lang w:eastAsia="en-GB"/>
        </w:rPr>
      </w:pPr>
    </w:p>
    <w:p w:rsidR="009C7B33" w:rsidRDefault="00F828FE" w:rsidP="00BF3A63">
      <w:pPr>
        <w:rPr>
          <w:noProof/>
          <w:lang w:eastAsia="en-GB"/>
        </w:rPr>
      </w:pPr>
      <w:r>
        <w:rPr>
          <w:noProof/>
          <w:lang w:eastAsia="en-GB"/>
        </w:rPr>
        <w:drawing>
          <wp:anchor distT="0" distB="0" distL="114300" distR="114300" simplePos="0" relativeHeight="251694080" behindDoc="1" locked="0" layoutInCell="1" allowOverlap="1" wp14:anchorId="25081DAF" wp14:editId="43679200">
            <wp:simplePos x="0" y="0"/>
            <wp:positionH relativeFrom="column">
              <wp:posOffset>2724150</wp:posOffset>
            </wp:positionH>
            <wp:positionV relativeFrom="paragraph">
              <wp:posOffset>10795</wp:posOffset>
            </wp:positionV>
            <wp:extent cx="3581400" cy="1177290"/>
            <wp:effectExtent l="0" t="0" r="0" b="3810"/>
            <wp:wrapTight wrapText="bothSides">
              <wp:wrapPolygon edited="0">
                <wp:start x="0" y="0"/>
                <wp:lineTo x="0" y="21320"/>
                <wp:lineTo x="21485" y="21320"/>
                <wp:lineTo x="2148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3581400" cy="1177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7B33" w:rsidRDefault="00F828FE" w:rsidP="00BF3A63">
      <w:pPr>
        <w:rPr>
          <w:noProof/>
          <w:lang w:eastAsia="en-GB"/>
        </w:rPr>
      </w:pPr>
      <w:r>
        <w:rPr>
          <w:noProof/>
          <w:lang w:eastAsia="en-GB"/>
        </w:rPr>
        <w:t>The contents of the lib folder:</w:t>
      </w:r>
      <w:r w:rsidRPr="00F828FE">
        <w:rPr>
          <w:noProof/>
          <w:lang w:eastAsia="en-GB"/>
        </w:rPr>
        <w:t xml:space="preserve"> </w:t>
      </w:r>
    </w:p>
    <w:p w:rsidR="004343CC" w:rsidRDefault="003022B0" w:rsidP="00BF3A63">
      <w:pPr>
        <w:rPr>
          <w:noProof/>
          <w:lang w:eastAsia="en-GB"/>
        </w:rPr>
      </w:pPr>
      <w:r>
        <w:rPr>
          <w:noProof/>
          <w:lang w:eastAsia="en-GB"/>
        </w:rPr>
        <w:t xml:space="preserve">There are only 2 items in the lib folder. These are </w:t>
      </w:r>
      <w:r w:rsidR="00967BBE">
        <w:rPr>
          <w:noProof/>
          <w:lang w:eastAsia="en-GB"/>
        </w:rPr>
        <w:t>the only libraries essential fo</w:t>
      </w:r>
      <w:r>
        <w:rPr>
          <w:noProof/>
          <w:lang w:eastAsia="en-GB"/>
        </w:rPr>
        <w:t>r</w:t>
      </w:r>
      <w:r w:rsidR="00967BBE">
        <w:rPr>
          <w:noProof/>
          <w:lang w:eastAsia="en-GB"/>
        </w:rPr>
        <w:t xml:space="preserve"> </w:t>
      </w:r>
      <w:r>
        <w:rPr>
          <w:noProof/>
          <w:lang w:eastAsia="en-GB"/>
        </w:rPr>
        <w:t>the project.</w:t>
      </w:r>
    </w:p>
    <w:p w:rsidR="003022B0" w:rsidRDefault="006F6870" w:rsidP="00BF3A63">
      <w:pPr>
        <w:rPr>
          <w:noProof/>
          <w:lang w:eastAsia="en-GB"/>
        </w:rPr>
      </w:pPr>
      <w:r>
        <w:rPr>
          <w:noProof/>
          <w:lang w:eastAsia="en-GB"/>
        </w:rPr>
        <w:t xml:space="preserve">The final </w:t>
      </w:r>
      <w:r w:rsidR="003D0662">
        <w:rPr>
          <w:noProof/>
          <w:lang w:eastAsia="en-GB"/>
        </w:rPr>
        <w:t xml:space="preserve">2 </w:t>
      </w:r>
      <w:r>
        <w:rPr>
          <w:noProof/>
          <w:lang w:eastAsia="en-GB"/>
        </w:rPr>
        <w:t>part</w:t>
      </w:r>
      <w:r w:rsidR="003D0662">
        <w:rPr>
          <w:noProof/>
          <w:lang w:eastAsia="en-GB"/>
        </w:rPr>
        <w:t>s</w:t>
      </w:r>
      <w:r>
        <w:rPr>
          <w:noProof/>
          <w:lang w:eastAsia="en-GB"/>
        </w:rPr>
        <w:t xml:space="preserve"> of setting up the project is to open the solution file and go to the project properties.</w:t>
      </w:r>
    </w:p>
    <w:p w:rsidR="006F6870" w:rsidRDefault="006F6870" w:rsidP="00BF3A63">
      <w:pPr>
        <w:rPr>
          <w:noProof/>
          <w:lang w:eastAsia="en-GB"/>
        </w:rPr>
      </w:pPr>
      <w:r>
        <w:rPr>
          <w:noProof/>
          <w:lang w:eastAsia="en-GB"/>
        </w:rPr>
        <w:drawing>
          <wp:anchor distT="0" distB="0" distL="114300" distR="114300" simplePos="0" relativeHeight="251701248" behindDoc="1" locked="0" layoutInCell="1" allowOverlap="1" wp14:anchorId="1DD9FBB3" wp14:editId="4E99D306">
            <wp:simplePos x="0" y="0"/>
            <wp:positionH relativeFrom="page">
              <wp:posOffset>285750</wp:posOffset>
            </wp:positionH>
            <wp:positionV relativeFrom="paragraph">
              <wp:posOffset>13335</wp:posOffset>
            </wp:positionV>
            <wp:extent cx="5151755" cy="1562100"/>
            <wp:effectExtent l="0" t="0" r="0" b="0"/>
            <wp:wrapTight wrapText="bothSides">
              <wp:wrapPolygon edited="0">
                <wp:start x="0" y="0"/>
                <wp:lineTo x="0" y="21337"/>
                <wp:lineTo x="21486" y="21337"/>
                <wp:lineTo x="2148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515175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The window on the left should open and then the setting in Configuration Propertie</w:t>
      </w:r>
      <w:r w:rsidR="00A647E2">
        <w:rPr>
          <w:noProof/>
          <w:lang w:eastAsia="en-GB"/>
        </w:rPr>
        <w:t xml:space="preserve">s &gt;&gt; Linker &gt;&gt; Input &gt;&gt; Additional Dependencies  will need to be changed to include </w:t>
      </w:r>
      <w:r w:rsidR="003D0662">
        <w:rPr>
          <w:noProof/>
          <w:lang w:eastAsia="en-GB"/>
        </w:rPr>
        <w:t>the SDL libraries.</w:t>
      </w:r>
    </w:p>
    <w:p w:rsidR="003D0662" w:rsidRDefault="003D0662" w:rsidP="00BF3A63">
      <w:pPr>
        <w:rPr>
          <w:noProof/>
          <w:lang w:eastAsia="en-GB"/>
        </w:rPr>
      </w:pPr>
    </w:p>
    <w:p w:rsidR="003D0662" w:rsidRDefault="003D0662" w:rsidP="00BF3A63">
      <w:pPr>
        <w:rPr>
          <w:noProof/>
          <w:lang w:eastAsia="en-GB"/>
        </w:rPr>
      </w:pPr>
    </w:p>
    <w:p w:rsidR="003D0662" w:rsidRDefault="007B5882" w:rsidP="00BF3A63">
      <w:pPr>
        <w:rPr>
          <w:noProof/>
          <w:lang w:eastAsia="en-GB"/>
        </w:rPr>
      </w:pPr>
      <w:r>
        <w:rPr>
          <w:noProof/>
          <w:lang w:eastAsia="en-GB"/>
        </w:rPr>
        <w:drawing>
          <wp:anchor distT="0" distB="0" distL="114300" distR="114300" simplePos="0" relativeHeight="251702272" behindDoc="1" locked="0" layoutInCell="1" allowOverlap="1" wp14:anchorId="4988CA26" wp14:editId="1FBFF8F6">
            <wp:simplePos x="0" y="0"/>
            <wp:positionH relativeFrom="margin">
              <wp:posOffset>-144780</wp:posOffset>
            </wp:positionH>
            <wp:positionV relativeFrom="paragraph">
              <wp:posOffset>0</wp:posOffset>
            </wp:positionV>
            <wp:extent cx="1762125" cy="1610995"/>
            <wp:effectExtent l="0" t="0" r="9525" b="8255"/>
            <wp:wrapTight wrapText="bothSides">
              <wp:wrapPolygon edited="0">
                <wp:start x="0" y="0"/>
                <wp:lineTo x="0" y="21455"/>
                <wp:lineTo x="21483" y="21455"/>
                <wp:lineTo x="214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1762125" cy="161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Pressing on the Additional dependencies opens a window. In this window, the name of the SDL libraries need to be added.</w:t>
      </w:r>
      <w:r w:rsidRPr="007B5882">
        <w:rPr>
          <w:noProof/>
          <w:lang w:eastAsia="en-GB"/>
        </w:rPr>
        <w:t xml:space="preserve"> </w:t>
      </w:r>
    </w:p>
    <w:p w:rsidR="007B5882" w:rsidRDefault="007B5882" w:rsidP="00BF3A63">
      <w:pPr>
        <w:rPr>
          <w:noProof/>
          <w:lang w:eastAsia="en-GB"/>
        </w:rPr>
      </w:pPr>
      <w:r>
        <w:rPr>
          <w:noProof/>
          <w:lang w:eastAsia="en-GB"/>
        </w:rPr>
        <w:t>Adding in “SDL2main.lib”, pressing enter and then adding “SDL2.lib” will finish this part of the setup.</w:t>
      </w:r>
    </w:p>
    <w:p w:rsidR="007B5882" w:rsidRDefault="007B5882" w:rsidP="00BF3A63">
      <w:pPr>
        <w:rPr>
          <w:noProof/>
          <w:lang w:eastAsia="en-GB"/>
        </w:rPr>
      </w:pPr>
    </w:p>
    <w:p w:rsidR="007B5882" w:rsidRDefault="007B5882" w:rsidP="00BF3A63">
      <w:pPr>
        <w:rPr>
          <w:noProof/>
          <w:lang w:eastAsia="en-GB"/>
        </w:rPr>
      </w:pPr>
    </w:p>
    <w:p w:rsidR="007B5882" w:rsidRDefault="006757DB" w:rsidP="00BF3A63">
      <w:pPr>
        <w:rPr>
          <w:noProof/>
          <w:lang w:eastAsia="en-GB"/>
        </w:rPr>
      </w:pPr>
      <w:r>
        <w:rPr>
          <w:noProof/>
          <w:lang w:eastAsia="en-GB"/>
        </w:rPr>
        <w:drawing>
          <wp:anchor distT="0" distB="0" distL="114300" distR="114300" simplePos="0" relativeHeight="251703296" behindDoc="1" locked="0" layoutInCell="1" allowOverlap="1" wp14:anchorId="088A06BD" wp14:editId="323141C6">
            <wp:simplePos x="0" y="0"/>
            <wp:positionH relativeFrom="column">
              <wp:posOffset>-123825</wp:posOffset>
            </wp:positionH>
            <wp:positionV relativeFrom="paragraph">
              <wp:posOffset>80645</wp:posOffset>
            </wp:positionV>
            <wp:extent cx="3584575" cy="1095375"/>
            <wp:effectExtent l="0" t="0" r="0" b="9525"/>
            <wp:wrapTight wrapText="bothSides">
              <wp:wrapPolygon edited="0">
                <wp:start x="0" y="0"/>
                <wp:lineTo x="0" y="21412"/>
                <wp:lineTo x="21466" y="21412"/>
                <wp:lineTo x="2146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3584575"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5882" w:rsidRDefault="00970C0E" w:rsidP="00BF3A63">
      <w:pPr>
        <w:rPr>
          <w:noProof/>
          <w:lang w:eastAsia="en-GB"/>
        </w:rPr>
      </w:pPr>
      <w:r>
        <w:rPr>
          <w:noProof/>
          <w:lang w:eastAsia="en-GB"/>
        </w:rPr>
        <w:t>The final step is telling the project where to look for the include directories and library directories i.e. the file paths for the include and lib folders.</w:t>
      </w:r>
    </w:p>
    <w:p w:rsidR="00266AE6" w:rsidRDefault="00970C0E" w:rsidP="00BF3A63">
      <w:pPr>
        <w:rPr>
          <w:noProof/>
          <w:lang w:eastAsia="en-GB"/>
        </w:rPr>
      </w:pPr>
      <w:r>
        <w:rPr>
          <w:noProof/>
          <w:lang w:eastAsia="en-GB"/>
        </w:rPr>
        <w:t>The image above shows both the library and include directories to reference for this project, but instead of putting the raw filepath down, “$(SourceDir)” is used. This is so that the project automatically looks for where the solution folder is located and then adds the extra file paths for where within the folder the include and library files are. Source Dir is essential for this project since, it will help the person marking the project easily access a working program, this is because the project marker will not have to manually edit the file paths.</w:t>
      </w:r>
    </w:p>
    <w:p w:rsidR="00D00E6F" w:rsidRDefault="00C51EBA" w:rsidP="00C51EBA">
      <w:pPr>
        <w:pStyle w:val="Heading2"/>
        <w:rPr>
          <w:noProof/>
          <w:lang w:eastAsia="en-GB"/>
        </w:rPr>
      </w:pPr>
      <w:bookmarkStart w:id="16" w:name="_Toc448589466"/>
      <w:r>
        <w:rPr>
          <w:noProof/>
          <w:lang w:eastAsia="en-GB"/>
        </w:rPr>
        <w:t>Main cpp file</w:t>
      </w:r>
      <w:bookmarkEnd w:id="16"/>
    </w:p>
    <w:p w:rsidR="007E7EA5" w:rsidRDefault="007E7EA5" w:rsidP="00C51EBA">
      <w:pPr>
        <w:rPr>
          <w:lang w:eastAsia="en-GB"/>
        </w:rPr>
      </w:pPr>
      <w:r w:rsidRPr="007E7EA5">
        <w:rPr>
          <w:noProof/>
          <w:lang w:eastAsia="en-GB"/>
        </w:rPr>
        <mc:AlternateContent>
          <mc:Choice Requires="wps">
            <w:drawing>
              <wp:anchor distT="45720" distB="45720" distL="114300" distR="114300" simplePos="0" relativeHeight="251696128" behindDoc="1" locked="0" layoutInCell="1" allowOverlap="1" wp14:anchorId="7758DDA8" wp14:editId="273C5B7C">
                <wp:simplePos x="0" y="0"/>
                <wp:positionH relativeFrom="margin">
                  <wp:posOffset>-123825</wp:posOffset>
                </wp:positionH>
                <wp:positionV relativeFrom="paragraph">
                  <wp:posOffset>52705</wp:posOffset>
                </wp:positionV>
                <wp:extent cx="2360930" cy="1404620"/>
                <wp:effectExtent l="0" t="0" r="12700" b="28575"/>
                <wp:wrapTight wrapText="bothSides">
                  <wp:wrapPolygon edited="0">
                    <wp:start x="0" y="0"/>
                    <wp:lineTo x="0" y="21753"/>
                    <wp:lineTo x="21540" y="21753"/>
                    <wp:lineTo x="2154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XO</w:t>
                            </w:r>
                            <w:r>
                              <w:rPr>
                                <w:rFonts w:ascii="Consolas" w:hAnsi="Consolas" w:cs="Consolas"/>
                                <w:color w:val="000000"/>
                                <w:sz w:val="19"/>
                                <w:szCs w:val="19"/>
                                <w:highlight w:val="white"/>
                              </w:rPr>
                              <w:t xml:space="preserve"> game;</w:t>
                            </w: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D56366" w:rsidRDefault="00D56366" w:rsidP="007E7EA5">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58DDA8" id="_x0000_t202" coordsize="21600,21600" o:spt="202" path="m,l,21600r21600,l21600,xe">
                <v:stroke joinstyle="miter"/>
                <v:path gradientshapeok="t" o:connecttype="rect"/>
              </v:shapetype>
              <v:shape id="Text Box 2" o:spid="_x0000_s1026" type="#_x0000_t202" style="position:absolute;margin-left:-9.75pt;margin-top:4.15pt;width:185.9pt;height:110.6pt;z-index:-2516203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">
                <v:textbox style="mso-fit-shape-to-text:t">
                  <w:txbxContent>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XO</w:t>
                      </w:r>
                      <w:r>
                        <w:rPr>
                          <w:rFonts w:ascii="Consolas" w:hAnsi="Consolas" w:cs="Consolas"/>
                          <w:color w:val="000000"/>
                          <w:sz w:val="19"/>
                          <w:szCs w:val="19"/>
                          <w:highlight w:val="white"/>
                        </w:rPr>
                        <w:t xml:space="preserve"> game;</w:t>
                      </w: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E7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D56366" w:rsidRDefault="00D56366" w:rsidP="007E7EA5">
                      <w:r>
                        <w:rPr>
                          <w:rFonts w:ascii="Consolas" w:hAnsi="Consolas" w:cs="Consolas"/>
                          <w:color w:val="000000"/>
                          <w:sz w:val="19"/>
                          <w:szCs w:val="19"/>
                          <w:highlight w:val="white"/>
                        </w:rPr>
                        <w:t>}</w:t>
                      </w:r>
                    </w:p>
                  </w:txbxContent>
                </v:textbox>
                <w10:wrap type="tight" anchorx="margin"/>
              </v:shape>
            </w:pict>
          </mc:Fallback>
        </mc:AlternateContent>
      </w:r>
      <w:r>
        <w:rPr>
          <w:lang w:eastAsia="en-GB"/>
        </w:rPr>
        <w:t>The contents of the main.cpp file are what is shown on the left. The main.cpp will only create an XO class called game. The entire game is handled by the XO class.</w:t>
      </w:r>
    </w:p>
    <w:p w:rsidR="004E6929" w:rsidRDefault="007E7EA5" w:rsidP="00C51EBA">
      <w:pPr>
        <w:rPr>
          <w:lang w:eastAsia="en-GB"/>
        </w:rPr>
      </w:pPr>
      <w:r>
        <w:rPr>
          <w:lang w:eastAsia="en-GB"/>
        </w:rPr>
        <w:t>Globalvars.h is the header file that holds all the variables needed for the game and also will be where the libraries are referenced because all the other files are going to reference Globalvars.h</w:t>
      </w:r>
    </w:p>
    <w:p w:rsidR="00C51EBA" w:rsidRDefault="00F060AB" w:rsidP="00C51EBA">
      <w:pPr>
        <w:rPr>
          <w:lang w:eastAsia="en-GB"/>
        </w:rPr>
      </w:pPr>
      <w:r>
        <w:rPr>
          <w:lang w:eastAsia="en-GB"/>
        </w:rPr>
        <w:t>Argc and argv stands for argument count and argument vector respectively.</w:t>
      </w:r>
    </w:p>
    <w:p w:rsidR="00C51EBA" w:rsidRDefault="00C51EBA" w:rsidP="00C51EBA">
      <w:pPr>
        <w:pStyle w:val="Heading2"/>
        <w:rPr>
          <w:lang w:eastAsia="en-GB"/>
        </w:rPr>
      </w:pPr>
      <w:bookmarkStart w:id="17" w:name="_Toc448589467"/>
      <w:r>
        <w:rPr>
          <w:lang w:eastAsia="en-GB"/>
        </w:rPr>
        <w:t>Creating the class</w:t>
      </w:r>
      <w:r w:rsidR="0028393C">
        <w:rPr>
          <w:lang w:eastAsia="en-GB"/>
        </w:rPr>
        <w:t xml:space="preserve"> (Globalvars.h header file)</w:t>
      </w:r>
      <w:bookmarkEnd w:id="17"/>
    </w:p>
    <w:p w:rsidR="0013464B" w:rsidRDefault="0013464B" w:rsidP="00C51EBA">
      <w:pPr>
        <w:rPr>
          <w:lang w:eastAsia="en-GB"/>
        </w:rPr>
      </w:pPr>
      <w:r w:rsidRPr="0013464B">
        <w:rPr>
          <w:noProof/>
          <w:lang w:eastAsia="en-GB"/>
        </w:rPr>
        <mc:AlternateContent>
          <mc:Choice Requires="wps">
            <w:drawing>
              <wp:anchor distT="45720" distB="45720" distL="114300" distR="114300" simplePos="0" relativeHeight="251700224" behindDoc="1" locked="0" layoutInCell="1" allowOverlap="1" wp14:anchorId="14C8925C" wp14:editId="6DA3932F">
                <wp:simplePos x="0" y="0"/>
                <wp:positionH relativeFrom="margin">
                  <wp:align>left</wp:align>
                </wp:positionH>
                <wp:positionV relativeFrom="paragraph">
                  <wp:posOffset>27305</wp:posOffset>
                </wp:positionV>
                <wp:extent cx="1552575" cy="1504950"/>
                <wp:effectExtent l="0" t="0" r="28575" b="19050"/>
                <wp:wrapTight wrapText="bothSides">
                  <wp:wrapPolygon edited="0">
                    <wp:start x="0" y="0"/>
                    <wp:lineTo x="0" y="21600"/>
                    <wp:lineTo x="21733" y="21600"/>
                    <wp:lineTo x="21733" y="0"/>
                    <wp:lineTo x="0" y="0"/>
                  </wp:wrapPolygon>
                </wp:wrapTight>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504950"/>
                        </a:xfrm>
                        <a:prstGeom prst="rect">
                          <a:avLst/>
                        </a:prstGeom>
                        <a:solidFill>
                          <a:srgbClr val="FFFFFF"/>
                        </a:solidFill>
                        <a:ln w="9525">
                          <a:solidFill>
                            <a:srgbClr val="000000"/>
                          </a:solidFill>
                          <a:miter lim="800000"/>
                          <a:headEnd/>
                          <a:tailEnd/>
                        </a:ln>
                      </wps:spPr>
                      <wps:txbx>
                        <w:txbxContent>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#pragma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once</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"SDL.h"</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13464B">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8925C" id="_x0000_s1027" type="#_x0000_t202" style="position:absolute;margin-left:0;margin-top:2.15pt;width:122.25pt;height:118.5pt;z-index:-251616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">
                <v:textbox>
                  <w:txbxContent>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#pragma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once</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"SDL.h"</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p>
                    <w:p w:rsidR="00D56366" w:rsidRDefault="00D56366" w:rsidP="0013464B">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13464B">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txbxContent>
                </v:textbox>
                <w10:wrap type="tight" anchorx="margin"/>
              </v:shape>
            </w:pict>
          </mc:Fallback>
        </mc:AlternateContent>
      </w:r>
      <w:r w:rsidR="00651506">
        <w:rPr>
          <w:lang w:eastAsia="en-GB"/>
        </w:rPr>
        <w:t xml:space="preserve">On the left is all the libraries used within the header file. It is placed here because all the other files refer to the Globalvars.h header file. </w:t>
      </w:r>
    </w:p>
    <w:p w:rsidR="00174BC4" w:rsidRDefault="00174BC4" w:rsidP="00C51EBA">
      <w:pPr>
        <w:rPr>
          <w:lang w:eastAsia="en-GB"/>
        </w:rPr>
      </w:pPr>
      <w:r>
        <w:rPr>
          <w:lang w:eastAsia="en-GB"/>
        </w:rPr>
        <w:t>#pragma once allows the program to reference #includes without having to be copied over to other parts of the program. #pragma once is used in the project because it will make sure that the compiler does not get confused and reference #includes more than once.</w:t>
      </w:r>
    </w:p>
    <w:p w:rsidR="00174BC4" w:rsidRDefault="00266AE6" w:rsidP="00C51EBA">
      <w:pPr>
        <w:rPr>
          <w:lang w:eastAsia="en-GB"/>
        </w:rPr>
      </w:pPr>
      <w:r>
        <w:rPr>
          <w:lang w:eastAsia="en-GB"/>
        </w:rPr>
        <w:t>There are 2 types of libraries referenced in this project – the SDL include files and the standard libraries.</w:t>
      </w:r>
    </w:p>
    <w:p w:rsidR="00174BC4" w:rsidRDefault="00E6000B" w:rsidP="00C51EBA">
      <w:pPr>
        <w:rPr>
          <w:lang w:eastAsia="en-GB"/>
        </w:rPr>
      </w:pPr>
      <w:r>
        <w:rPr>
          <w:lang w:eastAsia="en-GB"/>
        </w:rPr>
        <w:t>SDL.h contains everything the project needs for bmp file processing and also key inputs.</w:t>
      </w:r>
    </w:p>
    <w:p w:rsidR="00E6000B" w:rsidRDefault="00E6000B" w:rsidP="00C51EBA">
      <w:pPr>
        <w:rPr>
          <w:lang w:eastAsia="en-GB"/>
        </w:rPr>
      </w:pPr>
      <w:r>
        <w:rPr>
          <w:lang w:eastAsia="en-GB"/>
        </w:rPr>
        <w:t>&lt;iostream&gt; handles inputs and outputs of the program.</w:t>
      </w:r>
    </w:p>
    <w:p w:rsidR="00E6000B" w:rsidRDefault="00E6000B" w:rsidP="00C51EBA">
      <w:pPr>
        <w:rPr>
          <w:lang w:eastAsia="en-GB"/>
        </w:rPr>
      </w:pPr>
      <w:r>
        <w:rPr>
          <w:lang w:eastAsia="en-GB"/>
        </w:rPr>
        <w:t>&lt;fstream&gt; handles inputs and outputs to external files i.e. when the program prints out errors to a txt file.</w:t>
      </w:r>
    </w:p>
    <w:p w:rsidR="00E6000B" w:rsidRDefault="00E6000B" w:rsidP="00C51EBA">
      <w:pPr>
        <w:rPr>
          <w:lang w:eastAsia="en-GB"/>
        </w:rPr>
      </w:pPr>
      <w:r>
        <w:rPr>
          <w:rFonts w:ascii="Consolas" w:hAnsi="Consolas" w:cs="Consolas"/>
          <w:color w:val="A31515"/>
          <w:sz w:val="19"/>
          <w:szCs w:val="19"/>
          <w:highlight w:val="white"/>
        </w:rPr>
        <w:t>&lt;string&gt;</w:t>
      </w:r>
      <w:r>
        <w:rPr>
          <w:rFonts w:ascii="Consolas" w:hAnsi="Consolas" w:cs="Consolas"/>
          <w:color w:val="A31515"/>
          <w:sz w:val="19"/>
          <w:szCs w:val="19"/>
        </w:rPr>
        <w:t xml:space="preserve"> </w:t>
      </w:r>
      <w:r>
        <w:rPr>
          <w:lang w:eastAsia="en-GB"/>
        </w:rPr>
        <w:t xml:space="preserve">and using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r>
        <w:rPr>
          <w:lang w:eastAsia="en-GB"/>
        </w:rPr>
        <w:t xml:space="preserve"> handles string that is used for the project, which is mostly for error handling</w:t>
      </w:r>
    </w:p>
    <w:p w:rsidR="008945FE" w:rsidRDefault="00E6000B" w:rsidP="00C51EBA">
      <w:pPr>
        <w:rPr>
          <w:rFonts w:ascii="Consolas" w:hAnsi="Consolas" w:cs="Consolas"/>
          <w:sz w:val="19"/>
          <w:szCs w:val="19"/>
        </w:rPr>
      </w:pPr>
      <w:r>
        <w:rPr>
          <w:rFonts w:ascii="Consolas" w:hAnsi="Consolas" w:cs="Consolas"/>
          <w:color w:val="A31515"/>
          <w:sz w:val="19"/>
          <w:szCs w:val="19"/>
          <w:highlight w:val="white"/>
        </w:rPr>
        <w:t>&lt;cstdlib&gt;</w:t>
      </w:r>
      <w:r>
        <w:rPr>
          <w:rFonts w:ascii="Consolas" w:hAnsi="Consolas" w:cs="Consolas"/>
          <w:sz w:val="19"/>
          <w:szCs w:val="19"/>
        </w:rPr>
        <w:t xml:space="preserve"> references the C standard library</w:t>
      </w:r>
    </w:p>
    <w:p w:rsidR="00D01294" w:rsidRDefault="00B53529" w:rsidP="00C51EBA">
      <w:pPr>
        <w:rPr>
          <w:rFonts w:cs="Consolas"/>
        </w:rPr>
      </w:pPr>
      <w:r w:rsidRPr="00E77522">
        <w:rPr>
          <w:rFonts w:cs="Consolas"/>
          <w:noProof/>
          <w:szCs w:val="19"/>
          <w:lang w:eastAsia="en-GB"/>
        </w:rPr>
        <mc:AlternateContent>
          <mc:Choice Requires="wps">
            <w:drawing>
              <wp:anchor distT="45720" distB="45720" distL="114300" distR="114300" simplePos="0" relativeHeight="251705344" behindDoc="1" locked="0" layoutInCell="1" allowOverlap="1" wp14:anchorId="6EB72BCF" wp14:editId="04188888">
                <wp:simplePos x="0" y="0"/>
                <wp:positionH relativeFrom="margin">
                  <wp:align>left</wp:align>
                </wp:positionH>
                <wp:positionV relativeFrom="paragraph">
                  <wp:posOffset>7620</wp:posOffset>
                </wp:positionV>
                <wp:extent cx="2066925" cy="2409825"/>
                <wp:effectExtent l="0" t="0" r="28575" b="28575"/>
                <wp:wrapTight wrapText="bothSides">
                  <wp:wrapPolygon edited="0">
                    <wp:start x="0" y="0"/>
                    <wp:lineTo x="0" y="21685"/>
                    <wp:lineTo x="21700" y="21685"/>
                    <wp:lineTo x="21700"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409825"/>
                        </a:xfrm>
                        <a:prstGeom prst="rect">
                          <a:avLst/>
                        </a:prstGeom>
                        <a:solidFill>
                          <a:srgbClr val="FFFFFF"/>
                        </a:solidFill>
                        <a:ln w="9525">
                          <a:solidFill>
                            <a:srgbClr val="000000"/>
                          </a:solidFill>
                          <a:miter lim="800000"/>
                          <a:headEnd/>
                          <a:tailEnd/>
                        </a:ln>
                      </wps:spPr>
                      <wps:txbx>
                        <w:txbxContent>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p>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w:t>
                            </w:r>
                          </w:p>
                          <w:p w:rsidR="00D56366" w:rsidRDefault="00D56366" w:rsidP="00D01294">
                            <w:pPr>
                              <w:rPr>
                                <w:rFonts w:ascii="Consolas" w:hAnsi="Consolas" w:cs="Consolas"/>
                                <w:color w:val="000000"/>
                                <w:sz w:val="19"/>
                                <w:szCs w:val="19"/>
                              </w:rPr>
                            </w:pPr>
                            <w:r>
                              <w:rPr>
                                <w:rFonts w:ascii="Consolas" w:hAnsi="Consolas" w:cs="Consolas"/>
                                <w:color w:val="000000"/>
                                <w:sz w:val="19"/>
                                <w:szCs w:val="19"/>
                                <w:highlight w:val="white"/>
                              </w:rPr>
                              <w:tab/>
                              <w:t>XO();</w:t>
                            </w:r>
                          </w:p>
                          <w:p w:rsidR="00D56366" w:rsidRDefault="00D56366" w:rsidP="00D01294">
                            <w:pPr>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highlight w:val="white"/>
                              </w:rPr>
                              <w:t>//FUNCTION</w:t>
                            </w:r>
                            <w:r>
                              <w:rPr>
                                <w:rFonts w:ascii="Consolas" w:hAnsi="Consolas" w:cs="Consolas"/>
                                <w:color w:val="008000"/>
                                <w:sz w:val="19"/>
                                <w:szCs w:val="19"/>
                              </w:rPr>
                              <w:t>S//</w:t>
                            </w:r>
                          </w:p>
                          <w:p w:rsidR="00D56366" w:rsidRDefault="00D56366" w:rsidP="00D01294">
                            <w:pPr>
                              <w:rPr>
                                <w:rFonts w:ascii="Consolas" w:hAnsi="Consolas" w:cs="Consolas"/>
                                <w:color w:val="000000"/>
                                <w:sz w:val="19"/>
                                <w:szCs w:val="19"/>
                              </w:rPr>
                            </w:pPr>
                            <w:r>
                              <w:rPr>
                                <w:rFonts w:ascii="Consolas" w:hAnsi="Consolas" w:cs="Consolas"/>
                                <w:color w:val="008000"/>
                                <w:sz w:val="19"/>
                                <w:szCs w:val="19"/>
                              </w:rPr>
                              <w:tab/>
                              <w:t>//SDL SURFACES//</w:t>
                            </w:r>
                          </w:p>
                          <w:p w:rsidR="00D56366" w:rsidRDefault="00D56366" w:rsidP="00D01294">
                            <w:pPr>
                              <w:rPr>
                                <w:rFonts w:ascii="Consolas" w:hAnsi="Consolas" w:cs="Consolas"/>
                                <w:sz w:val="19"/>
                                <w:szCs w:val="19"/>
                              </w:rPr>
                            </w:pPr>
                            <w:r>
                              <w:rPr>
                                <w:rFonts w:ascii="Consolas" w:hAnsi="Consolas" w:cs="Consolas"/>
                                <w:color w:val="0000FF"/>
                                <w:sz w:val="19"/>
                                <w:szCs w:val="19"/>
                              </w:rPr>
                              <w:t>private</w:t>
                            </w:r>
                            <w:r w:rsidRPr="00D01294">
                              <w:rPr>
                                <w:rFonts w:ascii="Consolas" w:hAnsi="Consolas" w:cs="Consolas"/>
                                <w:sz w:val="19"/>
                                <w:szCs w:val="19"/>
                              </w:rPr>
                              <w:t>:</w:t>
                            </w:r>
                          </w:p>
                          <w:p w:rsidR="00D56366" w:rsidRDefault="00D56366" w:rsidP="00D01294">
                            <w:pPr>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highlight w:val="white"/>
                              </w:rPr>
                              <w:t>//</w:t>
                            </w:r>
                            <w:r>
                              <w:rPr>
                                <w:rFonts w:ascii="Consolas" w:hAnsi="Consolas" w:cs="Consolas"/>
                                <w:color w:val="008000"/>
                                <w:sz w:val="19"/>
                                <w:szCs w:val="19"/>
                              </w:rPr>
                              <w:t>GLOBAL VARIABLES//</w:t>
                            </w:r>
                          </w:p>
                          <w:p w:rsidR="00D56366" w:rsidRDefault="00D56366" w:rsidP="00D01294">
                            <w:r>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72BCF" id="_x0000_s1028" type="#_x0000_t202" style="position:absolute;margin-left:0;margin-top:.6pt;width:162.75pt;height:189.75pt;z-index:-251611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">
                <v:textbox>
                  <w:txbxContent>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p>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D56366" w:rsidRDefault="00D56366" w:rsidP="00D012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w:t>
                      </w:r>
                    </w:p>
                    <w:p w:rsidR="00D56366" w:rsidRDefault="00D56366" w:rsidP="00D01294">
                      <w:pPr>
                        <w:rPr>
                          <w:rFonts w:ascii="Consolas" w:hAnsi="Consolas" w:cs="Consolas"/>
                          <w:color w:val="000000"/>
                          <w:sz w:val="19"/>
                          <w:szCs w:val="19"/>
                        </w:rPr>
                      </w:pPr>
                      <w:r>
                        <w:rPr>
                          <w:rFonts w:ascii="Consolas" w:hAnsi="Consolas" w:cs="Consolas"/>
                          <w:color w:val="000000"/>
                          <w:sz w:val="19"/>
                          <w:szCs w:val="19"/>
                          <w:highlight w:val="white"/>
                        </w:rPr>
                        <w:tab/>
                        <w:t>XO();</w:t>
                      </w:r>
                    </w:p>
                    <w:p w:rsidR="00D56366" w:rsidRDefault="00D56366" w:rsidP="00D01294">
                      <w:pPr>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highlight w:val="white"/>
                        </w:rPr>
                        <w:t>//FUNCTION</w:t>
                      </w:r>
                      <w:r>
                        <w:rPr>
                          <w:rFonts w:ascii="Consolas" w:hAnsi="Consolas" w:cs="Consolas"/>
                          <w:color w:val="008000"/>
                          <w:sz w:val="19"/>
                          <w:szCs w:val="19"/>
                        </w:rPr>
                        <w:t>S//</w:t>
                      </w:r>
                    </w:p>
                    <w:p w:rsidR="00D56366" w:rsidRDefault="00D56366" w:rsidP="00D01294">
                      <w:pPr>
                        <w:rPr>
                          <w:rFonts w:ascii="Consolas" w:hAnsi="Consolas" w:cs="Consolas"/>
                          <w:color w:val="000000"/>
                          <w:sz w:val="19"/>
                          <w:szCs w:val="19"/>
                        </w:rPr>
                      </w:pPr>
                      <w:r>
                        <w:rPr>
                          <w:rFonts w:ascii="Consolas" w:hAnsi="Consolas" w:cs="Consolas"/>
                          <w:color w:val="008000"/>
                          <w:sz w:val="19"/>
                          <w:szCs w:val="19"/>
                        </w:rPr>
                        <w:tab/>
                        <w:t>//SDL SURFACES//</w:t>
                      </w:r>
                    </w:p>
                    <w:p w:rsidR="00D56366" w:rsidRDefault="00D56366" w:rsidP="00D01294">
                      <w:pPr>
                        <w:rPr>
                          <w:rFonts w:ascii="Consolas" w:hAnsi="Consolas" w:cs="Consolas"/>
                          <w:sz w:val="19"/>
                          <w:szCs w:val="19"/>
                        </w:rPr>
                      </w:pPr>
                      <w:r>
                        <w:rPr>
                          <w:rFonts w:ascii="Consolas" w:hAnsi="Consolas" w:cs="Consolas"/>
                          <w:color w:val="0000FF"/>
                          <w:sz w:val="19"/>
                          <w:szCs w:val="19"/>
                        </w:rPr>
                        <w:t>private</w:t>
                      </w:r>
                      <w:r w:rsidRPr="00D01294">
                        <w:rPr>
                          <w:rFonts w:ascii="Consolas" w:hAnsi="Consolas" w:cs="Consolas"/>
                          <w:sz w:val="19"/>
                          <w:szCs w:val="19"/>
                        </w:rPr>
                        <w:t>:</w:t>
                      </w:r>
                    </w:p>
                    <w:p w:rsidR="00D56366" w:rsidRDefault="00D56366" w:rsidP="00D01294">
                      <w:pPr>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highlight w:val="white"/>
                        </w:rPr>
                        <w:t>//</w:t>
                      </w:r>
                      <w:r>
                        <w:rPr>
                          <w:rFonts w:ascii="Consolas" w:hAnsi="Consolas" w:cs="Consolas"/>
                          <w:color w:val="008000"/>
                          <w:sz w:val="19"/>
                          <w:szCs w:val="19"/>
                        </w:rPr>
                        <w:t>GLOBAL VARIABLES//</w:t>
                      </w:r>
                    </w:p>
                    <w:p w:rsidR="00D56366" w:rsidRDefault="00D56366" w:rsidP="00D01294">
                      <w:r>
                        <w:rPr>
                          <w:rFonts w:ascii="Consolas" w:hAnsi="Consolas" w:cs="Consolas"/>
                          <w:sz w:val="19"/>
                          <w:szCs w:val="19"/>
                        </w:rPr>
                        <w:t>};</w:t>
                      </w:r>
                    </w:p>
                  </w:txbxContent>
                </v:textbox>
                <w10:wrap type="tight" anchorx="margin"/>
              </v:shape>
            </w:pict>
          </mc:Fallback>
        </mc:AlternateContent>
      </w:r>
      <w:r w:rsidR="00E77522" w:rsidRPr="00E77522">
        <w:rPr>
          <w:rFonts w:cs="Consolas"/>
          <w:szCs w:val="19"/>
        </w:rPr>
        <w:t>On the left is the structure of the class that</w:t>
      </w:r>
      <w:r w:rsidR="00E77522">
        <w:rPr>
          <w:rFonts w:cs="Consolas"/>
        </w:rPr>
        <w:t xml:space="preserve"> is used for the project. The class is called XO and will have numerous members split between being public or private.</w:t>
      </w:r>
    </w:p>
    <w:p w:rsidR="00E77522" w:rsidRDefault="00E77522" w:rsidP="00C51EBA">
      <w:pPr>
        <w:rPr>
          <w:rFonts w:cs="Consolas"/>
        </w:rPr>
      </w:pPr>
      <w:r>
        <w:rPr>
          <w:rFonts w:cs="Consolas"/>
        </w:rPr>
        <w:t>There is also a constructor, which is essential for classes.</w:t>
      </w:r>
    </w:p>
    <w:p w:rsidR="00ED31C9" w:rsidRDefault="00ED31C9" w:rsidP="0028393C">
      <w:pPr>
        <w:rPr>
          <w:rStyle w:val="Heading3Char"/>
        </w:rPr>
      </w:pPr>
      <w:bookmarkStart w:id="18" w:name="_Toc448589468"/>
      <w:r w:rsidRPr="00ED31C9">
        <w:rPr>
          <w:rStyle w:val="Heading3Char"/>
        </w:rPr>
        <w:t>Members</w:t>
      </w:r>
      <w:bookmarkEnd w:id="18"/>
      <w:r w:rsidRPr="0028393C">
        <w:t xml:space="preserve"> </w:t>
      </w:r>
    </w:p>
    <w:p w:rsidR="00E77522" w:rsidRDefault="00E77522" w:rsidP="00C51EBA">
      <w:pPr>
        <w:rPr>
          <w:rFonts w:cs="Consolas"/>
        </w:rPr>
      </w:pPr>
      <w:r>
        <w:rPr>
          <w:rFonts w:cs="Consolas"/>
        </w:rPr>
        <w:t>The public members will mostly consist of the functions required by the game and also will hold the SDL Surfaces i.e. the image that show up on screen.</w:t>
      </w:r>
    </w:p>
    <w:p w:rsidR="00E77522" w:rsidRDefault="00A80AB2" w:rsidP="00C51EBA">
      <w:pPr>
        <w:rPr>
          <w:rFonts w:cs="Consolas"/>
        </w:rPr>
      </w:pPr>
      <w:r w:rsidRPr="00A80AB2">
        <w:rPr>
          <w:rFonts w:cs="Consolas"/>
          <w:noProof/>
          <w:lang w:eastAsia="en-GB"/>
        </w:rPr>
        <mc:AlternateContent>
          <mc:Choice Requires="wps">
            <w:drawing>
              <wp:anchor distT="45720" distB="45720" distL="114300" distR="114300" simplePos="0" relativeHeight="251710464" behindDoc="1" locked="0" layoutInCell="1" allowOverlap="1" wp14:anchorId="64D2FA02" wp14:editId="0CCE0D66">
                <wp:simplePos x="0" y="0"/>
                <wp:positionH relativeFrom="margin">
                  <wp:align>right</wp:align>
                </wp:positionH>
                <wp:positionV relativeFrom="paragraph">
                  <wp:posOffset>664845</wp:posOffset>
                </wp:positionV>
                <wp:extent cx="6238875" cy="1404620"/>
                <wp:effectExtent l="0" t="0" r="28575" b="13335"/>
                <wp:wrapTight wrapText="bothSides">
                  <wp:wrapPolygon edited="0">
                    <wp:start x="0" y="0"/>
                    <wp:lineTo x="0" y="21554"/>
                    <wp:lineTo x="21633" y="21554"/>
                    <wp:lineTo x="21633"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1404620"/>
                        </a:xfrm>
                        <a:prstGeom prst="rect">
                          <a:avLst/>
                        </a:prstGeom>
                        <a:solidFill>
                          <a:srgbClr val="FFFFFF"/>
                        </a:solidFill>
                        <a:ln w="9525">
                          <a:solidFill>
                            <a:srgbClr val="000000"/>
                          </a:solidFill>
                          <a:miter lim="800000"/>
                          <a:headEnd/>
                          <a:tailEnd/>
                        </a:ln>
                      </wps:spPr>
                      <wps:txbx>
                        <w:txbxContent>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//VARIABLE WHICH DETERMINES WHICH IMAGE PACK TO LOAD//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imgPack;</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//GRID GLOBAL VARIABLE//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grid[3][3];</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//PLAYER VALUE VARIABLES//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player1;</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player2;</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//MULTIPLE FUNCTIONS NEED TO REFER TO THIS THEREFORE NEEDS TO BE GLOBAL//</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//DON'T GIVE ME SASS ABOUT THIS//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quitPlay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quitGame;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//AI RELATED//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playAI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AIsetup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AIattackPattern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//DETERMINES HOW THE AI WILL SET ITS MOVES ON THE GRID//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attStep = 0;</w:t>
                            </w:r>
                          </w:p>
                          <w:p w:rsidR="00D56366" w:rsidRDefault="00D56366" w:rsidP="00A80AB2">
                            <w:pPr>
                              <w:autoSpaceDE w:val="0"/>
                              <w:autoSpaceDN w:val="0"/>
                              <w:adjustRightInd w:val="0"/>
                              <w:spacing w:after="0" w:line="240" w:lineRule="auto"/>
                            </w:pPr>
                            <w:r>
                              <w:rPr>
                                <w:rFonts w:ascii="Consolas" w:hAnsi="Consolas" w:cs="Consolas"/>
                                <w:color w:val="000000"/>
                                <w:sz w:val="19"/>
                                <w:szCs w:val="19"/>
                                <w:highlight w:val="white"/>
                              </w:rP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2FA02" id="_x0000_s1029" type="#_x0000_t202" style="position:absolute;margin-left:440.05pt;margin-top:52.35pt;width:491.25pt;height:110.6pt;z-index:-2516060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">
                <v:textbox style="mso-fit-shape-to-text:t">
                  <w:txbxContent>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//VARIABLE WHICH DETERMINES WHICH IMAGE PACK TO LOAD//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imgPack;</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//GRID GLOBAL VARIABLE//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grid[3][3];</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//PLAYER VALUE VARIABLES//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player1;</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player2;</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//MULTIPLE FUNCTIONS NEED TO REFER TO THIS THEREFORE NEEDS TO BE GLOBAL//</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//DON'T GIVE ME SASS ABOUT THIS//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quitPlay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quitGame;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//AI RELATED//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playAI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AIsetup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AIattackPattern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//DETERMINES HOW THE AI WILL SET ITS MOVES ON THE GRID//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attStep = 0;</w:t>
                      </w:r>
                    </w:p>
                    <w:p w:rsidR="00D56366" w:rsidRDefault="00D56366" w:rsidP="00A80AB2">
                      <w:pPr>
                        <w:autoSpaceDE w:val="0"/>
                        <w:autoSpaceDN w:val="0"/>
                        <w:adjustRightInd w:val="0"/>
                        <w:spacing w:after="0" w:line="240" w:lineRule="auto"/>
                      </w:pPr>
                      <w:r>
                        <w:rPr>
                          <w:rFonts w:ascii="Consolas" w:hAnsi="Consolas" w:cs="Consolas"/>
                          <w:color w:val="000000"/>
                          <w:sz w:val="19"/>
                          <w:szCs w:val="19"/>
                          <w:highlight w:val="white"/>
                        </w:rPr>
                        <w:tab/>
                      </w:r>
                    </w:p>
                  </w:txbxContent>
                </v:textbox>
                <w10:wrap type="tight" anchorx="margin"/>
              </v:shape>
            </w:pict>
          </mc:Fallback>
        </mc:AlternateContent>
      </w:r>
      <w:r w:rsidR="00E77522">
        <w:rPr>
          <w:rFonts w:cs="Consolas"/>
        </w:rPr>
        <w:t>The private members will only consist of variables, this is because nothing else but the class itself should access its data.</w:t>
      </w:r>
    </w:p>
    <w:p w:rsidR="00A80AB2" w:rsidRDefault="00134E6D" w:rsidP="00C51EBA">
      <w:pPr>
        <w:rPr>
          <w:rFonts w:cs="Consolas"/>
        </w:rPr>
      </w:pPr>
      <w:r>
        <w:rPr>
          <w:rFonts w:cs="Consolas"/>
        </w:rPr>
        <w:t>Above is all the private members of the class. As shown above, all the private members are variables. The members can be split into different types:</w:t>
      </w:r>
    </w:p>
    <w:p w:rsidR="00134E6D" w:rsidRDefault="00134E6D" w:rsidP="00134E6D">
      <w:pPr>
        <w:pStyle w:val="ListParagraph"/>
        <w:numPr>
          <w:ilvl w:val="0"/>
          <w:numId w:val="1"/>
        </w:numPr>
        <w:rPr>
          <w:rFonts w:cs="Consolas"/>
        </w:rPr>
      </w:pPr>
      <w:r>
        <w:rPr>
          <w:rFonts w:cs="Consolas"/>
        </w:rPr>
        <w:t>Image handling</w:t>
      </w:r>
    </w:p>
    <w:p w:rsidR="00134E6D" w:rsidRDefault="00134E6D" w:rsidP="00134E6D">
      <w:pPr>
        <w:pStyle w:val="ListParagraph"/>
        <w:numPr>
          <w:ilvl w:val="0"/>
          <w:numId w:val="1"/>
        </w:numPr>
        <w:rPr>
          <w:rFonts w:cs="Consolas"/>
        </w:rPr>
      </w:pPr>
      <w:r>
        <w:rPr>
          <w:rFonts w:cs="Consolas"/>
        </w:rPr>
        <w:t>Handles the game grid</w:t>
      </w:r>
    </w:p>
    <w:p w:rsidR="00134E6D" w:rsidRDefault="00134E6D" w:rsidP="00134E6D">
      <w:pPr>
        <w:pStyle w:val="ListParagraph"/>
        <w:numPr>
          <w:ilvl w:val="0"/>
          <w:numId w:val="1"/>
        </w:numPr>
        <w:rPr>
          <w:rFonts w:cs="Consolas"/>
        </w:rPr>
      </w:pPr>
      <w:r>
        <w:rPr>
          <w:rFonts w:cs="Consolas"/>
        </w:rPr>
        <w:t>Handles player turns</w:t>
      </w:r>
    </w:p>
    <w:p w:rsidR="00134E6D" w:rsidRDefault="00134E6D" w:rsidP="00134E6D">
      <w:pPr>
        <w:pStyle w:val="ListParagraph"/>
        <w:numPr>
          <w:ilvl w:val="0"/>
          <w:numId w:val="1"/>
        </w:numPr>
        <w:rPr>
          <w:rFonts w:cs="Consolas"/>
        </w:rPr>
      </w:pPr>
      <w:r>
        <w:rPr>
          <w:rFonts w:cs="Consolas"/>
        </w:rPr>
        <w:t>Menu handling</w:t>
      </w:r>
    </w:p>
    <w:p w:rsidR="00134E6D" w:rsidRDefault="00134E6D" w:rsidP="00134E6D">
      <w:pPr>
        <w:pStyle w:val="ListParagraph"/>
        <w:numPr>
          <w:ilvl w:val="0"/>
          <w:numId w:val="1"/>
        </w:numPr>
        <w:rPr>
          <w:rFonts w:cs="Consolas"/>
        </w:rPr>
      </w:pPr>
      <w:r>
        <w:rPr>
          <w:rFonts w:cs="Consolas"/>
        </w:rPr>
        <w:t>AI handling</w:t>
      </w:r>
    </w:p>
    <w:p w:rsidR="00134E6D" w:rsidRPr="00134E6D" w:rsidRDefault="00134E6D" w:rsidP="00134E6D">
      <w:pPr>
        <w:rPr>
          <w:rFonts w:cs="Consolas"/>
        </w:rPr>
      </w:pPr>
      <w:r>
        <w:rPr>
          <w:rFonts w:cs="Consolas"/>
        </w:rPr>
        <w:t>The variables are what is used to either store data or is checked for what state the game is currently in.</w:t>
      </w:r>
    </w:p>
    <w:p w:rsidR="00A80AB2" w:rsidRDefault="00A80AB2" w:rsidP="00C51EBA">
      <w:pPr>
        <w:rPr>
          <w:rFonts w:cs="Consolas"/>
        </w:rPr>
      </w:pPr>
    </w:p>
    <w:p w:rsidR="00C51EBA" w:rsidRDefault="00A80AB2" w:rsidP="0028393C">
      <w:pPr>
        <w:rPr>
          <w:lang w:eastAsia="en-GB"/>
        </w:rPr>
      </w:pPr>
      <w:r w:rsidRPr="00A80AB2">
        <w:rPr>
          <w:rFonts w:cs="Consolas"/>
          <w:noProof/>
          <w:lang w:eastAsia="en-GB"/>
        </w:rPr>
        <mc:AlternateContent>
          <mc:Choice Requires="wps">
            <w:drawing>
              <wp:anchor distT="45720" distB="45720" distL="114300" distR="114300" simplePos="0" relativeHeight="251708416" behindDoc="1" locked="0" layoutInCell="1" allowOverlap="1" wp14:anchorId="52E95087" wp14:editId="5BC31F69">
                <wp:simplePos x="0" y="0"/>
                <wp:positionH relativeFrom="column">
                  <wp:posOffset>-238125</wp:posOffset>
                </wp:positionH>
                <wp:positionV relativeFrom="paragraph">
                  <wp:posOffset>635</wp:posOffset>
                </wp:positionV>
                <wp:extent cx="3105150" cy="1404620"/>
                <wp:effectExtent l="0" t="0" r="19050" b="27305"/>
                <wp:wrapTight wrapText="bothSides">
                  <wp:wrapPolygon edited="0">
                    <wp:start x="0" y="0"/>
                    <wp:lineTo x="0" y="21629"/>
                    <wp:lineTo x="21600" y="21629"/>
                    <wp:lineTo x="21600"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404620"/>
                        </a:xfrm>
                        <a:prstGeom prst="rect">
                          <a:avLst/>
                        </a:prstGeom>
                        <a:solidFill>
                          <a:srgbClr val="FFFFFF"/>
                        </a:solidFill>
                        <a:ln w="9525">
                          <a:solidFill>
                            <a:srgbClr val="000000"/>
                          </a:solidFill>
                          <a:miter lim="800000"/>
                          <a:headEnd/>
                          <a:tailEnd/>
                        </a:ln>
                      </wps:spPr>
                      <wps:txbx>
                        <w:txbxContent>
                          <w:p w:rsidR="00D56366" w:rsidRPr="00A80AB2" w:rsidRDefault="00D56366" w:rsidP="00A80AB2">
                            <w:pPr>
                              <w:autoSpaceDE w:val="0"/>
                              <w:autoSpaceDN w:val="0"/>
                              <w:adjustRightInd w:val="0"/>
                              <w:spacing w:after="0" w:line="240" w:lineRule="auto"/>
                              <w:ind w:firstLine="720"/>
                              <w:rPr>
                                <w:rFonts w:ascii="Consolas" w:hAnsi="Consolas" w:cs="Consolas"/>
                                <w:b/>
                                <w:color w:val="008000"/>
                                <w:sz w:val="20"/>
                                <w:szCs w:val="19"/>
                                <w:highlight w:val="white"/>
                              </w:rPr>
                            </w:pPr>
                            <w:r w:rsidRPr="00A80AB2">
                              <w:rPr>
                                <w:rFonts w:cs="Consolas"/>
                                <w:b/>
                                <w:sz w:val="24"/>
                              </w:rPr>
                              <w:t>The public members</w:t>
                            </w:r>
                          </w:p>
                          <w:p w:rsidR="00D56366" w:rsidRDefault="00D56366" w:rsidP="00A80AB2">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//LOADER FUNCTIONS//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initialise();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loadImg();</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windowUpdate();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//LOOP FUNCTIONS//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mainLoop();</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optionLoop();</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gameLoop();</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//CHECK FUNCTIONS//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checkGridEmpty(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checkWin();</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whosTurn();</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//RESET FUNCTIONS//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resetGrid();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//ERROR FUNCTION//</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errorLog(</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error);</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GAME'S AI//</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GameAI();</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attPattern1();</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attPattern2();</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AIattack();</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AIdefend();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AIfailsafe();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//WINDOW AND SCREEN//</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SDL_Window</w:t>
                            </w:r>
                            <w:r>
                              <w:rPr>
                                <w:rFonts w:ascii="Consolas" w:hAnsi="Consolas" w:cs="Consolas"/>
                                <w:color w:val="000000"/>
                                <w:sz w:val="19"/>
                                <w:szCs w:val="19"/>
                                <w:highlight w:val="white"/>
                              </w:rPr>
                              <w:t xml:space="preserve">* window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screen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//GAME IMAGES//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gameBackground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Nought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Cross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MainMenu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OptionMenu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XTurn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OTurn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Draw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Win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//WINDOW SIZE//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winWidth = 500;</w:t>
                            </w:r>
                          </w:p>
                          <w:p w:rsidR="00D56366" w:rsidRDefault="00D56366" w:rsidP="00A80AB2">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winHeight = 500;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E95087" id="_x0000_s1030" type="#_x0000_t202" style="position:absolute;margin-left:-18.75pt;margin-top:.05pt;width:244.5pt;height:110.6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GRJw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">
                <v:textbox style="mso-fit-shape-to-text:t">
                  <w:txbxContent>
                    <w:p w:rsidR="00D56366" w:rsidRPr="00A80AB2" w:rsidRDefault="00D56366" w:rsidP="00A80AB2">
                      <w:pPr>
                        <w:autoSpaceDE w:val="0"/>
                        <w:autoSpaceDN w:val="0"/>
                        <w:adjustRightInd w:val="0"/>
                        <w:spacing w:after="0" w:line="240" w:lineRule="auto"/>
                        <w:ind w:firstLine="720"/>
                        <w:rPr>
                          <w:rFonts w:ascii="Consolas" w:hAnsi="Consolas" w:cs="Consolas"/>
                          <w:b/>
                          <w:color w:val="008000"/>
                          <w:sz w:val="20"/>
                          <w:szCs w:val="19"/>
                          <w:highlight w:val="white"/>
                        </w:rPr>
                      </w:pPr>
                      <w:r w:rsidRPr="00A80AB2">
                        <w:rPr>
                          <w:rFonts w:cs="Consolas"/>
                          <w:b/>
                          <w:sz w:val="24"/>
                        </w:rPr>
                        <w:t>The public members</w:t>
                      </w:r>
                    </w:p>
                    <w:p w:rsidR="00D56366" w:rsidRDefault="00D56366" w:rsidP="00A80AB2">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//LOADER FUNCTIONS//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initialise();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loadImg();</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windowUpdate();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//LOOP FUNCTIONS//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mainLoop();</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optionLoop();</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gameLoop();</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//CHECK FUNCTIONS//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checkGridEmpty(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checkWin();</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whosTurn();</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//RESET FUNCTIONS//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resetGrid();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//ERROR FUNCTION//</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errorLog(</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error);</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GAME'S AI//</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GameAI();</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attPattern1();</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attPattern2();</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AIattack();</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AIdefend();</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AIfailsafe();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//WINDOW AND SCREEN//</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SDL_Window</w:t>
                      </w:r>
                      <w:r>
                        <w:rPr>
                          <w:rFonts w:ascii="Consolas" w:hAnsi="Consolas" w:cs="Consolas"/>
                          <w:color w:val="000000"/>
                          <w:sz w:val="19"/>
                          <w:szCs w:val="19"/>
                          <w:highlight w:val="white"/>
                        </w:rPr>
                        <w:t xml:space="preserve">* window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screen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//GAME IMAGES//</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gameBackground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Nought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Cross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MainMenu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OptionMenu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XTurn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OTurn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Draw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SDL_Surface</w:t>
                      </w:r>
                      <w:r>
                        <w:rPr>
                          <w:rFonts w:ascii="Consolas" w:hAnsi="Consolas" w:cs="Consolas"/>
                          <w:color w:val="000000"/>
                          <w:sz w:val="19"/>
                          <w:szCs w:val="19"/>
                          <w:highlight w:val="white"/>
                        </w:rPr>
                        <w:t xml:space="preserve">* Win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//WINDOW SIZE//</w:t>
                      </w:r>
                    </w:p>
                    <w:p w:rsidR="00D56366" w:rsidRDefault="00D56366" w:rsidP="00A80A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winWidth = 500;</w:t>
                      </w:r>
                    </w:p>
                    <w:p w:rsidR="00D56366" w:rsidRDefault="00D56366" w:rsidP="00A80AB2">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winHeight = 500;</w:t>
                      </w:r>
                    </w:p>
                  </w:txbxContent>
                </v:textbox>
                <w10:wrap type="tight"/>
              </v:shape>
            </w:pict>
          </mc:Fallback>
        </mc:AlternateContent>
      </w:r>
      <w:r w:rsidR="001108A7">
        <w:rPr>
          <w:lang w:eastAsia="en-GB"/>
        </w:rPr>
        <w:t>On the left are the public members of the class. Most of the members are functions, with the exception of the window size.</w:t>
      </w:r>
    </w:p>
    <w:p w:rsidR="001108A7" w:rsidRDefault="001108A7" w:rsidP="0028393C">
      <w:pPr>
        <w:rPr>
          <w:lang w:eastAsia="en-GB"/>
        </w:rPr>
      </w:pPr>
      <w:r>
        <w:rPr>
          <w:lang w:eastAsia="en-GB"/>
        </w:rPr>
        <w:t xml:space="preserve">The functions can be placed into different groups according to what the function does. </w:t>
      </w:r>
    </w:p>
    <w:p w:rsidR="00A80AB2" w:rsidRDefault="001108A7" w:rsidP="00253098">
      <w:pPr>
        <w:autoSpaceDE w:val="0"/>
        <w:autoSpaceDN w:val="0"/>
        <w:adjustRightInd w:val="0"/>
        <w:spacing w:after="120" w:line="240" w:lineRule="auto"/>
        <w:rPr>
          <w:lang w:eastAsia="en-GB"/>
        </w:rPr>
      </w:pPr>
      <w:r>
        <w:rPr>
          <w:lang w:eastAsia="en-GB"/>
        </w:rPr>
        <w:t xml:space="preserve">The </w:t>
      </w:r>
      <w:r w:rsidR="00253098">
        <w:rPr>
          <w:rFonts w:ascii="Consolas" w:hAnsi="Consolas" w:cs="Consolas"/>
          <w:color w:val="008000"/>
          <w:sz w:val="19"/>
          <w:szCs w:val="19"/>
          <w:highlight w:val="white"/>
        </w:rPr>
        <w:t xml:space="preserve">LOADER FUNCTIONS </w:t>
      </w:r>
      <w:r>
        <w:rPr>
          <w:lang w:eastAsia="en-GB"/>
        </w:rPr>
        <w:t>are the functions which handle all the image/variable loading. These are used to load the image files for use by the program. The functions are also used to change the graphics of the windo</w:t>
      </w:r>
      <w:r w:rsidR="00253098">
        <w:rPr>
          <w:lang w:eastAsia="en-GB"/>
        </w:rPr>
        <w:t>w.</w:t>
      </w:r>
    </w:p>
    <w:p w:rsidR="00253098" w:rsidRPr="00253098" w:rsidRDefault="00253098" w:rsidP="00D22399">
      <w:pPr>
        <w:autoSpaceDE w:val="0"/>
        <w:autoSpaceDN w:val="0"/>
        <w:adjustRightInd w:val="0"/>
        <w:spacing w:after="120" w:line="240" w:lineRule="auto"/>
        <w:rPr>
          <w:rFonts w:ascii="Consolas" w:hAnsi="Consolas" w:cs="Consolas"/>
          <w:color w:val="000000"/>
          <w:sz w:val="19"/>
          <w:szCs w:val="19"/>
          <w:highlight w:val="white"/>
        </w:rPr>
      </w:pPr>
      <w:r>
        <w:rPr>
          <w:lang w:eastAsia="en-GB"/>
        </w:rPr>
        <w:t xml:space="preserve">The </w:t>
      </w:r>
      <w:r>
        <w:rPr>
          <w:rFonts w:ascii="Consolas" w:hAnsi="Consolas" w:cs="Consolas"/>
          <w:color w:val="008000"/>
          <w:sz w:val="19"/>
          <w:szCs w:val="19"/>
          <w:highlight w:val="white"/>
        </w:rPr>
        <w:t>LOOP FUNCTIONS</w:t>
      </w:r>
      <w:r>
        <w:rPr>
          <w:lang w:eastAsia="en-GB"/>
        </w:rPr>
        <w:t xml:space="preserve"> are the functions which handle the menu loops for the project.</w:t>
      </w:r>
      <w:r w:rsidR="00D22399">
        <w:rPr>
          <w:lang w:eastAsia="en-GB"/>
        </w:rPr>
        <w:t xml:space="preserve"> There are 3 loops, the main menu loop, the option menu loop and the game loop. These loops are activated when the user wants to access the part of the game i.e. the option menu or the game itself.</w:t>
      </w:r>
    </w:p>
    <w:p w:rsidR="00A80AB2" w:rsidRDefault="005435E8" w:rsidP="00E91EF6">
      <w:pPr>
        <w:spacing w:after="120" w:line="240" w:lineRule="auto"/>
        <w:rPr>
          <w:lang w:eastAsia="en-GB"/>
        </w:rPr>
      </w:pPr>
      <w:r>
        <w:rPr>
          <w:lang w:eastAsia="en-GB"/>
        </w:rPr>
        <w:t xml:space="preserve">The </w:t>
      </w:r>
      <w:r>
        <w:rPr>
          <w:rFonts w:ascii="Consolas" w:hAnsi="Consolas" w:cs="Consolas"/>
          <w:color w:val="008000"/>
          <w:sz w:val="19"/>
          <w:szCs w:val="19"/>
          <w:highlight w:val="white"/>
        </w:rPr>
        <w:t>CHECK FUNCTIONS</w:t>
      </w:r>
      <w:r>
        <w:rPr>
          <w:lang w:eastAsia="en-GB"/>
        </w:rPr>
        <w:t xml:space="preserve"> are functions which checks against specific variables and returns values related to what the function does.</w:t>
      </w:r>
    </w:p>
    <w:p w:rsidR="00A80AB2" w:rsidRDefault="00E91EF6" w:rsidP="008F778D">
      <w:pPr>
        <w:spacing w:after="120" w:line="240" w:lineRule="auto"/>
        <w:rPr>
          <w:lang w:eastAsia="en-GB"/>
        </w:rPr>
      </w:pPr>
      <w:r>
        <w:rPr>
          <w:lang w:eastAsia="en-GB"/>
        </w:rPr>
        <w:t xml:space="preserve">The </w:t>
      </w:r>
      <w:r>
        <w:rPr>
          <w:rFonts w:ascii="Consolas" w:hAnsi="Consolas" w:cs="Consolas"/>
          <w:color w:val="008000"/>
          <w:sz w:val="19"/>
          <w:szCs w:val="19"/>
          <w:highlight w:val="white"/>
        </w:rPr>
        <w:t>RESET FUNCTIONS</w:t>
      </w:r>
      <w:r>
        <w:rPr>
          <w:lang w:eastAsia="en-GB"/>
        </w:rPr>
        <w:t xml:space="preserve"> are functions which reset certain parts of the game. Reset grid sets all the grid values to 0. The close function is one part of a window reset. Close will close all surfaces and closes SDL and the other part of resetting is the initialise loader function.</w:t>
      </w:r>
      <w:r w:rsidR="008F778D" w:rsidRPr="00C51EBA">
        <w:rPr>
          <w:lang w:eastAsia="en-GB"/>
        </w:rPr>
        <w:t xml:space="preserve"> </w:t>
      </w:r>
    </w:p>
    <w:p w:rsidR="008F778D" w:rsidRDefault="008F778D" w:rsidP="008F778D">
      <w:pPr>
        <w:spacing w:after="120" w:line="240" w:lineRule="auto"/>
        <w:rPr>
          <w:lang w:eastAsia="en-GB"/>
        </w:rPr>
      </w:pPr>
      <w:r>
        <w:rPr>
          <w:lang w:eastAsia="en-GB"/>
        </w:rPr>
        <w:t xml:space="preserve">The </w:t>
      </w:r>
      <w:r>
        <w:rPr>
          <w:rFonts w:ascii="Consolas" w:hAnsi="Consolas" w:cs="Consolas"/>
          <w:color w:val="008000"/>
          <w:sz w:val="19"/>
          <w:szCs w:val="19"/>
          <w:highlight w:val="white"/>
        </w:rPr>
        <w:t>ERROR FUNCTION</w:t>
      </w:r>
      <w:r>
        <w:rPr>
          <w:lang w:eastAsia="en-GB"/>
        </w:rPr>
        <w:t xml:space="preserve"> handles error printing i.e. will print a specific error to a problem which occurs, to an external txt file.</w:t>
      </w:r>
    </w:p>
    <w:p w:rsidR="008F778D" w:rsidRDefault="008F778D" w:rsidP="008F778D">
      <w:pPr>
        <w:spacing w:after="120" w:line="240" w:lineRule="auto"/>
        <w:rPr>
          <w:lang w:eastAsia="en-GB"/>
        </w:rPr>
      </w:pPr>
      <w:r>
        <w:rPr>
          <w:rFonts w:ascii="Consolas" w:hAnsi="Consolas" w:cs="Consolas"/>
          <w:color w:val="008000"/>
          <w:sz w:val="19"/>
          <w:szCs w:val="19"/>
          <w:highlight w:val="white"/>
        </w:rPr>
        <w:t>THE GAME'S AI</w:t>
      </w:r>
      <w:r>
        <w:rPr>
          <w:lang w:eastAsia="en-GB"/>
        </w:rPr>
        <w:t xml:space="preserve"> are functions which will handle all the decisions that the AI makes in order to make sure it does not lose against a player</w:t>
      </w:r>
      <w:r w:rsidR="000F0923">
        <w:rPr>
          <w:lang w:eastAsia="en-GB"/>
        </w:rPr>
        <w:t>/</w:t>
      </w:r>
    </w:p>
    <w:p w:rsidR="000F0923" w:rsidRDefault="000F0923" w:rsidP="008F778D">
      <w:pPr>
        <w:spacing w:after="120" w:line="240" w:lineRule="auto"/>
        <w:rPr>
          <w:lang w:eastAsia="en-GB"/>
        </w:rPr>
      </w:pPr>
      <w:r>
        <w:rPr>
          <w:lang w:eastAsia="en-GB"/>
        </w:rPr>
        <w:t>The rest of the functions deal with the SDL Surfaces whi</w:t>
      </w:r>
      <w:r w:rsidR="00D43312">
        <w:rPr>
          <w:lang w:eastAsia="en-GB"/>
        </w:rPr>
        <w:t>ch are the graphics of the game, and the window size are variables which state the window sizes.</w:t>
      </w:r>
    </w:p>
    <w:p w:rsidR="008F778D" w:rsidRDefault="008F778D" w:rsidP="008F778D">
      <w:pPr>
        <w:spacing w:after="120" w:line="240" w:lineRule="auto"/>
        <w:rPr>
          <w:lang w:eastAsia="en-GB"/>
        </w:rPr>
      </w:pPr>
    </w:p>
    <w:p w:rsidR="008F778D" w:rsidRDefault="008F778D" w:rsidP="008F778D">
      <w:pPr>
        <w:spacing w:after="120" w:line="240" w:lineRule="auto"/>
        <w:rPr>
          <w:lang w:eastAsia="en-GB"/>
        </w:rPr>
      </w:pPr>
    </w:p>
    <w:p w:rsidR="008F778D" w:rsidRDefault="008F778D" w:rsidP="008F778D">
      <w:pPr>
        <w:spacing w:after="120" w:line="240" w:lineRule="auto"/>
        <w:rPr>
          <w:lang w:eastAsia="en-GB"/>
        </w:rPr>
      </w:pPr>
    </w:p>
    <w:p w:rsidR="008F778D" w:rsidRDefault="008F778D" w:rsidP="008F778D">
      <w:pPr>
        <w:spacing w:after="120" w:line="240" w:lineRule="auto"/>
        <w:rPr>
          <w:lang w:eastAsia="en-GB"/>
        </w:rPr>
      </w:pPr>
    </w:p>
    <w:p w:rsidR="008F778D" w:rsidRPr="00C51EBA" w:rsidRDefault="008F778D" w:rsidP="008F778D">
      <w:pPr>
        <w:spacing w:after="120" w:line="240" w:lineRule="auto"/>
        <w:rPr>
          <w:lang w:eastAsia="en-GB"/>
        </w:rPr>
      </w:pPr>
    </w:p>
    <w:p w:rsidR="00D00E6F" w:rsidRDefault="00482B06" w:rsidP="0028393C">
      <w:pPr>
        <w:pStyle w:val="Heading2"/>
      </w:pPr>
      <w:bookmarkStart w:id="19" w:name="_Toc448589469"/>
      <w:r>
        <w:rPr>
          <w:noProof/>
          <w:lang w:eastAsia="en-GB"/>
        </w:rPr>
        <w:drawing>
          <wp:anchor distT="0" distB="0" distL="114300" distR="114300" simplePos="0" relativeHeight="251706368" behindDoc="1" locked="0" layoutInCell="1" allowOverlap="1" wp14:anchorId="3D1DFEFE" wp14:editId="42CC2EFD">
            <wp:simplePos x="0" y="0"/>
            <wp:positionH relativeFrom="column">
              <wp:posOffset>-38100</wp:posOffset>
            </wp:positionH>
            <wp:positionV relativeFrom="paragraph">
              <wp:posOffset>49530</wp:posOffset>
            </wp:positionV>
            <wp:extent cx="1519555" cy="1981200"/>
            <wp:effectExtent l="0" t="0" r="4445" b="0"/>
            <wp:wrapTight wrapText="bothSides">
              <wp:wrapPolygon edited="0">
                <wp:start x="0" y="0"/>
                <wp:lineTo x="0" y="21392"/>
                <wp:lineTo x="21392" y="21392"/>
                <wp:lineTo x="213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1519555"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393C">
        <w:t>Other cpp files</w:t>
      </w:r>
      <w:bookmarkEnd w:id="19"/>
    </w:p>
    <w:p w:rsidR="0028393C" w:rsidRDefault="00B5589C" w:rsidP="0028393C">
      <w:r>
        <w:t xml:space="preserve">The highlighted cpp files are the extra cpp files that have been created and will help divide the functions into different parts. All these cpp files also use #include “Globalvars.h” to make sure the </w:t>
      </w:r>
      <w:r w:rsidR="0098554E">
        <w:t>files are also able to reference other libraries and that all the functions are under a related cpp file to make sure that the project is as organised as possible.</w:t>
      </w:r>
    </w:p>
    <w:p w:rsidR="009D3B89" w:rsidRDefault="009D3B89" w:rsidP="0028393C"/>
    <w:p w:rsidR="009D3B89" w:rsidRDefault="009D3B89" w:rsidP="0028393C"/>
    <w:p w:rsidR="009D3B89" w:rsidRDefault="009D3B89" w:rsidP="0028393C"/>
    <w:p w:rsidR="009F70BE" w:rsidRDefault="009D3B89" w:rsidP="0028393C">
      <w:r>
        <w:rPr>
          <w:noProof/>
          <w:lang w:eastAsia="en-GB"/>
        </w:rPr>
        <mc:AlternateContent>
          <mc:Choice Requires="wps">
            <w:drawing>
              <wp:anchor distT="45720" distB="45720" distL="114300" distR="114300" simplePos="0" relativeHeight="251712512" behindDoc="1" locked="0" layoutInCell="1" allowOverlap="1" wp14:anchorId="428142EF" wp14:editId="73F19C45">
                <wp:simplePos x="0" y="0"/>
                <wp:positionH relativeFrom="margin">
                  <wp:align>left</wp:align>
                </wp:positionH>
                <wp:positionV relativeFrom="paragraph">
                  <wp:posOffset>3810</wp:posOffset>
                </wp:positionV>
                <wp:extent cx="2533650" cy="1404620"/>
                <wp:effectExtent l="0" t="0" r="19050" b="23495"/>
                <wp:wrapTight wrapText="bothSides">
                  <wp:wrapPolygon edited="0">
                    <wp:start x="0" y="0"/>
                    <wp:lineTo x="0" y="21708"/>
                    <wp:lineTo x="21600" y="21708"/>
                    <wp:lineTo x="21600"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404620"/>
                        </a:xfrm>
                        <a:prstGeom prst="rect">
                          <a:avLst/>
                        </a:prstGeom>
                        <a:solidFill>
                          <a:srgbClr val="FFFFFF"/>
                        </a:solidFill>
                        <a:ln w="9525">
                          <a:solidFill>
                            <a:srgbClr val="000000"/>
                          </a:solidFill>
                          <a:miter lim="800000"/>
                          <a:headEnd/>
                          <a:tailEnd/>
                        </a:ln>
                      </wps:spPr>
                      <wps:txbx>
                        <w:txbxContent>
                          <w:p w:rsidR="00D56366" w:rsidRDefault="00D56366" w:rsidP="009F70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rsidP="009F70B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F70BE">
                            <w:pPr>
                              <w:rPr>
                                <w:rFonts w:ascii="Consolas" w:hAnsi="Consolas" w:cs="Consolas"/>
                                <w:color w:val="000000"/>
                                <w:sz w:val="19"/>
                                <w:szCs w:val="19"/>
                              </w:rPr>
                            </w:pPr>
                            <w:r>
                              <w:rPr>
                                <w:rFonts w:ascii="Consolas" w:hAnsi="Consolas" w:cs="Consolas"/>
                                <w:color w:val="2B91AF"/>
                                <w:sz w:val="19"/>
                                <w:szCs w:val="19"/>
                                <w:highlight w:val="white"/>
                              </w:rPr>
                              <w:t>XO</w:t>
                            </w:r>
                            <w:r>
                              <w:rPr>
                                <w:rFonts w:ascii="Consolas" w:hAnsi="Consolas" w:cs="Consolas"/>
                                <w:color w:val="000000"/>
                                <w:sz w:val="19"/>
                                <w:szCs w:val="19"/>
                                <w:highlight w:val="white"/>
                              </w:rPr>
                              <w:t>::XO()</w:t>
                            </w:r>
                            <w:r>
                              <w:rPr>
                                <w:rFonts w:ascii="Consolas" w:hAnsi="Consolas" w:cs="Consolas"/>
                                <w:color w:val="000000"/>
                                <w:sz w:val="19"/>
                                <w:szCs w:val="19"/>
                              </w:rPr>
                              <w:t>{…}</w:t>
                            </w:r>
                          </w:p>
                          <w:p w:rsidR="00D56366" w:rsidRPr="009F70BE" w:rsidRDefault="00D56366" w:rsidP="009F70BE">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::errorLog(</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error</w:t>
                            </w:r>
                            <w:r>
                              <w:rPr>
                                <w:rFonts w:ascii="Consolas" w:hAnsi="Consolas" w:cs="Consolas"/>
                                <w:color w:val="000000"/>
                                <w:sz w:val="19"/>
                                <w:szCs w:val="19"/>
                                <w:highlight w:val="white"/>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142EF" id="_x0000_s1031" type="#_x0000_t202" style="position:absolute;margin-left:0;margin-top:.3pt;width:199.5pt;height:110.6pt;z-index:-251603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">
                <v:textbox style="mso-fit-shape-to-text:t">
                  <w:txbxContent>
                    <w:p w:rsidR="00D56366" w:rsidRDefault="00D56366" w:rsidP="009F70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rsidP="009F70B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F70BE">
                      <w:pPr>
                        <w:rPr>
                          <w:rFonts w:ascii="Consolas" w:hAnsi="Consolas" w:cs="Consolas"/>
                          <w:color w:val="000000"/>
                          <w:sz w:val="19"/>
                          <w:szCs w:val="19"/>
                        </w:rPr>
                      </w:pPr>
                      <w:r>
                        <w:rPr>
                          <w:rFonts w:ascii="Consolas" w:hAnsi="Consolas" w:cs="Consolas"/>
                          <w:color w:val="2B91AF"/>
                          <w:sz w:val="19"/>
                          <w:szCs w:val="19"/>
                          <w:highlight w:val="white"/>
                        </w:rPr>
                        <w:t>XO</w:t>
                      </w:r>
                      <w:r>
                        <w:rPr>
                          <w:rFonts w:ascii="Consolas" w:hAnsi="Consolas" w:cs="Consolas"/>
                          <w:color w:val="000000"/>
                          <w:sz w:val="19"/>
                          <w:szCs w:val="19"/>
                          <w:highlight w:val="white"/>
                        </w:rPr>
                        <w:t>::XO()</w:t>
                      </w:r>
                      <w:r>
                        <w:rPr>
                          <w:rFonts w:ascii="Consolas" w:hAnsi="Consolas" w:cs="Consolas"/>
                          <w:color w:val="000000"/>
                          <w:sz w:val="19"/>
                          <w:szCs w:val="19"/>
                        </w:rPr>
                        <w:t>{…}</w:t>
                      </w:r>
                    </w:p>
                    <w:p w:rsidR="00D56366" w:rsidRPr="009F70BE" w:rsidRDefault="00D56366" w:rsidP="009F70BE">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::errorLog(</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error</w:t>
                      </w:r>
                      <w:r>
                        <w:rPr>
                          <w:rFonts w:ascii="Consolas" w:hAnsi="Consolas" w:cs="Consolas"/>
                          <w:color w:val="000000"/>
                          <w:sz w:val="19"/>
                          <w:szCs w:val="19"/>
                          <w:highlight w:val="white"/>
                        </w:rPr>
                        <w:t>)</w:t>
                      </w:r>
                      <w:r>
                        <w:rPr>
                          <w:rFonts w:ascii="Consolas" w:hAnsi="Consolas" w:cs="Consolas"/>
                          <w:color w:val="000000"/>
                          <w:sz w:val="19"/>
                          <w:szCs w:val="19"/>
                        </w:rPr>
                        <w:t>{…}</w:t>
                      </w:r>
                    </w:p>
                  </w:txbxContent>
                </v:textbox>
                <w10:wrap type="tight" anchorx="margin"/>
              </v:shape>
            </w:pict>
          </mc:Fallback>
        </mc:AlternateContent>
      </w:r>
      <w:r>
        <w:t>These are the contents of “ExtraFunctions.cpp”. The cpp only contains the class’ constructor and the errorLog function, which prints errors to an external file</w:t>
      </w:r>
    </w:p>
    <w:p w:rsidR="009F70BE" w:rsidRDefault="009D3B89" w:rsidP="0028393C">
      <w:r>
        <w:rPr>
          <w:noProof/>
          <w:lang w:eastAsia="en-GB"/>
        </w:rPr>
        <mc:AlternateContent>
          <mc:Choice Requires="wps">
            <w:drawing>
              <wp:anchor distT="45720" distB="45720" distL="114300" distR="114300" simplePos="0" relativeHeight="251714560" behindDoc="1" locked="0" layoutInCell="1" allowOverlap="1" wp14:anchorId="18659946" wp14:editId="0CB5DA4A">
                <wp:simplePos x="0" y="0"/>
                <wp:positionH relativeFrom="margin">
                  <wp:align>left</wp:align>
                </wp:positionH>
                <wp:positionV relativeFrom="paragraph">
                  <wp:posOffset>220980</wp:posOffset>
                </wp:positionV>
                <wp:extent cx="2360930" cy="1404620"/>
                <wp:effectExtent l="0" t="0" r="12700" b="17145"/>
                <wp:wrapTight wrapText="bothSides">
                  <wp:wrapPolygon edited="0">
                    <wp:start x="0" y="0"/>
                    <wp:lineTo x="0" y="21578"/>
                    <wp:lineTo x="21540" y="21578"/>
                    <wp:lineTo x="21540"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6366" w:rsidRDefault="00D56366" w:rsidP="009D3B8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rsidP="009D3B89">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::GameAI()</w:t>
                            </w:r>
                            <w:r>
                              <w:rPr>
                                <w:rFonts w:ascii="Consolas" w:hAnsi="Consolas" w:cs="Consolas"/>
                                <w:color w:val="000000"/>
                                <w:sz w:val="19"/>
                                <w:szCs w:val="19"/>
                              </w:rPr>
                              <w:t>{…}</w:t>
                            </w: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::attPattern1()</w:t>
                            </w:r>
                            <w:r>
                              <w:rPr>
                                <w:rFonts w:ascii="Consolas" w:hAnsi="Consolas" w:cs="Consolas"/>
                                <w:color w:val="000000"/>
                                <w:sz w:val="19"/>
                                <w:szCs w:val="19"/>
                              </w:rPr>
                              <w:t>{…}</w:t>
                            </w: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::attPattern2()</w:t>
                            </w:r>
                            <w:r>
                              <w:rPr>
                                <w:rFonts w:ascii="Consolas" w:hAnsi="Consolas" w:cs="Consolas"/>
                                <w:color w:val="000000"/>
                                <w:sz w:val="19"/>
                                <w:szCs w:val="19"/>
                              </w:rPr>
                              <w:t>{…}</w:t>
                            </w: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::AIattack()</w:t>
                            </w:r>
                            <w:r>
                              <w:rPr>
                                <w:rFonts w:ascii="Consolas" w:hAnsi="Consolas" w:cs="Consolas"/>
                                <w:color w:val="000000"/>
                                <w:sz w:val="19"/>
                                <w:szCs w:val="19"/>
                              </w:rPr>
                              <w:t>{…}</w:t>
                            </w: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::AIdefend()</w:t>
                            </w:r>
                            <w:r>
                              <w:rPr>
                                <w:rFonts w:ascii="Consolas" w:hAnsi="Consolas" w:cs="Consolas"/>
                                <w:color w:val="000000"/>
                                <w:sz w:val="19"/>
                                <w:szCs w:val="19"/>
                              </w:rPr>
                              <w:t>{…}</w:t>
                            </w:r>
                          </w:p>
                          <w:p w:rsidR="00D56366" w:rsidRDefault="00D56366" w:rsidP="009D3B89">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::AIfailsafe()</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659946" id="_x0000_s1032" type="#_x0000_t202" style="position:absolute;margin-left:0;margin-top:17.4pt;width:185.9pt;height:110.6pt;z-index:-2516019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VpKAIAAE0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">
                <v:textbox style="mso-fit-shape-to-text:t">
                  <w:txbxContent>
                    <w:p w:rsidR="00D56366" w:rsidRDefault="00D56366" w:rsidP="009D3B8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rsidP="009D3B89">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::GameAI()</w:t>
                      </w:r>
                      <w:r>
                        <w:rPr>
                          <w:rFonts w:ascii="Consolas" w:hAnsi="Consolas" w:cs="Consolas"/>
                          <w:color w:val="000000"/>
                          <w:sz w:val="19"/>
                          <w:szCs w:val="19"/>
                        </w:rPr>
                        <w:t>{…}</w:t>
                      </w: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::attPattern1()</w:t>
                      </w:r>
                      <w:r>
                        <w:rPr>
                          <w:rFonts w:ascii="Consolas" w:hAnsi="Consolas" w:cs="Consolas"/>
                          <w:color w:val="000000"/>
                          <w:sz w:val="19"/>
                          <w:szCs w:val="19"/>
                        </w:rPr>
                        <w:t>{…}</w:t>
                      </w: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::attPattern2()</w:t>
                      </w:r>
                      <w:r>
                        <w:rPr>
                          <w:rFonts w:ascii="Consolas" w:hAnsi="Consolas" w:cs="Consolas"/>
                          <w:color w:val="000000"/>
                          <w:sz w:val="19"/>
                          <w:szCs w:val="19"/>
                        </w:rPr>
                        <w:t>{…}</w:t>
                      </w: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::AIattack()</w:t>
                      </w:r>
                      <w:r>
                        <w:rPr>
                          <w:rFonts w:ascii="Consolas" w:hAnsi="Consolas" w:cs="Consolas"/>
                          <w:color w:val="000000"/>
                          <w:sz w:val="19"/>
                          <w:szCs w:val="19"/>
                        </w:rPr>
                        <w:t>{…}</w:t>
                      </w:r>
                    </w:p>
                    <w:p w:rsidR="00D56366" w:rsidRDefault="00D56366" w:rsidP="009D3B89">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::AIdefend()</w:t>
                      </w:r>
                      <w:r>
                        <w:rPr>
                          <w:rFonts w:ascii="Consolas" w:hAnsi="Consolas" w:cs="Consolas"/>
                          <w:color w:val="000000"/>
                          <w:sz w:val="19"/>
                          <w:szCs w:val="19"/>
                        </w:rPr>
                        <w:t>{…}</w:t>
                      </w:r>
                    </w:p>
                    <w:p w:rsidR="00D56366" w:rsidRDefault="00D56366" w:rsidP="009D3B89">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::AIfailsafe()</w:t>
                      </w:r>
                      <w:r>
                        <w:rPr>
                          <w:rFonts w:ascii="Consolas" w:hAnsi="Consolas" w:cs="Consolas"/>
                          <w:color w:val="000000"/>
                          <w:sz w:val="19"/>
                          <w:szCs w:val="19"/>
                        </w:rPr>
                        <w:t>{…}</w:t>
                      </w:r>
                    </w:p>
                  </w:txbxContent>
                </v:textbox>
                <w10:wrap type="tight" anchorx="margin"/>
              </v:shape>
            </w:pict>
          </mc:Fallback>
        </mc:AlternateContent>
      </w:r>
    </w:p>
    <w:p w:rsidR="009F70BE" w:rsidRDefault="004F3800" w:rsidP="0028393C">
      <w:r>
        <w:rPr>
          <w:noProof/>
          <w:lang w:eastAsia="en-GB"/>
        </w:rPr>
        <mc:AlternateContent>
          <mc:Choice Requires="wps">
            <w:drawing>
              <wp:anchor distT="45720" distB="45720" distL="114300" distR="114300" simplePos="0" relativeHeight="251716608" behindDoc="1" locked="0" layoutInCell="1" allowOverlap="1" wp14:anchorId="1D8B45A8" wp14:editId="02FC0A2A">
                <wp:simplePos x="0" y="0"/>
                <wp:positionH relativeFrom="column">
                  <wp:posOffset>9525</wp:posOffset>
                </wp:positionH>
                <wp:positionV relativeFrom="paragraph">
                  <wp:posOffset>1931670</wp:posOffset>
                </wp:positionV>
                <wp:extent cx="2914650" cy="1404620"/>
                <wp:effectExtent l="0" t="0" r="19050" b="26035"/>
                <wp:wrapTight wrapText="bothSides">
                  <wp:wrapPolygon edited="0">
                    <wp:start x="0" y="0"/>
                    <wp:lineTo x="0" y="21680"/>
                    <wp:lineTo x="21600" y="21680"/>
                    <wp:lineTo x="21600" y="0"/>
                    <wp:lineTo x="0" y="0"/>
                  </wp:wrapPolygon>
                </wp:wrapTight>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4620"/>
                        </a:xfrm>
                        <a:prstGeom prst="rect">
                          <a:avLst/>
                        </a:prstGeom>
                        <a:solidFill>
                          <a:srgbClr val="FFFFFF"/>
                        </a:solidFill>
                        <a:ln w="9525">
                          <a:solidFill>
                            <a:srgbClr val="000000"/>
                          </a:solidFill>
                          <a:miter lim="800000"/>
                          <a:headEnd/>
                          <a:tailEnd/>
                        </a:ln>
                      </wps:spPr>
                      <wps:txbx>
                        <w:txbxContent>
                          <w:p w:rsidR="00D56366" w:rsidRDefault="00D56366">
                            <w:pPr>
                              <w:rPr>
                                <w:rFonts w:ascii="Consolas" w:hAnsi="Consolas" w:cs="Consolas"/>
                                <w:color w:val="A31515"/>
                                <w:sz w:val="19"/>
                                <w:szCs w:val="19"/>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::initialise()</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::gameLoop()</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::whosTurn()</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::checkGridEmpty(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::checkWin()</w:t>
                            </w:r>
                            <w:r>
                              <w:rPr>
                                <w:rFonts w:ascii="Consolas" w:hAnsi="Consolas" w:cs="Consolas"/>
                                <w:color w:val="000000"/>
                                <w:sz w:val="19"/>
                                <w:szCs w:val="19"/>
                              </w:rPr>
                              <w:t>{…}</w:t>
                            </w:r>
                          </w:p>
                          <w:p w:rsidR="00D56366" w:rsidRDefault="00D56366">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::resetGrid()</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8B45A8" id="_x0000_s1033" type="#_x0000_t202" style="position:absolute;margin-left:.75pt;margin-top:152.1pt;width:229.5pt;height:110.6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">
                <v:textbox style="mso-fit-shape-to-text:t">
                  <w:txbxContent>
                    <w:p w:rsidR="00D56366" w:rsidRDefault="00D56366">
                      <w:pPr>
                        <w:rPr>
                          <w:rFonts w:ascii="Consolas" w:hAnsi="Consolas" w:cs="Consolas"/>
                          <w:color w:val="A31515"/>
                          <w:sz w:val="19"/>
                          <w:szCs w:val="19"/>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::initialise()</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::gameLoop()</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::whosTurn()</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::checkGridEmpty(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::checkWin()</w:t>
                      </w:r>
                      <w:r>
                        <w:rPr>
                          <w:rFonts w:ascii="Consolas" w:hAnsi="Consolas" w:cs="Consolas"/>
                          <w:color w:val="000000"/>
                          <w:sz w:val="19"/>
                          <w:szCs w:val="19"/>
                        </w:rPr>
                        <w:t>{…}</w:t>
                      </w:r>
                    </w:p>
                    <w:p w:rsidR="00D56366" w:rsidRDefault="00D56366">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::resetGrid()</w:t>
                      </w:r>
                      <w:r>
                        <w:rPr>
                          <w:rFonts w:ascii="Consolas" w:hAnsi="Consolas" w:cs="Consolas"/>
                          <w:color w:val="000000"/>
                          <w:sz w:val="19"/>
                          <w:szCs w:val="19"/>
                        </w:rPr>
                        <w:t>{…}</w:t>
                      </w:r>
                    </w:p>
                  </w:txbxContent>
                </v:textbox>
                <w10:wrap type="tight"/>
              </v:shape>
            </w:pict>
          </mc:Fallback>
        </mc:AlternateContent>
      </w:r>
      <w:r w:rsidR="005E434A">
        <w:t xml:space="preserve">These are the contents of “GameAI.cpp”. The cpp file contains all the functions that handle the AI of the game. The GameAI is the main function for this cpp file. The function is what will access the other AI functions. 2 of the functions are the attack patterns which are used for specific actions the AI will be doing, whereas the last 3 are the core decision making part of the AI. AI attack, defend and failsafe are </w:t>
      </w:r>
      <w:r w:rsidR="00237713">
        <w:t>functions which look at a number of possibilities so that the AI makes proper decisions to prevent the player from winning.</w:t>
      </w:r>
    </w:p>
    <w:p w:rsidR="009F70BE" w:rsidRDefault="000679C7" w:rsidP="0028393C">
      <w:r>
        <w:t>These are the contents of “GameLogic.cpp”. The cpp file contains the functions that handle the game’s logic including the game loop. GameLogic essentially are the core functions that make the game work.</w:t>
      </w:r>
    </w:p>
    <w:p w:rsidR="000679C7" w:rsidRDefault="000679C7" w:rsidP="0028393C">
      <w:r>
        <w:t>As shown, the game loop is one of the many functions in the cpp file. The rest of the functions are the</w:t>
      </w:r>
      <w:r>
        <w:rPr>
          <w:rFonts w:ascii="Consolas" w:hAnsi="Consolas" w:cs="Consolas"/>
          <w:color w:val="008000"/>
          <w:sz w:val="19"/>
          <w:szCs w:val="19"/>
          <w:highlight w:val="white"/>
        </w:rPr>
        <w:t xml:space="preserve"> CHECK FUNCTIONS</w:t>
      </w:r>
      <w:r>
        <w:t xml:space="preserve"> </w:t>
      </w:r>
      <w:r w:rsidR="00F922D8">
        <w:t xml:space="preserve">and the </w:t>
      </w:r>
      <w:r w:rsidR="00F922D8">
        <w:rPr>
          <w:rFonts w:ascii="Consolas" w:hAnsi="Consolas" w:cs="Consolas"/>
          <w:color w:val="008000"/>
          <w:sz w:val="19"/>
          <w:szCs w:val="19"/>
          <w:highlight w:val="white"/>
        </w:rPr>
        <w:t>RESET FUNCTIONS</w:t>
      </w:r>
      <w:r w:rsidR="0012037D" w:rsidRPr="0012037D">
        <w:t xml:space="preserve"> </w:t>
      </w:r>
    </w:p>
    <w:p w:rsidR="0012037D" w:rsidRDefault="00A771F2" w:rsidP="0028393C">
      <w:r>
        <w:rPr>
          <w:noProof/>
          <w:lang w:eastAsia="en-GB"/>
        </w:rPr>
        <mc:AlternateContent>
          <mc:Choice Requires="wps">
            <w:drawing>
              <wp:anchor distT="45720" distB="45720" distL="114300" distR="114300" simplePos="0" relativeHeight="251718656" behindDoc="1" locked="0" layoutInCell="1" allowOverlap="1" wp14:anchorId="45ABC7EB" wp14:editId="6A215A42">
                <wp:simplePos x="0" y="0"/>
                <wp:positionH relativeFrom="margin">
                  <wp:align>left</wp:align>
                </wp:positionH>
                <wp:positionV relativeFrom="paragraph">
                  <wp:posOffset>144780</wp:posOffset>
                </wp:positionV>
                <wp:extent cx="2360930" cy="1404620"/>
                <wp:effectExtent l="0" t="0" r="12700" b="26670"/>
                <wp:wrapTight wrapText="bothSides">
                  <wp:wrapPolygon edited="0">
                    <wp:start x="0" y="0"/>
                    <wp:lineTo x="0" y="21747"/>
                    <wp:lineTo x="21540" y="21747"/>
                    <wp:lineTo x="21540" y="0"/>
                    <wp:lineTo x="0" y="0"/>
                  </wp:wrapPolygon>
                </wp:wrapTight>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6366" w:rsidRDefault="00D56366" w:rsidP="00A771F2">
                            <w:pPr>
                              <w:rPr>
                                <w:rFonts w:ascii="Consolas" w:hAnsi="Consolas" w:cs="Consolas"/>
                                <w:color w:val="A31515"/>
                                <w:sz w:val="19"/>
                                <w:szCs w:val="19"/>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::loadImg()</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::windowUpdate()</w:t>
                            </w:r>
                            <w:r>
                              <w:rPr>
                                <w:rFonts w:ascii="Consolas" w:hAnsi="Consolas" w:cs="Consolas"/>
                                <w:color w:val="000000"/>
                                <w:sz w:val="19"/>
                                <w:szCs w:val="19"/>
                              </w:rPr>
                              <w:t>{…}</w:t>
                            </w:r>
                          </w:p>
                          <w:p w:rsidR="00D56366" w:rsidRDefault="00D56366">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::close()</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ABC7EB" id="_x0000_s1034" type="#_x0000_t202" style="position:absolute;margin-left:0;margin-top:11.4pt;width:185.9pt;height:110.6pt;z-index:-25159782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WSKAIAAE0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">
                <v:textbox style="mso-fit-shape-to-text:t">
                  <w:txbxContent>
                    <w:p w:rsidR="00D56366" w:rsidRDefault="00D56366" w:rsidP="00A771F2">
                      <w:pPr>
                        <w:rPr>
                          <w:rFonts w:ascii="Consolas" w:hAnsi="Consolas" w:cs="Consolas"/>
                          <w:color w:val="A31515"/>
                          <w:sz w:val="19"/>
                          <w:szCs w:val="19"/>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::loadImg()</w:t>
                      </w:r>
                      <w:r>
                        <w:rPr>
                          <w:rFonts w:ascii="Consolas" w:hAnsi="Consolas" w:cs="Consolas"/>
                          <w:color w:val="000000"/>
                          <w:sz w:val="19"/>
                          <w:szCs w:val="19"/>
                        </w:rPr>
                        <w:t>{…}</w:t>
                      </w:r>
                    </w:p>
                    <w:p w:rsidR="00D56366" w:rsidRDefault="00D56366">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::windowUpdate()</w:t>
                      </w:r>
                      <w:r>
                        <w:rPr>
                          <w:rFonts w:ascii="Consolas" w:hAnsi="Consolas" w:cs="Consolas"/>
                          <w:color w:val="000000"/>
                          <w:sz w:val="19"/>
                          <w:szCs w:val="19"/>
                        </w:rPr>
                        <w:t>{…}</w:t>
                      </w:r>
                    </w:p>
                    <w:p w:rsidR="00D56366" w:rsidRDefault="00D56366">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::close()</w:t>
                      </w:r>
                      <w:r>
                        <w:rPr>
                          <w:rFonts w:ascii="Consolas" w:hAnsi="Consolas" w:cs="Consolas"/>
                          <w:color w:val="000000"/>
                          <w:sz w:val="19"/>
                          <w:szCs w:val="19"/>
                        </w:rPr>
                        <w:t>{…}</w:t>
                      </w:r>
                    </w:p>
                  </w:txbxContent>
                </v:textbox>
                <w10:wrap type="tight" anchorx="margin"/>
              </v:shape>
            </w:pict>
          </mc:Fallback>
        </mc:AlternateContent>
      </w:r>
    </w:p>
    <w:p w:rsidR="0012037D" w:rsidRDefault="005A7E8A" w:rsidP="0028393C">
      <w:r>
        <w:t>These are the contents of “ImgHandling.cpp”. The cpp file contains the functions that handle the loading of images. loagImg is a function that loads different images according to the image pack that needs to be loaded. windowUpdate is the function which will update the graphics of the window and close is a function that empties the SDL surfaces and closes the GUI window.</w:t>
      </w:r>
    </w:p>
    <w:p w:rsidR="005A7E8A" w:rsidRPr="0028393C" w:rsidRDefault="00B92D17" w:rsidP="0028393C">
      <w:r>
        <w:rPr>
          <w:noProof/>
          <w:lang w:eastAsia="en-GB"/>
        </w:rPr>
        <mc:AlternateContent>
          <mc:Choice Requires="wps">
            <w:drawing>
              <wp:anchor distT="45720" distB="45720" distL="114300" distR="114300" simplePos="0" relativeHeight="251720704" behindDoc="1" locked="0" layoutInCell="1" allowOverlap="1" wp14:anchorId="50D3CCE4" wp14:editId="686830B3">
                <wp:simplePos x="0" y="0"/>
                <wp:positionH relativeFrom="margin">
                  <wp:align>left</wp:align>
                </wp:positionH>
                <wp:positionV relativeFrom="paragraph">
                  <wp:posOffset>10160</wp:posOffset>
                </wp:positionV>
                <wp:extent cx="1790700" cy="1404620"/>
                <wp:effectExtent l="0" t="0" r="19050" b="23495"/>
                <wp:wrapTight wrapText="bothSides">
                  <wp:wrapPolygon edited="0">
                    <wp:start x="0" y="0"/>
                    <wp:lineTo x="0" y="21708"/>
                    <wp:lineTo x="21600" y="21708"/>
                    <wp:lineTo x="21600" y="0"/>
                    <wp:lineTo x="0" y="0"/>
                  </wp:wrapPolygon>
                </wp:wrapTight>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solidFill>
                          <a:srgbClr val="FFFFFF"/>
                        </a:solidFill>
                        <a:ln w="9525">
                          <a:solidFill>
                            <a:srgbClr val="000000"/>
                          </a:solidFill>
                          <a:miter lim="800000"/>
                          <a:headEnd/>
                          <a:tailEnd/>
                        </a:ln>
                      </wps:spPr>
                      <wps:txbx>
                        <w:txbxContent>
                          <w:p w:rsidR="00D56366" w:rsidRDefault="00D56366" w:rsidP="00B92D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rsidP="00B92D17">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B92D17">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::mainLoop()</w:t>
                            </w:r>
                            <w:r>
                              <w:rPr>
                                <w:rFonts w:ascii="Consolas" w:hAnsi="Consolas" w:cs="Consolas"/>
                                <w:color w:val="000000"/>
                                <w:sz w:val="19"/>
                                <w:szCs w:val="19"/>
                              </w:rPr>
                              <w:t>{…}</w:t>
                            </w:r>
                          </w:p>
                          <w:p w:rsidR="00D56366" w:rsidRDefault="00D56366" w:rsidP="00B92D17">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::optionLoop()</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3CCE4" id="_x0000_s1035" type="#_x0000_t202" style="position:absolute;margin-left:0;margin-top:.8pt;width:141pt;height:110.6pt;z-index:-251595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">
                <v:textbox style="mso-fit-shape-to-text:t">
                  <w:txbxContent>
                    <w:p w:rsidR="00D56366" w:rsidRDefault="00D56366" w:rsidP="00B92D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"GlobalVars.h"</w:t>
                      </w:r>
                    </w:p>
                    <w:p w:rsidR="00D56366" w:rsidRDefault="00D56366" w:rsidP="00B92D17">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B92D17">
                      <w:pPr>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::mainLoop()</w:t>
                      </w:r>
                      <w:r>
                        <w:rPr>
                          <w:rFonts w:ascii="Consolas" w:hAnsi="Consolas" w:cs="Consolas"/>
                          <w:color w:val="000000"/>
                          <w:sz w:val="19"/>
                          <w:szCs w:val="19"/>
                        </w:rPr>
                        <w:t>{…}</w:t>
                      </w:r>
                    </w:p>
                    <w:p w:rsidR="00D56366" w:rsidRDefault="00D56366" w:rsidP="00B92D17">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::optionLoop()</w:t>
                      </w:r>
                      <w:r>
                        <w:rPr>
                          <w:rFonts w:ascii="Consolas" w:hAnsi="Consolas" w:cs="Consolas"/>
                          <w:color w:val="000000"/>
                          <w:sz w:val="19"/>
                          <w:szCs w:val="19"/>
                        </w:rPr>
                        <w:t>{…}</w:t>
                      </w:r>
                    </w:p>
                  </w:txbxContent>
                </v:textbox>
                <w10:wrap type="tight" anchorx="margin"/>
              </v:shape>
            </w:pict>
          </mc:Fallback>
        </mc:AlternateContent>
      </w:r>
      <w:r w:rsidR="004A292E">
        <w:t>These are the contents of “MenuLoops.cpp”. There are only 2 functions and they are both loops for the menu and the option menu. The game loop is much more complex than these 2 functions and is also not a menu, therefore is placed on a separate cpp file.</w:t>
      </w:r>
    </w:p>
    <w:p w:rsidR="00960897" w:rsidRDefault="000143CF" w:rsidP="007D62EE">
      <w:pPr>
        <w:pStyle w:val="Heading2"/>
      </w:pPr>
      <w:bookmarkStart w:id="20" w:name="_Toc448589470"/>
      <w:r>
        <w:rPr>
          <w:noProof/>
          <w:lang w:eastAsia="en-GB"/>
        </w:rPr>
        <mc:AlternateContent>
          <mc:Choice Requires="wps">
            <w:drawing>
              <wp:anchor distT="45720" distB="45720" distL="114300" distR="114300" simplePos="0" relativeHeight="251722752" behindDoc="1" locked="0" layoutInCell="1" allowOverlap="1" wp14:anchorId="347A690F" wp14:editId="571D46D4">
                <wp:simplePos x="0" y="0"/>
                <wp:positionH relativeFrom="page">
                  <wp:posOffset>304800</wp:posOffset>
                </wp:positionH>
                <wp:positionV relativeFrom="paragraph">
                  <wp:posOffset>7620</wp:posOffset>
                </wp:positionV>
                <wp:extent cx="4572000" cy="3028950"/>
                <wp:effectExtent l="0" t="0" r="19050" b="19050"/>
                <wp:wrapTight wrapText="bothSides">
                  <wp:wrapPolygon edited="0">
                    <wp:start x="0" y="0"/>
                    <wp:lineTo x="0" y="21600"/>
                    <wp:lineTo x="21600" y="21600"/>
                    <wp:lineTo x="21600" y="0"/>
                    <wp:lineTo x="0" y="0"/>
                  </wp:wrapPolygon>
                </wp:wrapTight>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028950"/>
                        </a:xfrm>
                        <a:prstGeom prst="rect">
                          <a:avLst/>
                        </a:prstGeom>
                        <a:solidFill>
                          <a:srgbClr val="FFFFFF"/>
                        </a:solidFill>
                        <a:ln w="9525">
                          <a:solidFill>
                            <a:srgbClr val="000000"/>
                          </a:solidFill>
                          <a:miter lim="800000"/>
                          <a:headEnd/>
                          <a:tailEnd/>
                        </a:ln>
                      </wps:spPr>
                      <wps:txbx>
                        <w:txbxContent>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XO</w:t>
                            </w:r>
                            <w:r>
                              <w:rPr>
                                <w:rFonts w:ascii="Consolas" w:hAnsi="Consolas" w:cs="Consolas"/>
                                <w:color w:val="000000"/>
                                <w:sz w:val="19"/>
                                <w:szCs w:val="19"/>
                                <w:highlight w:val="white"/>
                              </w:rPr>
                              <w:t>::XO()</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//DEFAULT IMAGE PACK//</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imgPack = 1;</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//CALLS INITIALISE FUNCTION//</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init = initialise();</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errorLog(</w:t>
                            </w:r>
                            <w:r>
                              <w:rPr>
                                <w:rFonts w:ascii="Consolas" w:hAnsi="Consolas" w:cs="Consolas"/>
                                <w:color w:val="A31515"/>
                                <w:sz w:val="19"/>
                                <w:szCs w:val="19"/>
                                <w:highlight w:val="white"/>
                              </w:rPr>
                              <w:t>"Something went wrong while initialising"</w:t>
                            </w:r>
                            <w:r>
                              <w:rPr>
                                <w:rFonts w:ascii="Consolas" w:hAnsi="Consolas" w:cs="Consolas"/>
                                <w:color w:val="000000"/>
                                <w:sz w:val="19"/>
                                <w:szCs w:val="19"/>
                                <w:highlight w:val="white"/>
                              </w:rPr>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SDL_GetError();</w:t>
                            </w:r>
                          </w:p>
                          <w:p w:rsidR="00D56366" w:rsidRDefault="00D56366" w:rsidP="00D168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1683C">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//VARIABLE USED TO CHECK IF THE PLAYER WANTS TO END GAME//</w:t>
                            </w:r>
                          </w:p>
                          <w:p w:rsidR="00D56366" w:rsidRDefault="00D56366" w:rsidP="00D168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mainLoop();</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//QUITS PROGRAM//</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0143CF">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A690F" id="_x0000_s1036" type="#_x0000_t202" style="position:absolute;margin-left:24pt;margin-top:.6pt;width:5in;height:238.5pt;z-index:-251593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">
                <v:textbox>
                  <w:txbxContent>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XO</w:t>
                      </w:r>
                      <w:r>
                        <w:rPr>
                          <w:rFonts w:ascii="Consolas" w:hAnsi="Consolas" w:cs="Consolas"/>
                          <w:color w:val="000000"/>
                          <w:sz w:val="19"/>
                          <w:szCs w:val="19"/>
                          <w:highlight w:val="white"/>
                        </w:rPr>
                        <w:t>::XO()</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//DEFAULT IMAGE PACK//</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imgPack = 1;</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//CALLS INITIALISE FUNCTION//</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init = initialise();</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errorLog(</w:t>
                      </w:r>
                      <w:r>
                        <w:rPr>
                          <w:rFonts w:ascii="Consolas" w:hAnsi="Consolas" w:cs="Consolas"/>
                          <w:color w:val="A31515"/>
                          <w:sz w:val="19"/>
                          <w:szCs w:val="19"/>
                          <w:highlight w:val="white"/>
                        </w:rPr>
                        <w:t>"Something went wrong while initialising"</w:t>
                      </w:r>
                      <w:r>
                        <w:rPr>
                          <w:rFonts w:ascii="Consolas" w:hAnsi="Consolas" w:cs="Consolas"/>
                          <w:color w:val="000000"/>
                          <w:sz w:val="19"/>
                          <w:szCs w:val="19"/>
                          <w:highlight w:val="white"/>
                        </w:rPr>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SDL_GetError();</w:t>
                      </w:r>
                    </w:p>
                    <w:p w:rsidR="00D56366" w:rsidRDefault="00D56366" w:rsidP="00D168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1683C">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//VARIABLE USED TO CHECK IF THE PLAYER WANTS TO END GAME//</w:t>
                      </w:r>
                    </w:p>
                    <w:p w:rsidR="00D56366" w:rsidRDefault="00D56366" w:rsidP="00D168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mainLoop();</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//QUITS PROGRAM//</w:t>
                      </w:r>
                    </w:p>
                    <w:p w:rsidR="00D56366" w:rsidRDefault="00D56366" w:rsidP="000143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0143CF">
                      <w:r>
                        <w:rPr>
                          <w:rFonts w:ascii="Consolas" w:hAnsi="Consolas" w:cs="Consolas"/>
                          <w:color w:val="000000"/>
                          <w:sz w:val="19"/>
                          <w:szCs w:val="19"/>
                          <w:highlight w:val="white"/>
                        </w:rPr>
                        <w:t>}</w:t>
                      </w:r>
                    </w:p>
                  </w:txbxContent>
                </v:textbox>
                <w10:wrap type="tight" anchorx="page"/>
              </v:shape>
            </w:pict>
          </mc:Fallback>
        </mc:AlternateContent>
      </w:r>
      <w:r w:rsidR="00960897">
        <w:t>Initialising</w:t>
      </w:r>
      <w:bookmarkEnd w:id="20"/>
    </w:p>
    <w:p w:rsidR="00960897" w:rsidRDefault="002E45D5" w:rsidP="00960897">
      <w:r>
        <w:t>The entire program begins with the main.cpp creating an XO class. The code on the left then runs. The code sets the imgPack to 1, which is the default image pack. The code then runs the function initialise(). Once initialise is run, the constructor checks if the program was properly initialised and then runs the main menu loop. Once the main menu loop is closed, the close() function is called.</w:t>
      </w:r>
    </w:p>
    <w:p w:rsidR="00BE0D9B" w:rsidRDefault="00D1683C" w:rsidP="00960897">
      <w:r w:rsidRPr="008E1255">
        <w:rPr>
          <w:b/>
          <w:noProof/>
          <w:lang w:eastAsia="en-GB"/>
        </w:rPr>
        <mc:AlternateContent>
          <mc:Choice Requires="wps">
            <w:drawing>
              <wp:anchor distT="45720" distB="45720" distL="114300" distR="114300" simplePos="0" relativeHeight="251726848" behindDoc="0" locked="0" layoutInCell="1" allowOverlap="1" wp14:anchorId="34A0ADE3" wp14:editId="133BA3D3">
                <wp:simplePos x="0" y="0"/>
                <wp:positionH relativeFrom="margin">
                  <wp:posOffset>-619125</wp:posOffset>
                </wp:positionH>
                <wp:positionV relativeFrom="paragraph">
                  <wp:posOffset>100330</wp:posOffset>
                </wp:positionV>
                <wp:extent cx="3581400" cy="1404620"/>
                <wp:effectExtent l="0" t="0" r="19050" b="22225"/>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404620"/>
                        </a:xfrm>
                        <a:prstGeom prst="rect">
                          <a:avLst/>
                        </a:prstGeom>
                        <a:solidFill>
                          <a:srgbClr val="FFFFFF"/>
                        </a:solidFill>
                        <a:ln w="9525">
                          <a:solidFill>
                            <a:srgbClr val="000000"/>
                          </a:solidFill>
                          <a:miter lim="800000"/>
                          <a:headEnd/>
                          <a:tailEnd/>
                        </a:ln>
                      </wps:spPr>
                      <wps:txbx>
                        <w:txbxContent>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init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(SDL_Init(</w:t>
                            </w:r>
                            <w:r>
                              <w:rPr>
                                <w:rFonts w:ascii="Consolas" w:hAnsi="Consolas" w:cs="Consolas"/>
                                <w:color w:val="6F008A"/>
                                <w:sz w:val="19"/>
                                <w:szCs w:val="19"/>
                                <w:highlight w:val="white"/>
                              </w:rPr>
                              <w:t>SDL_INIT_EVERYTHING</w:t>
                            </w:r>
                            <w:r>
                              <w:rPr>
                                <w:rFonts w:ascii="Consolas" w:hAnsi="Consolas" w:cs="Consolas"/>
                                <w:color w:val="000000"/>
                                <w:sz w:val="19"/>
                                <w:szCs w:val="19"/>
                                <w:highlight w:val="white"/>
                              </w:rPr>
                              <w:t>) &lt; 0)</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//PRINTS TO FILE - SDL CANNOT INIT//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errorLog(</w:t>
                            </w:r>
                            <w:r>
                              <w:rPr>
                                <w:rFonts w:ascii="Consolas" w:hAnsi="Consolas" w:cs="Consolas"/>
                                <w:color w:val="A31515"/>
                                <w:sz w:val="19"/>
                                <w:szCs w:val="19"/>
                                <w:highlight w:val="white"/>
                              </w:rPr>
                              <w:t>"SDL Could not be initialised, check if all SDL files are in correct folders"</w:t>
                            </w:r>
                            <w:r>
                              <w:rPr>
                                <w:rFonts w:ascii="Consolas" w:hAnsi="Consolas" w:cs="Consolas"/>
                                <w:color w:val="000000"/>
                                <w:sz w:val="19"/>
                                <w:szCs w:val="19"/>
                                <w:highlight w:val="white"/>
                              </w:rPr>
                              <w: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//GET SDL BUILT IN ERROR//</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SDL_GetError();</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E125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A0ADE3" id="_x0000_s1037" type="#_x0000_t202" style="position:absolute;margin-left:-48.75pt;margin-top:7.9pt;width:282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">
                <v:textbox style="mso-fit-shape-to-text:t">
                  <w:txbxContent>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init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(SDL_Init(</w:t>
                      </w:r>
                      <w:r>
                        <w:rPr>
                          <w:rFonts w:ascii="Consolas" w:hAnsi="Consolas" w:cs="Consolas"/>
                          <w:color w:val="6F008A"/>
                          <w:sz w:val="19"/>
                          <w:szCs w:val="19"/>
                          <w:highlight w:val="white"/>
                        </w:rPr>
                        <w:t>SDL_INIT_EVERYTHING</w:t>
                      </w:r>
                      <w:r>
                        <w:rPr>
                          <w:rFonts w:ascii="Consolas" w:hAnsi="Consolas" w:cs="Consolas"/>
                          <w:color w:val="000000"/>
                          <w:sz w:val="19"/>
                          <w:szCs w:val="19"/>
                          <w:highlight w:val="white"/>
                        </w:rPr>
                        <w:t>) &lt; 0)</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//PRINTS TO FILE - SDL CANNOT INIT//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errorLog(</w:t>
                      </w:r>
                      <w:r>
                        <w:rPr>
                          <w:rFonts w:ascii="Consolas" w:hAnsi="Consolas" w:cs="Consolas"/>
                          <w:color w:val="A31515"/>
                          <w:sz w:val="19"/>
                          <w:szCs w:val="19"/>
                          <w:highlight w:val="white"/>
                        </w:rPr>
                        <w:t>"SDL Could not be initialised, check if all SDL files are in correct folders"</w:t>
                      </w:r>
                      <w:r>
                        <w:rPr>
                          <w:rFonts w:ascii="Consolas" w:hAnsi="Consolas" w:cs="Consolas"/>
                          <w:color w:val="000000"/>
                          <w:sz w:val="19"/>
                          <w:szCs w:val="19"/>
                          <w:highlight w:val="white"/>
                        </w:rPr>
                        <w: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//GET SDL BUILT IN ERROR//</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SDL_GetError();</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F87B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E1255"/>
                  </w:txbxContent>
                </v:textbox>
                <w10:wrap type="square" anchorx="margin"/>
              </v:shape>
            </w:pict>
          </mc:Fallback>
        </mc:AlternateContent>
      </w:r>
      <w:r w:rsidR="00DE62D7">
        <w:t>This is the first step that the initialise function does. The function creates a local variable which is preset to true. The function then does an if function to check if everything is initialised, which also initialises all SDL components.</w:t>
      </w:r>
    </w:p>
    <w:p w:rsidR="00DE62D7" w:rsidRDefault="00DE62D7" w:rsidP="00960897">
      <w:r>
        <w:t>If SDL could not be initialised, the error log prints an error to the file and sets the local variable to false.</w:t>
      </w:r>
    </w:p>
    <w:p w:rsidR="00D1683C" w:rsidRDefault="00D1683C" w:rsidP="00960897">
      <w:r>
        <w:rPr>
          <w:noProof/>
          <w:lang w:eastAsia="en-GB"/>
        </w:rPr>
        <mc:AlternateContent>
          <mc:Choice Requires="wps">
            <w:drawing>
              <wp:anchor distT="45720" distB="45720" distL="114300" distR="114300" simplePos="0" relativeHeight="251728896" behindDoc="0" locked="0" layoutInCell="1" allowOverlap="1" wp14:anchorId="37370657" wp14:editId="54FB0BD3">
                <wp:simplePos x="0" y="0"/>
                <wp:positionH relativeFrom="margin">
                  <wp:posOffset>-593090</wp:posOffset>
                </wp:positionH>
                <wp:positionV relativeFrom="paragraph">
                  <wp:posOffset>288925</wp:posOffset>
                </wp:positionV>
                <wp:extent cx="6229350" cy="1404620"/>
                <wp:effectExtent l="0" t="0" r="19050" b="22225"/>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solidFill>
                          <a:srgbClr val="FFFFFF"/>
                        </a:solidFill>
                        <a:ln w="9525">
                          <a:solidFill>
                            <a:srgbClr val="000000"/>
                          </a:solidFill>
                          <a:miter lim="800000"/>
                          <a:headEnd/>
                          <a:tailEnd/>
                        </a:ln>
                      </wps:spPr>
                      <wps:txbx>
                        <w:txbxContent>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//CREATE A NEW WINDOW//</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window = SDL_CreateWindow(</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"XO"</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//GAME WINDOW NAME//</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SDL_WINDOWPOS_CENTERED</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//WINDOW IS CENTERED IN X DIRECTION//</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SDL_WINDOWPOS_CENTERED</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//WINDOW IS CENTERED IN Y DIRECTION//</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winWidth,</w:t>
                            </w:r>
                            <w:r>
                              <w:rPr>
                                <w:rFonts w:ascii="Consolas" w:hAnsi="Consolas" w:cs="Consolas"/>
                                <w:color w:val="000000"/>
                                <w:sz w:val="19"/>
                                <w:szCs w:val="19"/>
                                <w:highlight w:val="white"/>
                              </w:rPr>
                              <w:tab/>
                            </w:r>
                            <w:r>
                              <w:rPr>
                                <w:rFonts w:ascii="Consolas" w:hAnsi="Consolas" w:cs="Consolas"/>
                                <w:color w:val="008000"/>
                                <w:sz w:val="19"/>
                                <w:szCs w:val="19"/>
                                <w:highlight w:val="white"/>
                              </w:rPr>
                              <w:t>//WINDOW WIDTH//</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winHeight,</w:t>
                            </w:r>
                            <w:r>
                              <w:rPr>
                                <w:rFonts w:ascii="Consolas" w:hAnsi="Consolas" w:cs="Consolas"/>
                                <w:color w:val="000000"/>
                                <w:sz w:val="19"/>
                                <w:szCs w:val="19"/>
                                <w:highlight w:val="white"/>
                              </w:rPr>
                              <w:tab/>
                            </w:r>
                            <w:r>
                              <w:rPr>
                                <w:rFonts w:ascii="Consolas" w:hAnsi="Consolas" w:cs="Consolas"/>
                                <w:color w:val="008000"/>
                                <w:sz w:val="19"/>
                                <w:szCs w:val="19"/>
                                <w:highlight w:val="white"/>
                              </w:rPr>
                              <w:t>//WINDOW HEIGHT//</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F4F4F"/>
                                <w:sz w:val="19"/>
                                <w:szCs w:val="19"/>
                                <w:highlight w:val="white"/>
                              </w:rPr>
                              <w:t>SDL_WINDOW_SHOWN</w:t>
                            </w:r>
                            <w:r>
                              <w:rPr>
                                <w:rFonts w:ascii="Consolas" w:hAnsi="Consolas" w:cs="Consolas"/>
                                <w:color w:val="000000"/>
                                <w:sz w:val="19"/>
                                <w:szCs w:val="19"/>
                                <w:highlight w:val="white"/>
                              </w:rPr>
                              <w:tab/>
                            </w:r>
                            <w:r>
                              <w:rPr>
                                <w:rFonts w:ascii="Consolas" w:hAnsi="Consolas" w:cs="Consolas"/>
                                <w:color w:val="008000"/>
                                <w:sz w:val="19"/>
                                <w:szCs w:val="19"/>
                                <w:highlight w:val="white"/>
                              </w:rPr>
                              <w:t>//THE WINDOW IS VISIBLE//</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70657" id="_x0000_s1038" type="#_x0000_t202" style="position:absolute;margin-left:-46.7pt;margin-top:22.75pt;width:490.5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">
                <v:textbox style="mso-fit-shape-to-text:t">
                  <w:txbxContent>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//CREATE A NEW WINDOW//</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window = SDL_CreateWindow(</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"XO"</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//GAME WINDOW NAME//</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SDL_WINDOWPOS_CENTERED</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//WINDOW IS CENTERED IN X DIRECTION//</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SDL_WINDOWPOS_CENTERED</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//WINDOW IS CENTERED IN Y DIRECTION//</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winWidth,</w:t>
                      </w:r>
                      <w:r>
                        <w:rPr>
                          <w:rFonts w:ascii="Consolas" w:hAnsi="Consolas" w:cs="Consolas"/>
                          <w:color w:val="000000"/>
                          <w:sz w:val="19"/>
                          <w:szCs w:val="19"/>
                          <w:highlight w:val="white"/>
                        </w:rPr>
                        <w:tab/>
                      </w:r>
                      <w:r>
                        <w:rPr>
                          <w:rFonts w:ascii="Consolas" w:hAnsi="Consolas" w:cs="Consolas"/>
                          <w:color w:val="008000"/>
                          <w:sz w:val="19"/>
                          <w:szCs w:val="19"/>
                          <w:highlight w:val="white"/>
                        </w:rPr>
                        <w:t>//WINDOW WIDTH//</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winHeight,</w:t>
                      </w:r>
                      <w:r>
                        <w:rPr>
                          <w:rFonts w:ascii="Consolas" w:hAnsi="Consolas" w:cs="Consolas"/>
                          <w:color w:val="000000"/>
                          <w:sz w:val="19"/>
                          <w:szCs w:val="19"/>
                          <w:highlight w:val="white"/>
                        </w:rPr>
                        <w:tab/>
                      </w:r>
                      <w:r>
                        <w:rPr>
                          <w:rFonts w:ascii="Consolas" w:hAnsi="Consolas" w:cs="Consolas"/>
                          <w:color w:val="008000"/>
                          <w:sz w:val="19"/>
                          <w:szCs w:val="19"/>
                          <w:highlight w:val="white"/>
                        </w:rPr>
                        <w:t>//WINDOW HEIGHT//</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F4F4F"/>
                          <w:sz w:val="19"/>
                          <w:szCs w:val="19"/>
                          <w:highlight w:val="white"/>
                        </w:rPr>
                        <w:t>SDL_WINDOW_SHOWN</w:t>
                      </w:r>
                      <w:r>
                        <w:rPr>
                          <w:rFonts w:ascii="Consolas" w:hAnsi="Consolas" w:cs="Consolas"/>
                          <w:color w:val="000000"/>
                          <w:sz w:val="19"/>
                          <w:szCs w:val="19"/>
                          <w:highlight w:val="white"/>
                        </w:rPr>
                        <w:tab/>
                      </w:r>
                      <w:r>
                        <w:rPr>
                          <w:rFonts w:ascii="Consolas" w:hAnsi="Consolas" w:cs="Consolas"/>
                          <w:color w:val="008000"/>
                          <w:sz w:val="19"/>
                          <w:szCs w:val="19"/>
                          <w:highlight w:val="white"/>
                        </w:rPr>
                        <w:t>//THE WINDOW IS VISIBLE//</w:t>
                      </w:r>
                    </w:p>
                    <w:p w:rsidR="00D56366" w:rsidRDefault="00D56366" w:rsidP="00DE62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txbxContent>
                </v:textbox>
                <w10:wrap type="square" anchorx="margin"/>
              </v:shape>
            </w:pict>
          </mc:Fallback>
        </mc:AlternateContent>
      </w:r>
    </w:p>
    <w:p w:rsidR="00DE62D7" w:rsidRDefault="00740054" w:rsidP="00960897">
      <w:r>
        <w:t>If SDL loads properly, a window is created called window, which has the properties above. The window will be called XO and is centered on the screen and has the width and height stated in the Globalvar.h header file.</w:t>
      </w:r>
    </w:p>
    <w:p w:rsidR="00740054" w:rsidRDefault="00740054" w:rsidP="00960897">
      <w:r>
        <w:rPr>
          <w:noProof/>
          <w:lang w:eastAsia="en-GB"/>
        </w:rPr>
        <mc:AlternateContent>
          <mc:Choice Requires="wps">
            <w:drawing>
              <wp:anchor distT="45720" distB="45720" distL="114300" distR="114300" simplePos="0" relativeHeight="251730944" behindDoc="0" locked="0" layoutInCell="1" allowOverlap="1" wp14:anchorId="27CC92C1" wp14:editId="6E26C10A">
                <wp:simplePos x="0" y="0"/>
                <wp:positionH relativeFrom="column">
                  <wp:posOffset>-619125</wp:posOffset>
                </wp:positionH>
                <wp:positionV relativeFrom="paragraph">
                  <wp:posOffset>10160</wp:posOffset>
                </wp:positionV>
                <wp:extent cx="3848100" cy="1304925"/>
                <wp:effectExtent l="0" t="0" r="19050" b="28575"/>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304925"/>
                        </a:xfrm>
                        <a:prstGeom prst="rect">
                          <a:avLst/>
                        </a:prstGeom>
                        <a:solidFill>
                          <a:srgbClr val="FFFFFF"/>
                        </a:solidFill>
                        <a:ln w="9525">
                          <a:solidFill>
                            <a:srgbClr val="000000"/>
                          </a:solidFill>
                          <a:miter lim="800000"/>
                          <a:headEnd/>
                          <a:tailEnd/>
                        </a:ln>
                      </wps:spPr>
                      <wps:txbx>
                        <w:txbxContent>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(window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//PRINTS TO FILE - WINDOW CANNOT INIT//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errorLog(</w:t>
                            </w:r>
                            <w:r>
                              <w:rPr>
                                <w:rFonts w:ascii="Consolas" w:hAnsi="Consolas" w:cs="Consolas"/>
                                <w:color w:val="A31515"/>
                                <w:sz w:val="19"/>
                                <w:szCs w:val="19"/>
                                <w:highlight w:val="white"/>
                              </w:rPr>
                              <w:t>"Window could not be created"</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//GET SDL BUILT IN ERROR//</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SDL_GetError();</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C92C1" id="_x0000_s1039" type="#_x0000_t202" style="position:absolute;margin-left:-48.75pt;margin-top:.8pt;width:303pt;height:102.7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">
                <v:textbox>
                  <w:txbxContent>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(window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//PRINTS TO FILE - WINDOW CANNOT INIT//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errorLog(</w:t>
                      </w:r>
                      <w:r>
                        <w:rPr>
                          <w:rFonts w:ascii="Consolas" w:hAnsi="Consolas" w:cs="Consolas"/>
                          <w:color w:val="A31515"/>
                          <w:sz w:val="19"/>
                          <w:szCs w:val="19"/>
                          <w:highlight w:val="white"/>
                        </w:rPr>
                        <w:t>"Window could not be created"</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//GET SDL BUILT IN ERROR//</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SDL_GetError();</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txbxContent>
                </v:textbox>
                <w10:wrap type="square"/>
              </v:shape>
            </w:pict>
          </mc:Fallback>
        </mc:AlternateContent>
      </w:r>
      <w:r>
        <w:t>The function continues in the same else statement. The window is checked to see if it has been properly created or not. If it is NULL, then the window was not created and the error is logged and the variable init is set to false.</w:t>
      </w:r>
    </w:p>
    <w:p w:rsidR="00740054" w:rsidRDefault="00740054" w:rsidP="00960897">
      <w:r>
        <w:rPr>
          <w:noProof/>
          <w:lang w:eastAsia="en-GB"/>
        </w:rPr>
        <mc:AlternateContent>
          <mc:Choice Requires="wps">
            <w:drawing>
              <wp:anchor distT="45720" distB="45720" distL="114300" distR="114300" simplePos="0" relativeHeight="251732992" behindDoc="0" locked="0" layoutInCell="1" allowOverlap="1" wp14:anchorId="5FC88F0C" wp14:editId="2C24A749">
                <wp:simplePos x="0" y="0"/>
                <wp:positionH relativeFrom="column">
                  <wp:posOffset>-714375</wp:posOffset>
                </wp:positionH>
                <wp:positionV relativeFrom="paragraph">
                  <wp:posOffset>204470</wp:posOffset>
                </wp:positionV>
                <wp:extent cx="4686300" cy="4324350"/>
                <wp:effectExtent l="0" t="0" r="19050" b="1905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4324350"/>
                        </a:xfrm>
                        <a:prstGeom prst="rect">
                          <a:avLst/>
                        </a:prstGeom>
                        <a:solidFill>
                          <a:srgbClr val="FFFFFF"/>
                        </a:solidFill>
                        <a:ln w="9525">
                          <a:solidFill>
                            <a:srgbClr val="000000"/>
                          </a:solidFill>
                          <a:miter lim="800000"/>
                          <a:headEnd/>
                          <a:tailEnd/>
                        </a:ln>
                      </wps:spPr>
                      <wps:txbx>
                        <w:txbxContent>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//GET THE WINDOW SURFACE//</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screen = SDL_GetWindowSurface(window);</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//CALLS LOAD IMG FUNCTION//</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imgInit = loadImg();</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(imgInit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errorLog(</w:t>
                            </w:r>
                            <w:r>
                              <w:rPr>
                                <w:rFonts w:ascii="Consolas" w:hAnsi="Consolas" w:cs="Consolas"/>
                                <w:color w:val="A31515"/>
                                <w:sz w:val="19"/>
                                <w:szCs w:val="19"/>
                                <w:highlight w:val="white"/>
                              </w:rPr>
                              <w:t>"Something went wrong while loading images"</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//WRITES THE GAME BACKGROUND INTO THE SCREEN//</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(gameBackground,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screen,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//RECTANGLE USED TO DRAW MENU TO SCREEN//</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Menu;</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Menu.x = 25;</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Menu.y = 350;</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Menu.w = 420;</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Menu.h = 140;</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//DRAWS THE MENU TO SCREEN//</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(MainMenu,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&amp;Menu);</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//UPDATES THE WINDOW WITH THE BLITTED IMAGE//</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SDL_UpdateWindowSurface(window);</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init;</w:t>
                            </w:r>
                          </w:p>
                          <w:p w:rsidR="00D56366" w:rsidRDefault="00D563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88F0C" id="_x0000_s1040" type="#_x0000_t202" style="position:absolute;margin-left:-56.25pt;margin-top:16.1pt;width:369pt;height:340.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">
                <v:textbox>
                  <w:txbxContent>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//GET THE WINDOW SURFACE//</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screen = SDL_GetWindowSurface(window);</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//CALLS LOAD IMG FUNCTION//</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imgInit = loadImg();</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(imgInit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errorLog(</w:t>
                      </w:r>
                      <w:r>
                        <w:rPr>
                          <w:rFonts w:ascii="Consolas" w:hAnsi="Consolas" w:cs="Consolas"/>
                          <w:color w:val="A31515"/>
                          <w:sz w:val="19"/>
                          <w:szCs w:val="19"/>
                          <w:highlight w:val="white"/>
                        </w:rPr>
                        <w:t>"Something went wrong while loading images"</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//WRITES THE GAME BACKGROUND INTO THE SCREEN//</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(gameBackground,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screen,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//RECTANGLE USED TO DRAW MENU TO SCREEN//</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Menu;</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Menu.x = 25;</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Menu.y = 350;</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Menu.w = 420;</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Menu.h = 140;</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//DRAWS THE MENU TO SCREEN//</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(MainMenu,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&amp;Menu);</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//UPDATES THE WINDOW WITH THE BLITTED IMAGE//</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SDL_UpdateWindowSurface(window);</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400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init;</w:t>
                      </w:r>
                    </w:p>
                    <w:p w:rsidR="00D56366" w:rsidRDefault="00D56366"/>
                  </w:txbxContent>
                </v:textbox>
                <w10:wrap type="square"/>
              </v:shape>
            </w:pict>
          </mc:Fallback>
        </mc:AlternateContent>
      </w:r>
    </w:p>
    <w:p w:rsidR="00740054" w:rsidRDefault="00EF5609" w:rsidP="00960897">
      <w:r>
        <w:t>The else statement of the above if statement will continue by setting up the screen surface to connect to the window’s surface.</w:t>
      </w:r>
    </w:p>
    <w:p w:rsidR="00EF5609" w:rsidRDefault="00EF5609" w:rsidP="00960897">
      <w:r>
        <w:t>The loadImg function is then run and an if function checks to see if the images have been loaded properly.</w:t>
      </w:r>
    </w:p>
    <w:p w:rsidR="00DE62D7" w:rsidRDefault="00EC3831" w:rsidP="00960897">
      <w:r>
        <w:t xml:space="preserve">The game background is then blitted to the screen surface. </w:t>
      </w:r>
    </w:p>
    <w:p w:rsidR="002E45D5" w:rsidRDefault="00EC3831" w:rsidP="00960897">
      <w:r>
        <w:t>An SDL Rect is then created which give the coordinate and size for the main menu to show up.</w:t>
      </w:r>
    </w:p>
    <w:p w:rsidR="00EC3831" w:rsidRDefault="00EC3831" w:rsidP="00960897">
      <w:r>
        <w:t>The main menu is then blitted onto the coordinates of the created rectangle and then the window’s surface is then updated.</w:t>
      </w:r>
    </w:p>
    <w:p w:rsidR="004317BE" w:rsidRPr="00960897" w:rsidRDefault="004317BE" w:rsidP="00960897">
      <w:r>
        <w:t>The function then returns the value of init.</w:t>
      </w:r>
    </w:p>
    <w:p w:rsidR="00DD1E88" w:rsidRDefault="007B6597" w:rsidP="007D62EE">
      <w:pPr>
        <w:pStyle w:val="Heading2"/>
      </w:pPr>
      <w:bookmarkStart w:id="21" w:name="_Toc448589471"/>
      <w:r>
        <w:rPr>
          <w:noProof/>
          <w:lang w:eastAsia="en-GB"/>
        </w:rPr>
        <mc:AlternateContent>
          <mc:Choice Requires="wps">
            <w:drawing>
              <wp:anchor distT="45720" distB="45720" distL="114300" distR="114300" simplePos="0" relativeHeight="251735040" behindDoc="0" locked="0" layoutInCell="1" allowOverlap="1" wp14:anchorId="2AA3474F" wp14:editId="54F379BD">
                <wp:simplePos x="0" y="0"/>
                <wp:positionH relativeFrom="column">
                  <wp:posOffset>-619760</wp:posOffset>
                </wp:positionH>
                <wp:positionV relativeFrom="paragraph">
                  <wp:posOffset>375920</wp:posOffset>
                </wp:positionV>
                <wp:extent cx="3705225" cy="1404620"/>
                <wp:effectExtent l="0" t="0" r="28575" b="2667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404620"/>
                        </a:xfrm>
                        <a:prstGeom prst="rect">
                          <a:avLst/>
                        </a:prstGeom>
                        <a:solidFill>
                          <a:srgbClr val="FFFFFF"/>
                        </a:solidFill>
                        <a:ln w="9525">
                          <a:solidFill>
                            <a:srgbClr val="000000"/>
                          </a:solidFill>
                          <a:miter lim="800000"/>
                          <a:headEnd/>
                          <a:tailEnd/>
                        </a:ln>
                      </wps:spPr>
                      <wps:txbx>
                        <w:txbxContent>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//INITIALISE AN EVENT//</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SDL_Event</w:t>
                            </w:r>
                            <w:r>
                              <w:rPr>
                                <w:rFonts w:ascii="Consolas" w:hAnsi="Consolas" w:cs="Consolas"/>
                                <w:color w:val="000000"/>
                                <w:sz w:val="19"/>
                                <w:szCs w:val="19"/>
                                <w:highlight w:val="white"/>
                              </w:rPr>
                              <w:t xml:space="preserve"> mainMenuInput;</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//THIS RECTANGLE IS THE LOCATION OF THE MENU//</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MenuRect;</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MenuRect.x = 25;</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MenuRect.y = 350;</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MenuRect.w = 420;</w:t>
                            </w:r>
                          </w:p>
                          <w:p w:rsidR="00D56366" w:rsidRDefault="00D56366" w:rsidP="007B6597">
                            <w:r>
                              <w:rPr>
                                <w:rFonts w:ascii="Consolas" w:hAnsi="Consolas" w:cs="Consolas"/>
                                <w:color w:val="000000"/>
                                <w:sz w:val="19"/>
                                <w:szCs w:val="19"/>
                                <w:highlight w:val="white"/>
                              </w:rPr>
                              <w:tab/>
                              <w:t>MenuRect.h = 140;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3474F" id="_x0000_s1041" type="#_x0000_t202" style="position:absolute;margin-left:-48.8pt;margin-top:29.6pt;width:291.7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">
                <v:textbox style="mso-fit-shape-to-text:t">
                  <w:txbxContent>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//INITIALISE AN EVENT//</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SDL_Event</w:t>
                      </w:r>
                      <w:r>
                        <w:rPr>
                          <w:rFonts w:ascii="Consolas" w:hAnsi="Consolas" w:cs="Consolas"/>
                          <w:color w:val="000000"/>
                          <w:sz w:val="19"/>
                          <w:szCs w:val="19"/>
                          <w:highlight w:val="white"/>
                        </w:rPr>
                        <w:t xml:space="preserve"> mainMenuInput;</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//THIS RECTANGLE IS THE LOCATION OF THE MENU//</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MenuRect;</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MenuRect.x = 25;</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MenuRect.y = 350;</w:t>
                      </w:r>
                    </w:p>
                    <w:p w:rsidR="00D56366" w:rsidRDefault="00D56366" w:rsidP="007B65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MenuRect.w = 420;</w:t>
                      </w:r>
                    </w:p>
                    <w:p w:rsidR="00D56366" w:rsidRDefault="00D56366" w:rsidP="007B6597">
                      <w:r>
                        <w:rPr>
                          <w:rFonts w:ascii="Consolas" w:hAnsi="Consolas" w:cs="Consolas"/>
                          <w:color w:val="000000"/>
                          <w:sz w:val="19"/>
                          <w:szCs w:val="19"/>
                          <w:highlight w:val="white"/>
                        </w:rPr>
                        <w:tab/>
                        <w:t>MenuRect.h = 140;</w:t>
                      </w:r>
                    </w:p>
                  </w:txbxContent>
                </v:textbox>
                <w10:wrap type="square"/>
              </v:shape>
            </w:pict>
          </mc:Fallback>
        </mc:AlternateContent>
      </w:r>
      <w:r w:rsidR="007D62EE">
        <w:t>Menu Systems</w:t>
      </w:r>
      <w:bookmarkEnd w:id="21"/>
    </w:p>
    <w:p w:rsidR="007D62EE" w:rsidRDefault="007D62EE" w:rsidP="007D62EE">
      <w:pPr>
        <w:pStyle w:val="Heading3"/>
      </w:pPr>
      <w:bookmarkStart w:id="22" w:name="_Toc448589472"/>
      <w:r>
        <w:t>Main Menu</w:t>
      </w:r>
      <w:bookmarkEnd w:id="22"/>
    </w:p>
    <w:p w:rsidR="00CF6DD7" w:rsidRDefault="00CF6DD7" w:rsidP="007D62EE">
      <w:r>
        <w:t xml:space="preserve">The first thing the main menu loop does is to set up am SDL Event called mainMenuInput, which is what will be used to see which keys are pressed i.e. for key inputs. </w:t>
      </w:r>
    </w:p>
    <w:p w:rsidR="004253AD" w:rsidRDefault="004253AD" w:rsidP="007D62EE"/>
    <w:p w:rsidR="004253AD" w:rsidRDefault="004253AD" w:rsidP="007D62EE"/>
    <w:p w:rsidR="00CF6DD7" w:rsidRDefault="00CF6DD7" w:rsidP="007D62EE">
      <w:r>
        <w:t>Another thing created is the rectangle where the option menu can be placed if the option menu is chosen by the user.</w:t>
      </w:r>
    </w:p>
    <w:p w:rsidR="00614939" w:rsidRDefault="00614939" w:rsidP="007D62EE">
      <w:r>
        <w:rPr>
          <w:noProof/>
          <w:lang w:eastAsia="en-GB"/>
        </w:rPr>
        <mc:AlternateContent>
          <mc:Choice Requires="wps">
            <w:drawing>
              <wp:anchor distT="45720" distB="45720" distL="114300" distR="114300" simplePos="0" relativeHeight="251737088" behindDoc="0" locked="0" layoutInCell="1" allowOverlap="1" wp14:anchorId="08B986B7" wp14:editId="5071BEE5">
                <wp:simplePos x="0" y="0"/>
                <wp:positionH relativeFrom="column">
                  <wp:posOffset>-704850</wp:posOffset>
                </wp:positionH>
                <wp:positionV relativeFrom="paragraph">
                  <wp:posOffset>10160</wp:posOffset>
                </wp:positionV>
                <wp:extent cx="4514850" cy="1404620"/>
                <wp:effectExtent l="0" t="0" r="19050" b="10795"/>
                <wp:wrapSquare wrapText="bothSides"/>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1404620"/>
                        </a:xfrm>
                        <a:prstGeom prst="rect">
                          <a:avLst/>
                        </a:prstGeom>
                        <a:solidFill>
                          <a:srgbClr val="FFFFFF"/>
                        </a:solidFill>
                        <a:ln w="9525">
                          <a:solidFill>
                            <a:srgbClr val="000000"/>
                          </a:solidFill>
                          <a:miter lim="800000"/>
                          <a:headEnd/>
                          <a:tailEnd/>
                        </a:ln>
                      </wps:spPr>
                      <wps:txbx>
                        <w:txbxContent>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MAIN LOOP//</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(!quitGame)</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//WHILE AN EVENT IS BEING POLLED//</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(SDL_PollEvent(&amp;mainMenuInput))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A JEY IS BEING PRESSED//</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(mainMenuInput.type == </w:t>
                            </w:r>
                            <w:r>
                              <w:rPr>
                                <w:rFonts w:ascii="Consolas" w:hAnsi="Consolas" w:cs="Consolas"/>
                                <w:color w:val="2F4F4F"/>
                                <w:sz w:val="19"/>
                                <w:szCs w:val="19"/>
                                <w:highlight w:val="white"/>
                              </w:rPr>
                              <w:t>SDL_KEYDOWN</w:t>
                            </w:r>
                            <w:r>
                              <w:rPr>
                                <w:rFonts w:ascii="Consolas" w:hAnsi="Consolas" w:cs="Consolas"/>
                                <w:color w:val="000000"/>
                                <w:sz w:val="19"/>
                                <w:szCs w:val="19"/>
                                <w:highlight w:val="white"/>
                              </w:rPr>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(mainMenuInput.key.keysym.sym)</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SDLK_ESCAPE</w:t>
                            </w:r>
                            <w:r>
                              <w:rPr>
                                <w:rFonts w:ascii="Consolas" w:hAnsi="Consolas" w:cs="Consolas"/>
                                <w:color w:val="000000"/>
                                <w:sz w:val="19"/>
                                <w:szCs w:val="19"/>
                                <w:highlight w:val="white"/>
                              </w:rPr>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screen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614939">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986B7" id="_x0000_s1042" type="#_x0000_t202" style="position:absolute;margin-left:-55.5pt;margin-top:.8pt;width:355.5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">
                <v:textbox style="mso-fit-shape-to-text:t">
                  <w:txbxContent>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MAIN LOOP//</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(!quitGame)</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//WHILE AN EVENT IS BEING POLLED//</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(SDL_PollEvent(&amp;mainMenuInput))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A JEY IS BEING PRESSED//</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(mainMenuInput.type == </w:t>
                      </w:r>
                      <w:r>
                        <w:rPr>
                          <w:rFonts w:ascii="Consolas" w:hAnsi="Consolas" w:cs="Consolas"/>
                          <w:color w:val="2F4F4F"/>
                          <w:sz w:val="19"/>
                          <w:szCs w:val="19"/>
                          <w:highlight w:val="white"/>
                        </w:rPr>
                        <w:t>SDL_KEYDOWN</w:t>
                      </w:r>
                      <w:r>
                        <w:rPr>
                          <w:rFonts w:ascii="Consolas" w:hAnsi="Consolas" w:cs="Consolas"/>
                          <w:color w:val="000000"/>
                          <w:sz w:val="19"/>
                          <w:szCs w:val="19"/>
                          <w:highlight w:val="white"/>
                        </w:rPr>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(mainMenuInput.key.keysym.sym)</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SDLK_ESCAPE</w:t>
                      </w:r>
                      <w:r>
                        <w:rPr>
                          <w:rFonts w:ascii="Consolas" w:hAnsi="Consolas" w:cs="Consolas"/>
                          <w:color w:val="000000"/>
                          <w:sz w:val="19"/>
                          <w:szCs w:val="19"/>
                          <w:highlight w:val="white"/>
                        </w:rPr>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screen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6149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614939">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v:textbox>
                <w10:wrap type="square"/>
              </v:shape>
            </w:pict>
          </mc:Fallback>
        </mc:AlternateContent>
      </w:r>
      <w:r w:rsidR="000572A6">
        <w:t>2 while loops are then created. The outer while loop will make the menu loop until the user wants to quit the game. The inner while loop will keep looping to detect any user inputs.</w:t>
      </w:r>
    </w:p>
    <w:p w:rsidR="000572A6" w:rsidRDefault="000572A6" w:rsidP="007D62EE">
      <w:r>
        <w:t>Within the inner loop is an if statement which will run a switch case statement when a user presses down a key.</w:t>
      </w:r>
    </w:p>
    <w:p w:rsidR="000572A6" w:rsidRDefault="000572A6" w:rsidP="007D62EE"/>
    <w:p w:rsidR="000572A6" w:rsidRDefault="00940AAE" w:rsidP="007D62EE">
      <w:r>
        <w:t>The first case statement for the main menu checks if the user wants to close the game. If the user presses the escape key, the screen is set to NULL and quitGame is set to true and therefore exits the main menu loop and closes the game.</w:t>
      </w:r>
    </w:p>
    <w:p w:rsidR="00940AAE" w:rsidRDefault="00940AAE" w:rsidP="007D62EE">
      <w:r>
        <w:rPr>
          <w:noProof/>
          <w:lang w:eastAsia="en-GB"/>
        </w:rPr>
        <mc:AlternateContent>
          <mc:Choice Requires="wps">
            <w:drawing>
              <wp:anchor distT="45720" distB="45720" distL="114300" distR="114300" simplePos="0" relativeHeight="251739136" behindDoc="0" locked="0" layoutInCell="1" allowOverlap="1" wp14:anchorId="190FEC4E" wp14:editId="12E9335F">
                <wp:simplePos x="0" y="0"/>
                <wp:positionH relativeFrom="column">
                  <wp:posOffset>-676275</wp:posOffset>
                </wp:positionH>
                <wp:positionV relativeFrom="paragraph">
                  <wp:posOffset>5715</wp:posOffset>
                </wp:positionV>
                <wp:extent cx="2362200" cy="3790950"/>
                <wp:effectExtent l="0" t="0" r="19050" b="190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3790950"/>
                        </a:xfrm>
                        <a:prstGeom prst="rect">
                          <a:avLst/>
                        </a:prstGeom>
                        <a:solidFill>
                          <a:srgbClr val="FFFFFF"/>
                        </a:solidFill>
                        <a:ln w="9525">
                          <a:solidFill>
                            <a:srgbClr val="000000"/>
                          </a:solidFill>
                          <a:miter lim="800000"/>
                          <a:headEnd/>
                          <a:tailEnd/>
                        </a:ln>
                      </wps:spPr>
                      <wps:txbx>
                        <w:txbxContent>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SDLK_1</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player1 = 1;</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player2 = 0;</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playAI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(OTurn,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&amp;MenuRect);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resetGrid();</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gameLoop();</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SDLK_2</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player1 = 1;</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player2 = 0;</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playAI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(OTurn,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&amp;MenuRect);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resetGrid();</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gameLoop();</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SDLK_3</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optionLoop();</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40AAE">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FEC4E" id="_x0000_s1043" type="#_x0000_t202" style="position:absolute;margin-left:-53.25pt;margin-top:.45pt;width:186pt;height:298.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sENKAIAAE8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">
                <v:textbox>
                  <w:txbxContent>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SDLK_1</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player1 = 1;</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player2 = 0;</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playAI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(OTurn,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&amp;MenuRect);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resetGrid();</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gameLoop();</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SDLK_2</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player1 = 1;</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player2 = 0;</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playAI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(OTurn,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&amp;MenuRect);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resetGrid();</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gameLoop();</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SDLK_3</w:t>
                      </w:r>
                      <w:r>
                        <w:rPr>
                          <w:rFonts w:ascii="Consolas" w:hAnsi="Consolas" w:cs="Consolas"/>
                          <w:color w:val="000000"/>
                          <w:sz w:val="19"/>
                          <w:szCs w:val="19"/>
                          <w:highlight w:val="white"/>
                        </w:rPr>
                        <w:t>:</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optionLoop();</w:t>
                      </w:r>
                    </w:p>
                    <w:p w:rsidR="00D56366" w:rsidRDefault="00D56366" w:rsidP="00940A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40AAE">
                      <w:r>
                        <w:rPr>
                          <w:rFonts w:ascii="Consolas" w:hAnsi="Consolas" w:cs="Consolas"/>
                          <w:color w:val="000000"/>
                          <w:sz w:val="19"/>
                          <w:szCs w:val="19"/>
                          <w:highlight w:val="white"/>
                        </w:rPr>
                        <w:t>}</w:t>
                      </w:r>
                    </w:p>
                  </w:txbxContent>
                </v:textbox>
                <w10:wrap type="square"/>
              </v:shape>
            </w:pict>
          </mc:Fallback>
        </mc:AlternateContent>
      </w:r>
      <w:r w:rsidR="0096088A">
        <w:t xml:space="preserve">The next case statements deal with the user inputs which accesses the other loops. </w:t>
      </w:r>
    </w:p>
    <w:p w:rsidR="0096088A" w:rsidRDefault="0096088A" w:rsidP="007D62EE">
      <w:r>
        <w:t xml:space="preserve">The top case looks at whether or not the user has pressed button </w:t>
      </w:r>
      <w:r w:rsidR="00A40210">
        <w:t>“</w:t>
      </w:r>
      <w:r>
        <w:t>1</w:t>
      </w:r>
      <w:r w:rsidR="00A40210">
        <w:t>”</w:t>
      </w:r>
      <w:r>
        <w:t xml:space="preserve">, if the player has pressed button </w:t>
      </w:r>
      <w:r w:rsidR="00A40210">
        <w:t>“</w:t>
      </w:r>
      <w:r>
        <w:t>1</w:t>
      </w:r>
      <w:r w:rsidR="00A40210">
        <w:t>”</w:t>
      </w:r>
      <w:r>
        <w:t>, the player1 and player2 variables are set up. Since</w:t>
      </w:r>
      <w:r w:rsidR="00125046">
        <w:t xml:space="preserve"> this option is for playing the game without AI, the playAI variable is set to false.</w:t>
      </w:r>
    </w:p>
    <w:p w:rsidR="00125046" w:rsidRDefault="00125046" w:rsidP="007D62EE">
      <w:r>
        <w:t>The blitted surface is always O’s turn, since player O will always go first. The resetgrid and gameloop functions are then called.</w:t>
      </w:r>
    </w:p>
    <w:p w:rsidR="00125046" w:rsidRDefault="00125046" w:rsidP="007D62EE">
      <w:r>
        <w:t>Resetgrid sets all the grid arrays to 0 to make sure that the board is cleared from any previous games.</w:t>
      </w:r>
    </w:p>
    <w:p w:rsidR="00125046" w:rsidRDefault="00472F27" w:rsidP="007D62EE">
      <w:r>
        <w:t xml:space="preserve">The second case looks at whether the user has pressed button </w:t>
      </w:r>
      <w:r w:rsidR="00A40210">
        <w:t>“</w:t>
      </w:r>
      <w:r>
        <w:t>2</w:t>
      </w:r>
      <w:r w:rsidR="00A40210">
        <w:t>”</w:t>
      </w:r>
      <w:r>
        <w:t xml:space="preserve">. As before, everything is set the same as button </w:t>
      </w:r>
      <w:r w:rsidR="00A40210">
        <w:t>“</w:t>
      </w:r>
      <w:r>
        <w:t>1</w:t>
      </w:r>
      <w:r w:rsidR="00A40210">
        <w:t>”</w:t>
      </w:r>
      <w:r>
        <w:t>, except, playAI is pressed as true</w:t>
      </w:r>
      <w:r w:rsidR="00100E97">
        <w:t>, since this option allows the user to play against the game AI.</w:t>
      </w:r>
    </w:p>
    <w:p w:rsidR="00100E97" w:rsidRDefault="00A40210" w:rsidP="007D62EE">
      <w:r>
        <w:t>The final case statement for the main menu is the option for the user to access the option menu. Once the user presses button “3” the optionLoop function is run.</w:t>
      </w:r>
    </w:p>
    <w:p w:rsidR="00365819" w:rsidRDefault="009A19EF" w:rsidP="007D62EE">
      <w:r>
        <w:rPr>
          <w:noProof/>
          <w:lang w:eastAsia="en-GB"/>
        </w:rPr>
        <mc:AlternateContent>
          <mc:Choice Requires="wps">
            <w:drawing>
              <wp:anchor distT="45720" distB="45720" distL="114300" distR="114300" simplePos="0" relativeHeight="251743232" behindDoc="0" locked="0" layoutInCell="1" allowOverlap="1" wp14:anchorId="3B978B9B" wp14:editId="3FD39519">
                <wp:simplePos x="0" y="0"/>
                <wp:positionH relativeFrom="column">
                  <wp:posOffset>-676275</wp:posOffset>
                </wp:positionH>
                <wp:positionV relativeFrom="paragraph">
                  <wp:posOffset>96520</wp:posOffset>
                </wp:positionV>
                <wp:extent cx="3086100" cy="885825"/>
                <wp:effectExtent l="0" t="0" r="19050" b="28575"/>
                <wp:wrapSquare wrapText="bothSides"/>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885825"/>
                        </a:xfrm>
                        <a:prstGeom prst="rect">
                          <a:avLst/>
                        </a:prstGeom>
                        <a:solidFill>
                          <a:srgbClr val="FFFFFF"/>
                        </a:solidFill>
                        <a:ln w="9525">
                          <a:solidFill>
                            <a:srgbClr val="000000"/>
                          </a:solidFill>
                          <a:miter lim="800000"/>
                          <a:headEnd/>
                          <a:tailEnd/>
                        </a:ln>
                      </wps:spPr>
                      <wps:txbx>
                        <w:txbxContent>
                          <w:p w:rsidR="00D56366" w:rsidRDefault="00D56366" w:rsidP="009A1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//ELSE IF THE WINDOW IS CLOSED//</w:t>
                            </w:r>
                          </w:p>
                          <w:p w:rsidR="00D56366" w:rsidRDefault="00D56366" w:rsidP="009A1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(mainMenuInput.type == </w:t>
                            </w:r>
                            <w:r>
                              <w:rPr>
                                <w:rFonts w:ascii="Consolas" w:hAnsi="Consolas" w:cs="Consolas"/>
                                <w:color w:val="2F4F4F"/>
                                <w:sz w:val="19"/>
                                <w:szCs w:val="19"/>
                                <w:highlight w:val="white"/>
                              </w:rPr>
                              <w:t>SDL_QUIT</w:t>
                            </w:r>
                            <w:r>
                              <w:rPr>
                                <w:rFonts w:ascii="Consolas" w:hAnsi="Consolas" w:cs="Consolas"/>
                                <w:color w:val="000000"/>
                                <w:sz w:val="19"/>
                                <w:szCs w:val="19"/>
                                <w:highlight w:val="white"/>
                              </w:rPr>
                              <w:t>)</w:t>
                            </w:r>
                          </w:p>
                          <w:p w:rsidR="00D56366" w:rsidRDefault="00D56366" w:rsidP="009A1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A1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A19EF">
                            <w:r>
                              <w:rPr>
                                <w:rFonts w:ascii="Consolas" w:hAnsi="Consolas" w:cs="Consolas"/>
                                <w:color w:val="000000"/>
                                <w:sz w:val="19"/>
                                <w:szCs w:val="19"/>
                                <w:highlight w:val="white"/>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78B9B" id="_x0000_s1044" type="#_x0000_t202" style="position:absolute;margin-left:-53.25pt;margin-top:7.6pt;width:243pt;height:69.7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">
                <v:textbox>
                  <w:txbxContent>
                    <w:p w:rsidR="00D56366" w:rsidRDefault="00D56366" w:rsidP="009A1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//ELSE IF THE WINDOW IS CLOSED//</w:t>
                      </w:r>
                    </w:p>
                    <w:p w:rsidR="00D56366" w:rsidRDefault="00D56366" w:rsidP="009A1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(mainMenuInput.type == </w:t>
                      </w:r>
                      <w:r>
                        <w:rPr>
                          <w:rFonts w:ascii="Consolas" w:hAnsi="Consolas" w:cs="Consolas"/>
                          <w:color w:val="2F4F4F"/>
                          <w:sz w:val="19"/>
                          <w:szCs w:val="19"/>
                          <w:highlight w:val="white"/>
                        </w:rPr>
                        <w:t>SDL_QUIT</w:t>
                      </w:r>
                      <w:r>
                        <w:rPr>
                          <w:rFonts w:ascii="Consolas" w:hAnsi="Consolas" w:cs="Consolas"/>
                          <w:color w:val="000000"/>
                          <w:sz w:val="19"/>
                          <w:szCs w:val="19"/>
                          <w:highlight w:val="white"/>
                        </w:rPr>
                        <w:t>)</w:t>
                      </w:r>
                    </w:p>
                    <w:p w:rsidR="00D56366" w:rsidRDefault="00D56366" w:rsidP="009A1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A1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A19EF">
                      <w:r>
                        <w:rPr>
                          <w:rFonts w:ascii="Consolas" w:hAnsi="Consolas" w:cs="Consolas"/>
                          <w:color w:val="000000"/>
                          <w:sz w:val="19"/>
                          <w:szCs w:val="19"/>
                          <w:highlight w:val="white"/>
                        </w:rPr>
                        <w:tab/>
                        <w:t>}</w:t>
                      </w:r>
                    </w:p>
                  </w:txbxContent>
                </v:textbox>
                <w10:wrap type="square"/>
              </v:shape>
            </w:pict>
          </mc:Fallback>
        </mc:AlternateContent>
      </w:r>
    </w:p>
    <w:p w:rsidR="00D23034" w:rsidRDefault="00DD16B5" w:rsidP="007D62EE">
      <w:r>
        <w:t>Outside the switch statement, but still within the same while loop, an else if statement is used to check whether the user has closed the window i.e. pressing the “X” in the top right of the window.</w:t>
      </w:r>
    </w:p>
    <w:p w:rsidR="00DD16B5" w:rsidRDefault="00DD16B5" w:rsidP="007D62EE">
      <w:r>
        <w:t>If the user closes the window, the variable quitGame is set to true to exit the main menu loop and the program is closed.</w:t>
      </w:r>
    </w:p>
    <w:p w:rsidR="00D23034" w:rsidRDefault="00D23034" w:rsidP="007D62EE"/>
    <w:p w:rsidR="007D62EE" w:rsidRDefault="00D23034" w:rsidP="007D62EE">
      <w:pPr>
        <w:pStyle w:val="Heading3"/>
      </w:pPr>
      <w:bookmarkStart w:id="23" w:name="_Toc448589473"/>
      <w:r>
        <w:rPr>
          <w:noProof/>
          <w:lang w:eastAsia="en-GB"/>
        </w:rPr>
        <mc:AlternateContent>
          <mc:Choice Requires="wps">
            <w:drawing>
              <wp:anchor distT="45720" distB="45720" distL="114300" distR="114300" simplePos="0" relativeHeight="251741184" behindDoc="0" locked="0" layoutInCell="1" allowOverlap="1" wp14:anchorId="34C6D66F" wp14:editId="4B1D2123">
                <wp:simplePos x="0" y="0"/>
                <wp:positionH relativeFrom="margin">
                  <wp:posOffset>-657225</wp:posOffset>
                </wp:positionH>
                <wp:positionV relativeFrom="paragraph">
                  <wp:posOffset>238125</wp:posOffset>
                </wp:positionV>
                <wp:extent cx="3171825" cy="2190750"/>
                <wp:effectExtent l="0" t="0" r="28575" b="1905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2190750"/>
                        </a:xfrm>
                        <a:prstGeom prst="rect">
                          <a:avLst/>
                        </a:prstGeom>
                        <a:solidFill>
                          <a:srgbClr val="FFFFFF"/>
                        </a:solidFill>
                        <a:ln w="9525">
                          <a:solidFill>
                            <a:srgbClr val="000000"/>
                          </a:solidFill>
                          <a:miter lim="800000"/>
                          <a:headEnd/>
                          <a:tailEnd/>
                        </a:ln>
                      </wps:spPr>
                      <wps:txbx>
                        <w:txbxContent>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OptBox;</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OptBox.x = 25;</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OptBox.y = 350;</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OptBox.h = 140;</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OptBox.w = 420;</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(OptionMenu,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&amp;OptBox);</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windowUpdate();</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SDL_Event</w:t>
                            </w:r>
                            <w:r>
                              <w:rPr>
                                <w:rFonts w:ascii="Consolas" w:hAnsi="Consolas" w:cs="Consolas"/>
                                <w:color w:val="000000"/>
                                <w:sz w:val="19"/>
                                <w:szCs w:val="19"/>
                                <w:highlight w:val="white"/>
                              </w:rPr>
                              <w:t xml:space="preserve"> optionMenuInput;</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D23034">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returntoMain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6D66F" id="_x0000_s1045" type="#_x0000_t202" style="position:absolute;margin-left:-51.75pt;margin-top:18.75pt;width:249.75pt;height:172.5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">
                <v:textbox style="mso-fit-shape-to-text:t">
                  <w:txbxContent>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OptBox;</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OptBox.x = 25;</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OptBox.y = 350;</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OptBox.h = 140;</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OptBox.w = 420;</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(OptionMenu,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&amp;OptBox);</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windowUpdate();</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SDL_Event</w:t>
                      </w:r>
                      <w:r>
                        <w:rPr>
                          <w:rFonts w:ascii="Consolas" w:hAnsi="Consolas" w:cs="Consolas"/>
                          <w:color w:val="000000"/>
                          <w:sz w:val="19"/>
                          <w:szCs w:val="19"/>
                          <w:highlight w:val="white"/>
                        </w:rPr>
                        <w:t xml:space="preserve"> optionMenuInput;</w:t>
                      </w:r>
                    </w:p>
                    <w:p w:rsidR="00D56366" w:rsidRDefault="00D56366" w:rsidP="00D23034">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D23034">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returntoMain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txbxContent>
                </v:textbox>
                <w10:wrap type="square" anchorx="margin"/>
              </v:shape>
            </w:pict>
          </mc:Fallback>
        </mc:AlternateContent>
      </w:r>
      <w:r w:rsidR="007D62EE">
        <w:t>Option Menu</w:t>
      </w:r>
      <w:bookmarkEnd w:id="23"/>
    </w:p>
    <w:p w:rsidR="007D62EE" w:rsidRDefault="009016F8" w:rsidP="007D62EE">
      <w:r>
        <w:t>The first thing the option menu loop does is set up the graphic for the option menu.</w:t>
      </w:r>
    </w:p>
    <w:p w:rsidR="009016F8" w:rsidRDefault="009016F8" w:rsidP="007D62EE">
      <w:r>
        <w:t>The SDL Rect sets up a rectangle which the blitted image will be placed on.</w:t>
      </w:r>
    </w:p>
    <w:p w:rsidR="009016F8" w:rsidRDefault="009016F8" w:rsidP="007D62EE">
      <w:r>
        <w:t>windowUpdate will make the window update so the user can see the option menu.</w:t>
      </w:r>
    </w:p>
    <w:p w:rsidR="009016F8" w:rsidRDefault="000D736A" w:rsidP="007D62EE">
      <w:r>
        <w:rPr>
          <w:noProof/>
          <w:lang w:eastAsia="en-GB"/>
        </w:rPr>
        <mc:AlternateContent>
          <mc:Choice Requires="wps">
            <w:drawing>
              <wp:anchor distT="45720" distB="45720" distL="114300" distR="114300" simplePos="0" relativeHeight="251745280" behindDoc="0" locked="0" layoutInCell="1" allowOverlap="1" wp14:anchorId="2265F8E8" wp14:editId="3D0A8F28">
                <wp:simplePos x="0" y="0"/>
                <wp:positionH relativeFrom="column">
                  <wp:posOffset>-628650</wp:posOffset>
                </wp:positionH>
                <wp:positionV relativeFrom="paragraph">
                  <wp:posOffset>972185</wp:posOffset>
                </wp:positionV>
                <wp:extent cx="4162425" cy="1404620"/>
                <wp:effectExtent l="0" t="0" r="28575" b="10795"/>
                <wp:wrapSquare wrapText="bothSides"/>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4620"/>
                        </a:xfrm>
                        <a:prstGeom prst="rect">
                          <a:avLst/>
                        </a:prstGeom>
                        <a:solidFill>
                          <a:srgbClr val="FFFFFF"/>
                        </a:solidFill>
                        <a:ln w="9525">
                          <a:solidFill>
                            <a:srgbClr val="000000"/>
                          </a:solidFill>
                          <a:miter lim="800000"/>
                          <a:headEnd/>
                          <a:tailEnd/>
                        </a:ln>
                      </wps:spPr>
                      <wps:txbx>
                        <w:txbxContent>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(!returntoMain)</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(SDL_PollEvent(&amp;optionMenuInput))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(optionMenuInput.type == </w:t>
                            </w:r>
                            <w:r>
                              <w:rPr>
                                <w:rFonts w:ascii="Consolas" w:hAnsi="Consolas" w:cs="Consolas"/>
                                <w:color w:val="2F4F4F"/>
                                <w:sz w:val="19"/>
                                <w:szCs w:val="19"/>
                                <w:highlight w:val="white"/>
                              </w:rPr>
                              <w:t>SDL_KEYDOWN</w:t>
                            </w:r>
                            <w:r>
                              <w:rPr>
                                <w:rFonts w:ascii="Consolas" w:hAnsi="Consolas" w:cs="Consolas"/>
                                <w:color w:val="000000"/>
                                <w:sz w:val="19"/>
                                <w:szCs w:val="19"/>
                                <w:highlight w:val="white"/>
                              </w:rPr>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(optionMenuInput.key.keysym.sym)</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SDLK_ESCAPE</w:t>
                            </w:r>
                            <w:r>
                              <w:rPr>
                                <w:rFonts w:ascii="Consolas" w:hAnsi="Consolas" w:cs="Consolas"/>
                                <w:color w:val="000000"/>
                                <w:sz w:val="19"/>
                                <w:szCs w:val="19"/>
                                <w:highlight w:val="white"/>
                              </w:rPr>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(MainMenu,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&amp;OptBox);</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windowUpdate();</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0D736A">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5F8E8" id="_x0000_s1046" type="#_x0000_t202" style="position:absolute;margin-left:-49.5pt;margin-top:76.55pt;width:327.75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">
                <v:textbox style="mso-fit-shape-to-text:t">
                  <w:txbxContent>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(!returntoMain)</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(SDL_PollEvent(&amp;optionMenuInput))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(optionMenuInput.type == </w:t>
                      </w:r>
                      <w:r>
                        <w:rPr>
                          <w:rFonts w:ascii="Consolas" w:hAnsi="Consolas" w:cs="Consolas"/>
                          <w:color w:val="2F4F4F"/>
                          <w:sz w:val="19"/>
                          <w:szCs w:val="19"/>
                          <w:highlight w:val="white"/>
                        </w:rPr>
                        <w:t>SDL_KEYDOWN</w:t>
                      </w:r>
                      <w:r>
                        <w:rPr>
                          <w:rFonts w:ascii="Consolas" w:hAnsi="Consolas" w:cs="Consolas"/>
                          <w:color w:val="000000"/>
                          <w:sz w:val="19"/>
                          <w:szCs w:val="19"/>
                          <w:highlight w:val="white"/>
                        </w:rPr>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(optionMenuInput.key.keysym.sym)</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SDLK_ESCAPE</w:t>
                      </w:r>
                      <w:r>
                        <w:rPr>
                          <w:rFonts w:ascii="Consolas" w:hAnsi="Consolas" w:cs="Consolas"/>
                          <w:color w:val="000000"/>
                          <w:sz w:val="19"/>
                          <w:szCs w:val="19"/>
                          <w:highlight w:val="white"/>
                        </w:rPr>
                        <w:t>:</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(MainMenu,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&amp;OptBox);</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windowUpdate();</w:t>
                      </w:r>
                    </w:p>
                    <w:p w:rsidR="00D56366" w:rsidRDefault="00D56366" w:rsidP="000D7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0D736A">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v:textbox>
                <w10:wrap type="square"/>
              </v:shape>
            </w:pict>
          </mc:Fallback>
        </mc:AlternateContent>
      </w:r>
      <w:r w:rsidR="009016F8">
        <w:t>The function then makes an event for looking at the option menu inputs and also a Boolean called returntoMain which is a variable will be checked to see whether the user would like to the return menu or not.</w:t>
      </w:r>
    </w:p>
    <w:p w:rsidR="000D736A" w:rsidRDefault="008D3717" w:rsidP="007D62EE">
      <w:r>
        <w:t>The same as the main menu, 2 loops are made, one to keep looping until the user want to return t main menu and another to keep looping to check for user inputs.</w:t>
      </w:r>
    </w:p>
    <w:p w:rsidR="008D3717" w:rsidRDefault="008D3717" w:rsidP="007D62EE">
      <w:r>
        <w:t>The if statement checks for when the user has pressed down a button.</w:t>
      </w:r>
    </w:p>
    <w:p w:rsidR="008D3717" w:rsidRDefault="00972FC4" w:rsidP="007D62EE">
      <w:r>
        <w:rPr>
          <w:noProof/>
          <w:lang w:eastAsia="en-GB"/>
        </w:rPr>
        <mc:AlternateContent>
          <mc:Choice Requires="wps">
            <w:drawing>
              <wp:anchor distT="45720" distB="45720" distL="114300" distR="114300" simplePos="0" relativeHeight="251747328" behindDoc="0" locked="0" layoutInCell="1" allowOverlap="1" wp14:anchorId="0FEFE0B3" wp14:editId="008BE7A2">
                <wp:simplePos x="0" y="0"/>
                <wp:positionH relativeFrom="column">
                  <wp:posOffset>-619125</wp:posOffset>
                </wp:positionH>
                <wp:positionV relativeFrom="paragraph">
                  <wp:posOffset>520065</wp:posOffset>
                </wp:positionV>
                <wp:extent cx="2200275" cy="1404620"/>
                <wp:effectExtent l="0" t="0" r="28575" b="25400"/>
                <wp:wrapSquare wrapText="bothSides"/>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404620"/>
                        </a:xfrm>
                        <a:prstGeom prst="rect">
                          <a:avLst/>
                        </a:prstGeom>
                        <a:solidFill>
                          <a:srgbClr val="FFFFFF"/>
                        </a:solidFill>
                        <a:ln w="9525">
                          <a:solidFill>
                            <a:srgbClr val="000000"/>
                          </a:solidFill>
                          <a:miter lim="800000"/>
                          <a:headEnd/>
                          <a:tailEnd/>
                        </a:ln>
                      </wps:spPr>
                      <wps:txbx>
                        <w:txbxContent>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SDLK_1</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imgPack = 1;</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initialise();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SDLK_2</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imgPack = 2;</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972FC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initialise();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SDLK_3</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imgPack = 3;</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initialise();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72FC4">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EFE0B3" id="_x0000_s1047" type="#_x0000_t202" style="position:absolute;margin-left:-48.75pt;margin-top:40.95pt;width:173.2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">
                <v:textbox style="mso-fit-shape-to-text:t">
                  <w:txbxContent>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SDLK_1</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imgPack = 1;</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initialise();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SDLK_2</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imgPack = 2;</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972FC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initialise();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SDLK_3</w:t>
                      </w:r>
                      <w:r>
                        <w:rPr>
                          <w:rFonts w:ascii="Consolas" w:hAnsi="Consolas" w:cs="Consolas"/>
                          <w:color w:val="000000"/>
                          <w:sz w:val="19"/>
                          <w:szCs w:val="19"/>
                          <w:highlight w:val="white"/>
                        </w:rPr>
                        <w:t>:</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imgPack = 3;</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initialise();</w:t>
                      </w:r>
                    </w:p>
                    <w:p w:rsidR="00D56366" w:rsidRDefault="00D56366" w:rsidP="00972F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72FC4">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v:textbox>
                <w10:wrap type="square"/>
              </v:shape>
            </w:pict>
          </mc:Fallback>
        </mc:AlternateContent>
      </w:r>
      <w:r w:rsidR="00BF3901">
        <w:t>The first case statement blits the main menu graphic to the screen and calls windowUpdate function so the user can see the updated graphic. The variable returntoMain is then set to true so that the option menu loop can be closed and the main menu loop is resumed.</w:t>
      </w:r>
    </w:p>
    <w:p w:rsidR="00972FC4" w:rsidRDefault="00E72638" w:rsidP="007D62EE">
      <w:r>
        <w:t>The next case statements look at the user’s inputs if they want to change the image pack. The cases changes the image pack according to the input i.e. the key that they pressed.</w:t>
      </w:r>
    </w:p>
    <w:p w:rsidR="00E72638" w:rsidRDefault="00E72638" w:rsidP="007D62EE">
      <w:r>
        <w:t>All these cases then do the same thing i.e. closes the window and reinitialises by calling the close and initialise functions.</w:t>
      </w:r>
    </w:p>
    <w:p w:rsidR="00E72638" w:rsidRDefault="00E72638" w:rsidP="007D62EE">
      <w:r>
        <w:t xml:space="preserve">returntoMain is then set to true so that the option menu is closed and the program can return to the main menu. </w:t>
      </w:r>
    </w:p>
    <w:p w:rsidR="008959BD" w:rsidRDefault="008959BD" w:rsidP="007D62EE"/>
    <w:p w:rsidR="008959BD" w:rsidRDefault="008959BD" w:rsidP="007D62EE">
      <w:r>
        <w:rPr>
          <w:noProof/>
          <w:lang w:eastAsia="en-GB"/>
        </w:rPr>
        <mc:AlternateContent>
          <mc:Choice Requires="wps">
            <w:drawing>
              <wp:anchor distT="45720" distB="45720" distL="114300" distR="114300" simplePos="0" relativeHeight="251749376" behindDoc="0" locked="0" layoutInCell="1" allowOverlap="1" wp14:anchorId="4CCFF955" wp14:editId="619D0306">
                <wp:simplePos x="0" y="0"/>
                <wp:positionH relativeFrom="column">
                  <wp:posOffset>-647700</wp:posOffset>
                </wp:positionH>
                <wp:positionV relativeFrom="paragraph">
                  <wp:posOffset>292735</wp:posOffset>
                </wp:positionV>
                <wp:extent cx="3105150" cy="1404620"/>
                <wp:effectExtent l="0" t="0" r="19050" b="13970"/>
                <wp:wrapSquare wrapText="bothSides"/>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404620"/>
                        </a:xfrm>
                        <a:prstGeom prst="rect">
                          <a:avLst/>
                        </a:prstGeom>
                        <a:solidFill>
                          <a:srgbClr val="FFFFFF"/>
                        </a:solidFill>
                        <a:ln w="9525">
                          <a:solidFill>
                            <a:srgbClr val="000000"/>
                          </a:solidFill>
                          <a:miter lim="800000"/>
                          <a:headEnd/>
                          <a:tailEnd/>
                        </a:ln>
                      </wps:spPr>
                      <wps:txbx>
                        <w:txbxContent>
                          <w:p w:rsidR="00D56366" w:rsidRDefault="00D56366" w:rsidP="008959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(optionMenuInput.type == </w:t>
                            </w:r>
                            <w:r>
                              <w:rPr>
                                <w:rFonts w:ascii="Consolas" w:hAnsi="Consolas" w:cs="Consolas"/>
                                <w:color w:val="2F4F4F"/>
                                <w:sz w:val="19"/>
                                <w:szCs w:val="19"/>
                                <w:highlight w:val="white"/>
                              </w:rPr>
                              <w:t>SDL_QUIT</w:t>
                            </w:r>
                            <w:r>
                              <w:rPr>
                                <w:rFonts w:ascii="Consolas" w:hAnsi="Consolas" w:cs="Consolas"/>
                                <w:color w:val="000000"/>
                                <w:sz w:val="19"/>
                                <w:szCs w:val="19"/>
                                <w:highlight w:val="white"/>
                              </w:rPr>
                              <w:t>)</w:t>
                            </w:r>
                          </w:p>
                          <w:p w:rsidR="00D56366" w:rsidRDefault="00D56366" w:rsidP="008959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959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8959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8959BD">
                            <w:r>
                              <w:rPr>
                                <w:rFonts w:ascii="Consolas" w:hAnsi="Consolas" w:cs="Consolas"/>
                                <w:color w:val="000000"/>
                                <w:sz w:val="19"/>
                                <w:szCs w:val="19"/>
                                <w:highlight w:val="white"/>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CFF955" id="_x0000_s1048" type="#_x0000_t202" style="position:absolute;margin-left:-51pt;margin-top:23.05pt;width:244.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">
                <v:textbox style="mso-fit-shape-to-text:t">
                  <w:txbxContent>
                    <w:p w:rsidR="00D56366" w:rsidRDefault="00D56366" w:rsidP="008959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(optionMenuInput.type == </w:t>
                      </w:r>
                      <w:r>
                        <w:rPr>
                          <w:rFonts w:ascii="Consolas" w:hAnsi="Consolas" w:cs="Consolas"/>
                          <w:color w:val="2F4F4F"/>
                          <w:sz w:val="19"/>
                          <w:szCs w:val="19"/>
                          <w:highlight w:val="white"/>
                        </w:rPr>
                        <w:t>SDL_QUIT</w:t>
                      </w:r>
                      <w:r>
                        <w:rPr>
                          <w:rFonts w:ascii="Consolas" w:hAnsi="Consolas" w:cs="Consolas"/>
                          <w:color w:val="000000"/>
                          <w:sz w:val="19"/>
                          <w:szCs w:val="19"/>
                          <w:highlight w:val="white"/>
                        </w:rPr>
                        <w:t>)</w:t>
                      </w:r>
                    </w:p>
                    <w:p w:rsidR="00D56366" w:rsidRDefault="00D56366" w:rsidP="008959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959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returntoMain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8959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8959BD">
                      <w:r>
                        <w:rPr>
                          <w:rFonts w:ascii="Consolas" w:hAnsi="Consolas" w:cs="Consolas"/>
                          <w:color w:val="000000"/>
                          <w:sz w:val="19"/>
                          <w:szCs w:val="19"/>
                          <w:highlight w:val="white"/>
                        </w:rPr>
                        <w:tab/>
                        <w:t>}</w:t>
                      </w:r>
                    </w:p>
                  </w:txbxContent>
                </v:textbox>
                <w10:wrap type="square"/>
              </v:shape>
            </w:pict>
          </mc:Fallback>
        </mc:AlternateContent>
      </w:r>
    </w:p>
    <w:p w:rsidR="008959BD" w:rsidRDefault="00745A7A" w:rsidP="007D62EE">
      <w:r>
        <w:t>An else if statement is added for when the user closes the window, the variables returntoMain and quitGame is set to true so the program is quit.</w:t>
      </w:r>
    </w:p>
    <w:p w:rsidR="007D62EE" w:rsidRDefault="006537F6" w:rsidP="007D62EE">
      <w:pPr>
        <w:pStyle w:val="Heading2"/>
      </w:pPr>
      <w:bookmarkStart w:id="24" w:name="_Toc448589474"/>
      <w:r>
        <w:rPr>
          <w:noProof/>
          <w:lang w:eastAsia="en-GB"/>
        </w:rPr>
        <mc:AlternateContent>
          <mc:Choice Requires="wps">
            <w:drawing>
              <wp:anchor distT="45720" distB="45720" distL="114300" distR="114300" simplePos="0" relativeHeight="251753472" behindDoc="0" locked="0" layoutInCell="1" allowOverlap="1" wp14:anchorId="47DFA404" wp14:editId="69A413E1">
                <wp:simplePos x="0" y="0"/>
                <wp:positionH relativeFrom="column">
                  <wp:posOffset>-733425</wp:posOffset>
                </wp:positionH>
                <wp:positionV relativeFrom="paragraph">
                  <wp:posOffset>361950</wp:posOffset>
                </wp:positionV>
                <wp:extent cx="4324350" cy="1404620"/>
                <wp:effectExtent l="0" t="0" r="19050" b="1397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1404620"/>
                        </a:xfrm>
                        <a:prstGeom prst="rect">
                          <a:avLst/>
                        </a:prstGeom>
                        <a:solidFill>
                          <a:srgbClr val="FFFFFF"/>
                        </a:solidFill>
                        <a:ln w="9525">
                          <a:solidFill>
                            <a:srgbClr val="000000"/>
                          </a:solidFill>
                          <a:miter lim="800000"/>
                          <a:headEnd/>
                          <a:tailEnd/>
                        </a:ln>
                      </wps:spPr>
                      <wps:txbx>
                        <w:txbxContent>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SDL_Event</w:t>
                            </w:r>
                            <w:r>
                              <w:rPr>
                                <w:rFonts w:ascii="Consolas" w:hAnsi="Consolas" w:cs="Consolas"/>
                                <w:color w:val="000000"/>
                                <w:sz w:val="19"/>
                                <w:szCs w:val="19"/>
                                <w:highlight w:val="white"/>
                              </w:rPr>
                              <w:t xml:space="preserve"> gameInput;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(!quitPlay)</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(SDL_PollEvent(&amp;gameInput))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turn;</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(gameInput.type == </w:t>
                            </w:r>
                            <w:r>
                              <w:rPr>
                                <w:rFonts w:ascii="Consolas" w:hAnsi="Consolas" w:cs="Consolas"/>
                                <w:color w:val="2F4F4F"/>
                                <w:sz w:val="19"/>
                                <w:szCs w:val="19"/>
                                <w:highlight w:val="white"/>
                              </w:rPr>
                              <w:t>SDL_KEYDOWN</w:t>
                            </w:r>
                            <w:r>
                              <w:rPr>
                                <w:rFonts w:ascii="Consolas" w:hAnsi="Consolas" w:cs="Consolas"/>
                                <w:color w:val="000000"/>
                                <w:sz w:val="19"/>
                                <w:szCs w:val="19"/>
                                <w:highlight w:val="white"/>
                              </w:rPr>
                              <w: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(gameInput.key.keysym.sym)</w:t>
                            </w:r>
                          </w:p>
                          <w:p w:rsidR="00D56366" w:rsidRDefault="00D56366" w:rsidP="006537F6">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DFA404" id="_x0000_s1049" type="#_x0000_t202" style="position:absolute;margin-left:-57.75pt;margin-top:28.5pt;width:340.5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">
                <v:textbox style="mso-fit-shape-to-text:t">
                  <w:txbxContent>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SDL_Event</w:t>
                      </w:r>
                      <w:r>
                        <w:rPr>
                          <w:rFonts w:ascii="Consolas" w:hAnsi="Consolas" w:cs="Consolas"/>
                          <w:color w:val="000000"/>
                          <w:sz w:val="19"/>
                          <w:szCs w:val="19"/>
                          <w:highlight w:val="white"/>
                        </w:rPr>
                        <w:t xml:space="preserve"> gameInput;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(!quitPlay)</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(SDL_PollEvent(&amp;gameInput))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turn;</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(gameInput.type == </w:t>
                      </w:r>
                      <w:r>
                        <w:rPr>
                          <w:rFonts w:ascii="Consolas" w:hAnsi="Consolas" w:cs="Consolas"/>
                          <w:color w:val="2F4F4F"/>
                          <w:sz w:val="19"/>
                          <w:szCs w:val="19"/>
                          <w:highlight w:val="white"/>
                        </w:rPr>
                        <w:t>SDL_KEYDOWN</w:t>
                      </w:r>
                      <w:r>
                        <w:rPr>
                          <w:rFonts w:ascii="Consolas" w:hAnsi="Consolas" w:cs="Consolas"/>
                          <w:color w:val="000000"/>
                          <w:sz w:val="19"/>
                          <w:szCs w:val="19"/>
                          <w:highlight w:val="white"/>
                        </w:rPr>
                        <w: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6537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(gameInput.key.keysym.sym)</w:t>
                      </w:r>
                    </w:p>
                    <w:p w:rsidR="00D56366" w:rsidRDefault="00D56366" w:rsidP="006537F6">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txbxContent>
                </v:textbox>
                <w10:wrap type="square"/>
              </v:shape>
            </w:pict>
          </mc:Fallback>
        </mc:AlternateContent>
      </w:r>
      <w:r w:rsidR="007D62EE">
        <w:t>Game Loop</w:t>
      </w:r>
      <w:bookmarkEnd w:id="24"/>
    </w:p>
    <w:p w:rsidR="007D62EE" w:rsidRDefault="005702D3" w:rsidP="007D62EE">
      <w:r>
        <w:t>As per usual, in the loops, an SDL Event is created as well as 2 while loops, with one within another.</w:t>
      </w:r>
    </w:p>
    <w:p w:rsidR="005702D3" w:rsidRDefault="005702D3" w:rsidP="007D62EE">
      <w:r>
        <w:t>The outer while loop looks at when the user wants to quit playing, while the other looks at any of the user’s input. Within the inner while loop, a local variable called turn is created. This variable is used to determine which player’s turn it is.</w:t>
      </w:r>
    </w:p>
    <w:p w:rsidR="005702D3" w:rsidRDefault="003951C3" w:rsidP="007D62EE">
      <w:r>
        <w:rPr>
          <w:noProof/>
          <w:lang w:eastAsia="en-GB"/>
        </w:rPr>
        <mc:AlternateContent>
          <mc:Choice Requires="wps">
            <w:drawing>
              <wp:anchor distT="45720" distB="45720" distL="114300" distR="114300" simplePos="0" relativeHeight="251755520" behindDoc="0" locked="0" layoutInCell="1" allowOverlap="1" wp14:anchorId="5E5A3ED9" wp14:editId="4729EC8A">
                <wp:simplePos x="0" y="0"/>
                <wp:positionH relativeFrom="column">
                  <wp:posOffset>-723900</wp:posOffset>
                </wp:positionH>
                <wp:positionV relativeFrom="paragraph">
                  <wp:posOffset>594360</wp:posOffset>
                </wp:positionV>
                <wp:extent cx="3067050" cy="1933575"/>
                <wp:effectExtent l="0" t="0" r="19050" b="28575"/>
                <wp:wrapSquare wrapText="bothSides"/>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933575"/>
                        </a:xfrm>
                        <a:prstGeom prst="rect">
                          <a:avLst/>
                        </a:prstGeom>
                        <a:solidFill>
                          <a:srgbClr val="FFFFFF"/>
                        </a:solidFill>
                        <a:ln w="9525">
                          <a:solidFill>
                            <a:srgbClr val="000000"/>
                          </a:solidFill>
                          <a:miter lim="800000"/>
                          <a:headEnd/>
                          <a:tailEnd/>
                        </a:ln>
                      </wps:spPr>
                      <wps:txbx>
                        <w:txbxContent>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SDLK_2</w:t>
                            </w:r>
                            <w:r>
                              <w:rPr>
                                <w:rFonts w:ascii="Consolas" w:hAnsi="Consolas" w:cs="Consolas"/>
                                <w:color w:val="000000"/>
                                <w:sz w:val="19"/>
                                <w:szCs w:val="19"/>
                                <w:highlight w:val="white"/>
                              </w:rPr>
                              <w:t>:</w:t>
                            </w:r>
                          </w:p>
                          <w:p w:rsidR="00D56366" w:rsidRDefault="00D56366" w:rsidP="003951C3">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(checkGridEmpty(1, 0)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turn = whosTurn();</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grid[1][0] = turn;</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(playAI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SDL_Delay(100);</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whosTurn();</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GameAI();</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3951C3">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A3ED9" id="_x0000_s1050" type="#_x0000_t202" style="position:absolute;margin-left:-57pt;margin-top:46.8pt;width:241.5pt;height:152.2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">
                <v:textbox>
                  <w:txbxContent>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SDLK_2</w:t>
                      </w:r>
                      <w:r>
                        <w:rPr>
                          <w:rFonts w:ascii="Consolas" w:hAnsi="Consolas" w:cs="Consolas"/>
                          <w:color w:val="000000"/>
                          <w:sz w:val="19"/>
                          <w:szCs w:val="19"/>
                          <w:highlight w:val="white"/>
                        </w:rPr>
                        <w:t>:</w:t>
                      </w:r>
                    </w:p>
                    <w:p w:rsidR="00D56366" w:rsidRDefault="00D56366" w:rsidP="003951C3">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(checkGridEmpty(1, 0)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turn = whosTurn();</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grid[1][0] = turn;</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(playAI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SDL_Delay(100);</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whosTurn();</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GameAI();</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3951C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3951C3">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v:textbox>
                <w10:wrap type="square"/>
              </v:shape>
            </w:pict>
          </mc:Fallback>
        </mc:AlternateContent>
      </w:r>
      <w:r w:rsidR="005702D3">
        <w:t>The other components within the inner while loop is an if function which checks whether a user has pressed a button down, which leads to a switch case statement to check which button the user has pressed.</w:t>
      </w:r>
    </w:p>
    <w:p w:rsidR="005702D3" w:rsidRDefault="00030A0F" w:rsidP="007D62EE">
      <w:r>
        <w:t>On the left is the same structure as all the options while the game is active. The case will only do something while the grid the button is assigned to is empty, this is to avoid the users from overwriting each other’s moves i.e. if player 1 chooses button “1” and player 2 also chooses button “1” then the value of button “1” will remain as player 2’s move even though player 1 chose it first.</w:t>
      </w:r>
    </w:p>
    <w:p w:rsidR="009E615F" w:rsidRDefault="009E615F" w:rsidP="007D62EE">
      <w:r>
        <w:t xml:space="preserve">To check if the grid is empty, the function checkGridEmpty is called, with the </w:t>
      </w:r>
      <w:r w:rsidR="00431EC0">
        <w:t>array position of the related option (button key).</w:t>
      </w:r>
    </w:p>
    <w:p w:rsidR="00431EC0" w:rsidRDefault="003D0B70" w:rsidP="007D62EE">
      <w:r>
        <w:t>If the option is available i.e. the related grid is empty, then the function whosTurn is called and is given to the local variable turn and that value is passed to the grid array of the related option.</w:t>
      </w:r>
    </w:p>
    <w:p w:rsidR="003D0B70" w:rsidRDefault="003D0B70" w:rsidP="007D62EE">
      <w:r>
        <w:t>The next part checks to see whether or not the game is currently vs AI or vs human players. If the current game is vs AI, the small delay is done and whosTurn is called to make sure that the current turn is the AI’s turn. The GameAI function is then called.</w:t>
      </w:r>
    </w:p>
    <w:p w:rsidR="004253AD" w:rsidRDefault="00106EC2" w:rsidP="007D62EE">
      <w:r>
        <w:rPr>
          <w:noProof/>
          <w:lang w:eastAsia="en-GB"/>
        </w:rPr>
        <mc:AlternateContent>
          <mc:Choice Requires="wps">
            <w:drawing>
              <wp:anchor distT="45720" distB="45720" distL="114300" distR="114300" simplePos="0" relativeHeight="251757568" behindDoc="0" locked="0" layoutInCell="1" allowOverlap="1" wp14:anchorId="5C276F17" wp14:editId="6FDDAE7A">
                <wp:simplePos x="0" y="0"/>
                <wp:positionH relativeFrom="column">
                  <wp:posOffset>-723900</wp:posOffset>
                </wp:positionH>
                <wp:positionV relativeFrom="paragraph">
                  <wp:posOffset>12700</wp:posOffset>
                </wp:positionV>
                <wp:extent cx="2619375" cy="1404620"/>
                <wp:effectExtent l="0" t="0" r="28575" b="1270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404620"/>
                        </a:xfrm>
                        <a:prstGeom prst="rect">
                          <a:avLst/>
                        </a:prstGeom>
                        <a:solidFill>
                          <a:srgbClr val="FFFFFF"/>
                        </a:solidFill>
                        <a:ln w="9525">
                          <a:solidFill>
                            <a:srgbClr val="000000"/>
                          </a:solidFill>
                          <a:miter lim="800000"/>
                          <a:headEnd/>
                          <a:tailEnd/>
                        </a:ln>
                      </wps:spPr>
                      <wps:txbx>
                        <w:txbxContent>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SDLK_ESCAPE</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quitPlay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(gameInput.type == </w:t>
                            </w:r>
                            <w:r>
                              <w:rPr>
                                <w:rFonts w:ascii="Consolas" w:hAnsi="Consolas" w:cs="Consolas"/>
                                <w:color w:val="2F4F4F"/>
                                <w:sz w:val="19"/>
                                <w:szCs w:val="19"/>
                                <w:highlight w:val="white"/>
                              </w:rPr>
                              <w:t>SDL_QUIT</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quitPlay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106EC2">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76F17" id="_x0000_s1051" type="#_x0000_t202" style="position:absolute;margin-left:-57pt;margin-top:1pt;width:206.25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">
                <v:textbox style="mso-fit-shape-to-text:t">
                  <w:txbxContent>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SDLK_ESCAPE</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quitPlay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(gameInput.type == </w:t>
                      </w:r>
                      <w:r>
                        <w:rPr>
                          <w:rFonts w:ascii="Consolas" w:hAnsi="Consolas" w:cs="Consolas"/>
                          <w:color w:val="2F4F4F"/>
                          <w:sz w:val="19"/>
                          <w:szCs w:val="19"/>
                          <w:highlight w:val="white"/>
                        </w:rPr>
                        <w:t>SDL_QUIT</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quitPlay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106E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106EC2">
                      <w:r>
                        <w:rPr>
                          <w:rFonts w:ascii="Consolas" w:hAnsi="Consolas" w:cs="Consolas"/>
                          <w:color w:val="000000"/>
                          <w:sz w:val="19"/>
                          <w:szCs w:val="19"/>
                          <w:highlight w:val="white"/>
                        </w:rPr>
                        <w:t>}</w:t>
                      </w:r>
                    </w:p>
                  </w:txbxContent>
                </v:textbox>
                <w10:wrap type="square"/>
              </v:shape>
            </w:pict>
          </mc:Fallback>
        </mc:AlternateContent>
      </w:r>
      <w:r w:rsidR="004253AD">
        <w:t>The last case statement in the game loop input is the Escape button. If the player presses escape, then the game loop is closed by setting quitPlay to true.</w:t>
      </w:r>
    </w:p>
    <w:p w:rsidR="003D0B70" w:rsidRDefault="004253AD" w:rsidP="007D62EE">
      <w:r>
        <w:t>Outside the switch statement but in the same while loop, an else if statement is used to check whether the user has closed the window or not.</w:t>
      </w:r>
    </w:p>
    <w:p w:rsidR="004253AD" w:rsidRDefault="004253AD" w:rsidP="007D62EE"/>
    <w:p w:rsidR="004253AD" w:rsidRDefault="004253AD" w:rsidP="007D62EE"/>
    <w:p w:rsidR="00431EC0" w:rsidRDefault="00431EC0" w:rsidP="007D62EE"/>
    <w:p w:rsidR="00A94888" w:rsidRDefault="00A94888" w:rsidP="007D62EE"/>
    <w:p w:rsidR="00A94888" w:rsidRDefault="00A94888" w:rsidP="007D62EE">
      <w:r>
        <w:rPr>
          <w:noProof/>
          <w:lang w:eastAsia="en-GB"/>
        </w:rPr>
        <mc:AlternateContent>
          <mc:Choice Requires="wps">
            <w:drawing>
              <wp:anchor distT="45720" distB="45720" distL="114300" distR="114300" simplePos="0" relativeHeight="251800576" behindDoc="0" locked="0" layoutInCell="1" allowOverlap="1">
                <wp:simplePos x="0" y="0"/>
                <wp:positionH relativeFrom="column">
                  <wp:posOffset>-610235</wp:posOffset>
                </wp:positionH>
                <wp:positionV relativeFrom="paragraph">
                  <wp:posOffset>635</wp:posOffset>
                </wp:positionV>
                <wp:extent cx="4429125" cy="1404620"/>
                <wp:effectExtent l="0" t="0" r="28575" b="1460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1404620"/>
                        </a:xfrm>
                        <a:prstGeom prst="rect">
                          <a:avLst/>
                        </a:prstGeom>
                        <a:solidFill>
                          <a:srgbClr val="FFFFFF"/>
                        </a:solidFill>
                        <a:ln w="9525">
                          <a:solidFill>
                            <a:srgbClr val="000000"/>
                          </a:solidFill>
                          <a:miter lim="800000"/>
                          <a:headEnd/>
                          <a:tailEnd/>
                        </a:ln>
                      </wps:spPr>
                      <wps:txbx>
                        <w:txbxContent>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windowUpdate();</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winner = checkWin();</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(winner != 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winMsg.x = 130;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winMsg.y = 255;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winMsg.w = 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winMsg.h = 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NOUGHTS WINS//</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(winner == 1)</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(Nought,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winMsg.x += 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winMsg.w = 150;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(Win,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CROSS WINS//</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(winner == 2)</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(Cross,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winMsg.x += 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winMsg.w = 150;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(Win,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DRAW//</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(winner == 3)</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winMsg.x = 175;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winMsg.w = 150;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(Draw,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quitPlay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windowUpdate();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48.05pt;margin-top:.05pt;width:348.75pt;height:110.6pt;z-index:251800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">
                <v:textbox style="mso-fit-shape-to-text:t">
                  <w:txbxContent>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windowUpdate();</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winner = checkWin();</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(winner != 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winMsg.x = 130;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winMsg.y = 255;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winMsg.w = 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winMsg.h = 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NOUGHTS WINS//</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(winner == 1)</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(Nought,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winMsg.x += 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winMsg.w = 150;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(Win,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CROSS WINS//</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(winner == 2)</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(Cross,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winMsg.x += 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winMsg.w = 150;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(Win,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DRAW//</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(winner == 3)</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winMsg.x = 175;</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winMsg.w = 150;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(Draw,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&amp;winMsg);</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quitPlay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A94888">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windowUpdate();</w:t>
                      </w:r>
                    </w:p>
                  </w:txbxContent>
                </v:textbox>
                <w10:wrap type="square"/>
              </v:shape>
            </w:pict>
          </mc:Fallback>
        </mc:AlternateContent>
      </w:r>
      <w:r>
        <w:t xml:space="preserve">The last part the loops do is to check whether or not there is a win or if the game is a draw. If there is a win or a draw, the if statements check which player has won or if there is a draw by checking the value of the variable winner. </w:t>
      </w:r>
    </w:p>
    <w:p w:rsidR="00A94888" w:rsidRDefault="00A94888" w:rsidP="007D62EE">
      <w:r>
        <w:t>If winner is equal to 1, then the nought player has won.</w:t>
      </w:r>
    </w:p>
    <w:p w:rsidR="00A94888" w:rsidRDefault="00A94888" w:rsidP="007D62EE">
      <w:r>
        <w:t>If winner is equal to 2, then the cross player has won.</w:t>
      </w:r>
    </w:p>
    <w:p w:rsidR="00A94888" w:rsidRDefault="00A94888" w:rsidP="007D62EE">
      <w:r>
        <w:t>And finally if winner is equal to 3, the game is a draw.</w:t>
      </w:r>
    </w:p>
    <w:p w:rsidR="00A94888" w:rsidRDefault="00A94888" w:rsidP="007D62EE">
      <w:r>
        <w:t>The appropriate graphic is then blitted to the surface by using the SDL Rect that was defined above.</w:t>
      </w:r>
    </w:p>
    <w:p w:rsidR="00A94888" w:rsidRDefault="00A94888" w:rsidP="007D62EE">
      <w:r>
        <w:t>The value of quitPlay is then changed to true and windowUpdate is called to update the window graphics.</w:t>
      </w:r>
    </w:p>
    <w:p w:rsidR="00A94888" w:rsidRDefault="00A94888" w:rsidP="007D62EE"/>
    <w:p w:rsidR="00A94888" w:rsidRDefault="00A94888" w:rsidP="007D62EE"/>
    <w:p w:rsidR="00A94888" w:rsidRDefault="00A94888" w:rsidP="007D62EE"/>
    <w:p w:rsidR="00A94888" w:rsidRDefault="00A94888" w:rsidP="007D62EE"/>
    <w:p w:rsidR="00A94888" w:rsidRDefault="00A94888" w:rsidP="007D62EE">
      <w:r>
        <w:rPr>
          <w:noProof/>
          <w:lang w:eastAsia="en-GB"/>
        </w:rPr>
        <mc:AlternateContent>
          <mc:Choice Requires="wps">
            <w:drawing>
              <wp:anchor distT="45720" distB="45720" distL="114300" distR="114300" simplePos="0" relativeHeight="251802624" behindDoc="0" locked="0" layoutInCell="1" allowOverlap="1" wp14:anchorId="0274D3D4" wp14:editId="56EF16B9">
                <wp:simplePos x="0" y="0"/>
                <wp:positionH relativeFrom="column">
                  <wp:posOffset>-604520</wp:posOffset>
                </wp:positionH>
                <wp:positionV relativeFrom="paragraph">
                  <wp:posOffset>268605</wp:posOffset>
                </wp:positionV>
                <wp:extent cx="2360930" cy="1404620"/>
                <wp:effectExtent l="0" t="0" r="22860" b="1143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resetGrid();</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playAI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AIsetup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AIattackPattern = 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attStep = 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SDL_Delay(3000);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A94888">
                            <w:r>
                              <w:rPr>
                                <w:rFonts w:ascii="Consolas" w:hAnsi="Consolas" w:cs="Consolas"/>
                                <w:color w:val="000000"/>
                                <w:sz w:val="19"/>
                                <w:szCs w:val="19"/>
                                <w:highlight w:val="white"/>
                              </w:rPr>
                              <w:tab/>
                              <w:t>initialise();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74D3D4" id="_x0000_s1053" type="#_x0000_t202" style="position:absolute;margin-left:-47.6pt;margin-top:21.15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v+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">
                <v:textbox style="mso-fit-shape-to-text:t">
                  <w:txbxContent>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resetGrid();</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playAI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AIsetup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AIattackPattern = 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attStep = 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SDL_Delay(3000);</w:t>
                      </w: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A948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w:t>
                      </w:r>
                    </w:p>
                    <w:p w:rsidR="00D56366" w:rsidRDefault="00D56366" w:rsidP="00A94888">
                      <w:r>
                        <w:rPr>
                          <w:rFonts w:ascii="Consolas" w:hAnsi="Consolas" w:cs="Consolas"/>
                          <w:color w:val="000000"/>
                          <w:sz w:val="19"/>
                          <w:szCs w:val="19"/>
                          <w:highlight w:val="white"/>
                        </w:rPr>
                        <w:tab/>
                        <w:t>initialise();</w:t>
                      </w:r>
                    </w:p>
                  </w:txbxContent>
                </v:textbox>
                <w10:wrap type="square"/>
              </v:shape>
            </w:pict>
          </mc:Fallback>
        </mc:AlternateContent>
      </w:r>
    </w:p>
    <w:p w:rsidR="00DA62C3" w:rsidRDefault="00DA62C3" w:rsidP="007D62EE">
      <w:r>
        <w:t>Outside both loops is the resetting of variables. resetGrid is a function which sets all the array elements to 0 so the grid is set for the next game. The next is to set all the global variables used in the game to 0 or false so that they can be used for the next game.</w:t>
      </w:r>
    </w:p>
    <w:p w:rsidR="00A94888" w:rsidRDefault="00DA62C3" w:rsidP="007D62EE">
      <w:r>
        <w:t xml:space="preserve">An SDL Delay of 3 seconds (3000 milliseconds) is added so that the player(s) are able to see who has won before the next step is done i.e. the window is closed and then reinitialised in the main menu. </w:t>
      </w:r>
    </w:p>
    <w:p w:rsidR="005C5699" w:rsidRDefault="00F10A92" w:rsidP="005C5699">
      <w:pPr>
        <w:pStyle w:val="Heading2"/>
      </w:pPr>
      <w:bookmarkStart w:id="25" w:name="_Toc448589475"/>
      <w:r>
        <w:rPr>
          <w:noProof/>
          <w:lang w:eastAsia="en-GB"/>
        </w:rPr>
        <mc:AlternateContent>
          <mc:Choice Requires="wps">
            <w:drawing>
              <wp:anchor distT="45720" distB="45720" distL="114300" distR="114300" simplePos="0" relativeHeight="251784192" behindDoc="0" locked="0" layoutInCell="1" allowOverlap="1" wp14:anchorId="4F6A8D33" wp14:editId="45B7CE25">
                <wp:simplePos x="0" y="0"/>
                <wp:positionH relativeFrom="column">
                  <wp:posOffset>-762000</wp:posOffset>
                </wp:positionH>
                <wp:positionV relativeFrom="paragraph">
                  <wp:posOffset>122555</wp:posOffset>
                </wp:positionV>
                <wp:extent cx="4514850" cy="1404620"/>
                <wp:effectExtent l="0" t="0" r="19050" b="10795"/>
                <wp:wrapSquare wrapText="bothSides"/>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1404620"/>
                        </a:xfrm>
                        <a:prstGeom prst="rect">
                          <a:avLst/>
                        </a:prstGeom>
                        <a:solidFill>
                          <a:srgbClr val="FFFFFF"/>
                        </a:solidFill>
                        <a:ln w="9525">
                          <a:solidFill>
                            <a:srgbClr val="000000"/>
                          </a:solidFill>
                          <a:miter lim="800000"/>
                          <a:headEnd/>
                          <a:tailEnd/>
                        </a:ln>
                      </wps:spPr>
                      <wps:txbx>
                        <w:txbxContent>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MAIN LOOP//</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(!quitGame)</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//WHILE AN EVENT IS BEING POLLED//</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(SDL_PollEvent(&amp;mainMenuInput))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A JEY IS BEING PRESSED//</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(mainMenuInput.type == </w:t>
                            </w:r>
                            <w:r>
                              <w:rPr>
                                <w:rFonts w:ascii="Consolas" w:hAnsi="Consolas" w:cs="Consolas"/>
                                <w:color w:val="2F4F4F"/>
                                <w:sz w:val="19"/>
                                <w:szCs w:val="19"/>
                                <w:highlight w:val="white"/>
                              </w:rPr>
                              <w:t>SDL_KEYDOWN</w:t>
                            </w:r>
                            <w:r>
                              <w:rPr>
                                <w:rFonts w:ascii="Consolas" w:hAnsi="Consolas" w:cs="Consolas"/>
                                <w:color w:val="000000"/>
                                <w:sz w:val="19"/>
                                <w:szCs w:val="19"/>
                                <w:highlight w:val="white"/>
                              </w:rPr>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(mainMenuInput.key.keysym.sym)</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SDLK_ESCAPE</w:t>
                            </w:r>
                            <w:r>
                              <w:rPr>
                                <w:rFonts w:ascii="Consolas" w:hAnsi="Consolas" w:cs="Consolas"/>
                                <w:color w:val="000000"/>
                                <w:sz w:val="19"/>
                                <w:szCs w:val="19"/>
                                <w:highlight w:val="white"/>
                              </w:rPr>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screen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10A92">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6A8D33" id="_x0000_s1054" type="#_x0000_t202" style="position:absolute;margin-left:-60pt;margin-top:9.65pt;width:355.5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">
                <v:textbox style="mso-fit-shape-to-text:t">
                  <w:txbxContent>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MAIN LOOP//</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(!quitGame)</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//WHILE AN EVENT IS BEING POLLED//</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(SDL_PollEvent(&amp;mainMenuInput))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A JEY IS BEING PRESSED//</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(mainMenuInput.type == </w:t>
                      </w:r>
                      <w:r>
                        <w:rPr>
                          <w:rFonts w:ascii="Consolas" w:hAnsi="Consolas" w:cs="Consolas"/>
                          <w:color w:val="2F4F4F"/>
                          <w:sz w:val="19"/>
                          <w:szCs w:val="19"/>
                          <w:highlight w:val="white"/>
                        </w:rPr>
                        <w:t>SDL_KEYDOWN</w:t>
                      </w:r>
                      <w:r>
                        <w:rPr>
                          <w:rFonts w:ascii="Consolas" w:hAnsi="Consolas" w:cs="Consolas"/>
                          <w:color w:val="000000"/>
                          <w:sz w:val="19"/>
                          <w:szCs w:val="19"/>
                          <w:highlight w:val="white"/>
                        </w:rPr>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(mainMenuInput.key.keysym.sym)</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SDLK_ESCAPE</w:t>
                      </w:r>
                      <w:r>
                        <w:rPr>
                          <w:rFonts w:ascii="Consolas" w:hAnsi="Consolas" w:cs="Consolas"/>
                          <w:color w:val="000000"/>
                          <w:sz w:val="19"/>
                          <w:szCs w:val="19"/>
                          <w:highlight w:val="white"/>
                        </w:rPr>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screen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F10A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quitGame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10A92">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txbxContent>
                </v:textbox>
                <w10:wrap type="square"/>
              </v:shape>
            </w:pict>
          </mc:Fallback>
        </mc:AlternateContent>
      </w:r>
      <w:r w:rsidR="007D62EE">
        <w:t>Key Inputs</w:t>
      </w:r>
      <w:bookmarkEnd w:id="25"/>
    </w:p>
    <w:p w:rsidR="00F10A92" w:rsidRDefault="00F10A92" w:rsidP="000D4489">
      <w:r>
        <w:t>The reason why the input checking is within 2 loops and an if function is so that the input is check while the related loop is active i.e. the input is within the main menu, option menu or during the game loops.</w:t>
      </w:r>
    </w:p>
    <w:p w:rsidR="00F10A92" w:rsidRDefault="002447CF" w:rsidP="000D4489">
      <w:r>
        <w:t>The inner loop will keep looping while the program is polling an event i.e. while the program is still in an input state, the loop will keep iterating until the input is no longer needed to be checked. The if statement inside both loops is used to check if a button has been pressed down. If a button is being pressed down, then the program will so a switch case statement to see which of the buttons have been pressed down and will do a specific action according to the button being pressed and also which menu system the user is on. Escape will remain consistent because it will be the button which will let the user leave the current menu or game and also closes the game if in the main menu.</w:t>
      </w:r>
    </w:p>
    <w:p w:rsidR="000D4489" w:rsidRDefault="000D4489" w:rsidP="000D4489">
      <w:pPr>
        <w:pStyle w:val="Heading2"/>
      </w:pPr>
      <w:bookmarkStart w:id="26" w:name="_Toc448589476"/>
      <w:r>
        <w:t>Extra Functions</w:t>
      </w:r>
      <w:bookmarkEnd w:id="26"/>
    </w:p>
    <w:p w:rsidR="000D4489" w:rsidRDefault="00C2071C" w:rsidP="000D4489">
      <w:pPr>
        <w:pStyle w:val="Heading3"/>
      </w:pPr>
      <w:bookmarkStart w:id="27" w:name="_Toc448589477"/>
      <w:r>
        <w:rPr>
          <w:noProof/>
          <w:lang w:eastAsia="en-GB"/>
        </w:rPr>
        <mc:AlternateContent>
          <mc:Choice Requires="wps">
            <w:drawing>
              <wp:anchor distT="45720" distB="45720" distL="114300" distR="114300" simplePos="0" relativeHeight="251782144" behindDoc="0" locked="0" layoutInCell="1" allowOverlap="1" wp14:anchorId="0925A64A" wp14:editId="046922B4">
                <wp:simplePos x="0" y="0"/>
                <wp:positionH relativeFrom="column">
                  <wp:posOffset>-257175</wp:posOffset>
                </wp:positionH>
                <wp:positionV relativeFrom="paragraph">
                  <wp:posOffset>265430</wp:posOffset>
                </wp:positionV>
                <wp:extent cx="2360930" cy="228600"/>
                <wp:effectExtent l="0" t="0" r="12700" b="19050"/>
                <wp:wrapSquare wrapText="bothSides"/>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
                        </a:xfrm>
                        <a:prstGeom prst="rect">
                          <a:avLst/>
                        </a:prstGeom>
                        <a:solidFill>
                          <a:srgbClr val="FFFFFF"/>
                        </a:solidFill>
                        <a:ln w="9525">
                          <a:solidFill>
                            <a:srgbClr val="000000"/>
                          </a:solidFill>
                          <a:miter lim="800000"/>
                          <a:headEnd/>
                          <a:tailEnd/>
                        </a:ln>
                      </wps:spPr>
                      <wps:txbx>
                        <w:txbxContent>
                          <w:p w:rsidR="00D56366" w:rsidRDefault="00D56366">
                            <w:r>
                              <w:rPr>
                                <w:rFonts w:ascii="Consolas" w:hAnsi="Consolas" w:cs="Consolas"/>
                                <w:color w:val="000000"/>
                                <w:sz w:val="19"/>
                                <w:szCs w:val="19"/>
                                <w:highlight w:val="white"/>
                              </w:rPr>
                              <w:t>SDL_Init(</w:t>
                            </w:r>
                            <w:r>
                              <w:rPr>
                                <w:rFonts w:ascii="Consolas" w:hAnsi="Consolas" w:cs="Consolas"/>
                                <w:color w:val="6F008A"/>
                                <w:sz w:val="19"/>
                                <w:szCs w:val="19"/>
                                <w:highlight w:val="white"/>
                              </w:rPr>
                              <w:t>SDL_INIT_EVERYTHING</w:t>
                            </w: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25A64A" id="_x0000_s1055" type="#_x0000_t202" style="position:absolute;margin-left:-20.25pt;margin-top:20.9pt;width:185.9pt;height:18pt;z-index:2517821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DF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">
                <v:textbox>
                  <w:txbxContent>
                    <w:p w:rsidR="00D56366" w:rsidRDefault="00D56366">
                      <w:r>
                        <w:rPr>
                          <w:rFonts w:ascii="Consolas" w:hAnsi="Consolas" w:cs="Consolas"/>
                          <w:color w:val="000000"/>
                          <w:sz w:val="19"/>
                          <w:szCs w:val="19"/>
                          <w:highlight w:val="white"/>
                        </w:rPr>
                        <w:t>SDL_Init(</w:t>
                      </w:r>
                      <w:r>
                        <w:rPr>
                          <w:rFonts w:ascii="Consolas" w:hAnsi="Consolas" w:cs="Consolas"/>
                          <w:color w:val="6F008A"/>
                          <w:sz w:val="19"/>
                          <w:szCs w:val="19"/>
                          <w:highlight w:val="white"/>
                        </w:rPr>
                        <w:t>SDL_INIT_EVERYTHING</w:t>
                      </w:r>
                      <w:r>
                        <w:rPr>
                          <w:rFonts w:ascii="Consolas" w:hAnsi="Consolas" w:cs="Consolas"/>
                          <w:color w:val="000000"/>
                          <w:sz w:val="19"/>
                          <w:szCs w:val="19"/>
                          <w:highlight w:val="white"/>
                        </w:rPr>
                        <w:t>)</w:t>
                      </w:r>
                    </w:p>
                  </w:txbxContent>
                </v:textbox>
                <w10:wrap type="square"/>
              </v:shape>
            </w:pict>
          </mc:Fallback>
        </mc:AlternateContent>
      </w:r>
      <w:r w:rsidR="000D4489">
        <w:t>Initialising SDL and components</w:t>
      </w:r>
      <w:bookmarkEnd w:id="27"/>
      <w:r w:rsidR="00071227">
        <w:t xml:space="preserve"> </w:t>
      </w:r>
    </w:p>
    <w:p w:rsidR="000D4489" w:rsidRDefault="00C2071C" w:rsidP="000D4489">
      <w:r>
        <w:t xml:space="preserve">On the left is the line of code which is used to initiate all of SDL’s subsystems. This code is used in the initialise function </w:t>
      </w:r>
      <w:r w:rsidR="002B055C">
        <w:t>as an if condition to check if the SDL subsystems have been properly initialised. Even if the code is within an if condition, it is still run just like any other function.</w:t>
      </w:r>
    </w:p>
    <w:p w:rsidR="002B055C" w:rsidRPr="000D4489" w:rsidRDefault="002B055C" w:rsidP="000D4489">
      <w:r>
        <w:t>SDL_Init is a built in function made by SDL and is compulsory in order to run all its components.</w:t>
      </w:r>
    </w:p>
    <w:p w:rsidR="000D4489" w:rsidRDefault="00D927BE" w:rsidP="000D4489">
      <w:pPr>
        <w:pStyle w:val="Heading3"/>
      </w:pPr>
      <w:bookmarkStart w:id="28" w:name="_Toc448589478"/>
      <w:r>
        <w:rPr>
          <w:noProof/>
          <w:lang w:eastAsia="en-GB"/>
        </w:rPr>
        <mc:AlternateContent>
          <mc:Choice Requires="wps">
            <w:drawing>
              <wp:anchor distT="45720" distB="45720" distL="114300" distR="114300" simplePos="0" relativeHeight="251759616" behindDoc="1" locked="0" layoutInCell="1" allowOverlap="1" wp14:anchorId="2D1B6DD8" wp14:editId="1051CB18">
                <wp:simplePos x="0" y="0"/>
                <wp:positionH relativeFrom="column">
                  <wp:posOffset>-85725</wp:posOffset>
                </wp:positionH>
                <wp:positionV relativeFrom="paragraph">
                  <wp:posOffset>67945</wp:posOffset>
                </wp:positionV>
                <wp:extent cx="2047875" cy="1924050"/>
                <wp:effectExtent l="0" t="0" r="28575" b="19050"/>
                <wp:wrapTight wrapText="bothSides">
                  <wp:wrapPolygon edited="0">
                    <wp:start x="0" y="0"/>
                    <wp:lineTo x="0" y="21600"/>
                    <wp:lineTo x="21700" y="21600"/>
                    <wp:lineTo x="21700" y="0"/>
                    <wp:lineTo x="0" y="0"/>
                  </wp:wrapPolygon>
                </wp:wrapTight>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924050"/>
                        </a:xfrm>
                        <a:prstGeom prst="rect">
                          <a:avLst/>
                        </a:prstGeom>
                        <a:solidFill>
                          <a:srgbClr val="FFFFFF"/>
                        </a:solidFill>
                        <a:ln w="9525">
                          <a:solidFill>
                            <a:srgbClr val="000000"/>
                          </a:solidFill>
                          <a:miter lim="800000"/>
                          <a:headEnd/>
                          <a:tailEnd/>
                        </a:ln>
                      </wps:spPr>
                      <wps:txbx>
                        <w:txbxContent>
                          <w:p w:rsidR="00D56366" w:rsidRDefault="00D56366" w:rsidP="002E02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::loadImg()</w:t>
                            </w:r>
                          </w:p>
                          <w:p w:rsidR="00D56366" w:rsidRDefault="00D56366" w:rsidP="002E02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2E02E1">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success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2E02E1">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(imgPack == 1)</w:t>
                            </w:r>
                            <w:r>
                              <w:rPr>
                                <w:rFonts w:ascii="Consolas" w:hAnsi="Consolas" w:cs="Consolas"/>
                                <w:color w:val="000000"/>
                                <w:sz w:val="19"/>
                                <w:szCs w:val="19"/>
                              </w:rPr>
                              <w:t xml:space="preserve"> {…}</w:t>
                            </w:r>
                          </w:p>
                          <w:p w:rsidR="00D56366" w:rsidRDefault="00D56366" w:rsidP="002E02E1">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(imgPack == 2)</w:t>
                            </w:r>
                            <w:r>
                              <w:rPr>
                                <w:rFonts w:ascii="Consolas" w:hAnsi="Consolas" w:cs="Consolas"/>
                                <w:color w:val="000000"/>
                                <w:sz w:val="19"/>
                                <w:szCs w:val="19"/>
                              </w:rPr>
                              <w:t xml:space="preserve"> {…}</w:t>
                            </w:r>
                          </w:p>
                          <w:p w:rsidR="00D56366" w:rsidRDefault="00D56366" w:rsidP="002E02E1">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(imgPack == 3)</w:t>
                            </w:r>
                            <w:r>
                              <w:rPr>
                                <w:rFonts w:ascii="Consolas" w:hAnsi="Consolas" w:cs="Consolas"/>
                                <w:color w:val="000000"/>
                                <w:sz w:val="19"/>
                                <w:szCs w:val="19"/>
                              </w:rPr>
                              <w:t xml:space="preserve"> {…}</w:t>
                            </w:r>
                          </w:p>
                          <w:p w:rsidR="00D56366" w:rsidRDefault="00D56366" w:rsidP="002E02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success;</w:t>
                            </w:r>
                          </w:p>
                          <w:p w:rsidR="00D56366" w:rsidRDefault="00D56366" w:rsidP="002E02E1">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B6DD8" id="_x0000_s1056" type="#_x0000_t202" style="position:absolute;margin-left:-6.75pt;margin-top:5.35pt;width:161.25pt;height:151.5pt;z-index:-25155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">
                <v:textbox>
                  <w:txbxContent>
                    <w:p w:rsidR="00D56366" w:rsidRDefault="00D56366" w:rsidP="002E02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::loadImg()</w:t>
                      </w:r>
                    </w:p>
                    <w:p w:rsidR="00D56366" w:rsidRDefault="00D56366" w:rsidP="002E02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2E02E1">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success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2E02E1">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(imgPack == 1)</w:t>
                      </w:r>
                      <w:r>
                        <w:rPr>
                          <w:rFonts w:ascii="Consolas" w:hAnsi="Consolas" w:cs="Consolas"/>
                          <w:color w:val="000000"/>
                          <w:sz w:val="19"/>
                          <w:szCs w:val="19"/>
                        </w:rPr>
                        <w:t xml:space="preserve"> {…}</w:t>
                      </w:r>
                    </w:p>
                    <w:p w:rsidR="00D56366" w:rsidRDefault="00D56366" w:rsidP="002E02E1">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(imgPack == 2)</w:t>
                      </w:r>
                      <w:r>
                        <w:rPr>
                          <w:rFonts w:ascii="Consolas" w:hAnsi="Consolas" w:cs="Consolas"/>
                          <w:color w:val="000000"/>
                          <w:sz w:val="19"/>
                          <w:szCs w:val="19"/>
                        </w:rPr>
                        <w:t xml:space="preserve"> {…}</w:t>
                      </w:r>
                    </w:p>
                    <w:p w:rsidR="00D56366" w:rsidRDefault="00D56366" w:rsidP="002E02E1">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(imgPack == 3)</w:t>
                      </w:r>
                      <w:r>
                        <w:rPr>
                          <w:rFonts w:ascii="Consolas" w:hAnsi="Consolas" w:cs="Consolas"/>
                          <w:color w:val="000000"/>
                          <w:sz w:val="19"/>
                          <w:szCs w:val="19"/>
                        </w:rPr>
                        <w:t xml:space="preserve"> {…}</w:t>
                      </w:r>
                    </w:p>
                    <w:p w:rsidR="00D56366" w:rsidRDefault="00D56366" w:rsidP="002E02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success;</w:t>
                      </w:r>
                    </w:p>
                    <w:p w:rsidR="00D56366" w:rsidRDefault="00D56366" w:rsidP="002E02E1">
                      <w:r>
                        <w:rPr>
                          <w:rFonts w:ascii="Consolas" w:hAnsi="Consolas" w:cs="Consolas"/>
                          <w:color w:val="000000"/>
                          <w:sz w:val="19"/>
                          <w:szCs w:val="19"/>
                          <w:highlight w:val="white"/>
                        </w:rPr>
                        <w:t>}</w:t>
                      </w:r>
                    </w:p>
                  </w:txbxContent>
                </v:textbox>
                <w10:wrap type="tight"/>
              </v:shape>
            </w:pict>
          </mc:Fallback>
        </mc:AlternateContent>
      </w:r>
      <w:r w:rsidR="000D4489">
        <w:t>Image loading</w:t>
      </w:r>
      <w:r w:rsidR="00071227">
        <w:t xml:space="preserve"> (loadImg)</w:t>
      </w:r>
      <w:bookmarkEnd w:id="28"/>
    </w:p>
    <w:p w:rsidR="000D4489" w:rsidRDefault="00C05202" w:rsidP="000D4489">
      <w:r>
        <w:t>This is the basis of the loadImg function. A local variable called success is also created, which will hold the value which the function will return, as shown at the bottom by “return success”.</w:t>
      </w:r>
    </w:p>
    <w:p w:rsidR="00C05202" w:rsidRDefault="00267064" w:rsidP="000D4489">
      <w:r>
        <w:t>There are also 3 if statements that are done to check which image pack was chosen by the user i.e. when the user was on the option menu.</w:t>
      </w:r>
    </w:p>
    <w:p w:rsidR="00267064" w:rsidRDefault="00267064" w:rsidP="000D4489">
      <w:r>
        <w:t>Each image pack contains the same number of images but have different graphics</w:t>
      </w:r>
      <w:r w:rsidR="007B2FF1">
        <w:t>.</w:t>
      </w:r>
    </w:p>
    <w:p w:rsidR="007B2FF1" w:rsidRDefault="00785F15" w:rsidP="000D4489">
      <w:r>
        <w:rPr>
          <w:noProof/>
          <w:lang w:eastAsia="en-GB"/>
        </w:rPr>
        <mc:AlternateContent>
          <mc:Choice Requires="wps">
            <w:drawing>
              <wp:anchor distT="45720" distB="45720" distL="114300" distR="114300" simplePos="0" relativeHeight="251761664" behindDoc="0" locked="0" layoutInCell="1" allowOverlap="1" wp14:anchorId="199EDC2C" wp14:editId="7E71502F">
                <wp:simplePos x="0" y="0"/>
                <wp:positionH relativeFrom="page">
                  <wp:posOffset>704850</wp:posOffset>
                </wp:positionH>
                <wp:positionV relativeFrom="paragraph">
                  <wp:posOffset>10160</wp:posOffset>
                </wp:positionV>
                <wp:extent cx="3114675" cy="1381125"/>
                <wp:effectExtent l="0" t="0" r="28575" b="28575"/>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381125"/>
                        </a:xfrm>
                        <a:prstGeom prst="rect">
                          <a:avLst/>
                        </a:prstGeom>
                        <a:solidFill>
                          <a:srgbClr val="FFFFFF"/>
                        </a:solidFill>
                        <a:ln w="9525">
                          <a:solidFill>
                            <a:srgbClr val="000000"/>
                          </a:solidFill>
                          <a:miter lim="800000"/>
                          <a:headEnd/>
                          <a:tailEnd/>
                        </a:ln>
                      </wps:spPr>
                      <wps:txbx>
                        <w:txbxContent>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gameBackground = </w:t>
                            </w:r>
                            <w:r>
                              <w:rPr>
                                <w:rFonts w:ascii="Consolas" w:hAnsi="Consolas" w:cs="Consolas"/>
                                <w:color w:val="6F008A"/>
                                <w:sz w:val="19"/>
                                <w:szCs w:val="19"/>
                                <w:highlight w:val="white"/>
                              </w:rPr>
                              <w:t>SDL_LoadBMP</w:t>
                            </w:r>
                            <w:r>
                              <w:rPr>
                                <w:rFonts w:ascii="Consolas" w:hAnsi="Consolas" w:cs="Consolas"/>
                                <w:color w:val="000000"/>
                                <w:sz w:val="19"/>
                                <w:szCs w:val="19"/>
                                <w:highlight w:val="white"/>
                              </w:rPr>
                              <w:t>(</w:t>
                            </w:r>
                            <w:r>
                              <w:rPr>
                                <w:rFonts w:ascii="Consolas" w:hAnsi="Consolas" w:cs="Consolas"/>
                                <w:color w:val="A31515"/>
                                <w:sz w:val="19"/>
                                <w:szCs w:val="19"/>
                                <w:highlight w:val="white"/>
                              </w:rPr>
                              <w:t>"images/pack1/XOBoard.bmp"</w:t>
                            </w:r>
                            <w:r>
                              <w:rPr>
                                <w:rFonts w:ascii="Consolas" w:hAnsi="Consolas" w:cs="Consolas"/>
                                <w:color w:val="000000"/>
                                <w:sz w:val="19"/>
                                <w:szCs w:val="19"/>
                                <w:highlight w:val="white"/>
                              </w:rPr>
                              <w:t>);</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(gameBackground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errorLog(</w:t>
                            </w:r>
                            <w:r>
                              <w:rPr>
                                <w:rFonts w:ascii="Consolas" w:hAnsi="Consolas" w:cs="Consolas"/>
                                <w:color w:val="A31515"/>
                                <w:sz w:val="19"/>
                                <w:szCs w:val="19"/>
                                <w:highlight w:val="white"/>
                              </w:rPr>
                              <w:t>"Image could not be loaded: XOBoard.bmp"</w:t>
                            </w:r>
                            <w:r>
                              <w:rPr>
                                <w:rFonts w:ascii="Consolas" w:hAnsi="Consolas" w:cs="Consolas"/>
                                <w:color w:val="000000"/>
                                <w:sz w:val="19"/>
                                <w:szCs w:val="19"/>
                                <w:highlight w:val="white"/>
                              </w:rPr>
                              <w:t>);</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SDL_GetError();</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success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7B2FF1">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EDC2C" id="_x0000_s1057" type="#_x0000_t202" style="position:absolute;margin-left:55.5pt;margin-top:.8pt;width:245.25pt;height:108.75pt;z-index:2517616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">
                <v:textbox>
                  <w:txbxContent>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gameBackground = </w:t>
                      </w:r>
                      <w:r>
                        <w:rPr>
                          <w:rFonts w:ascii="Consolas" w:hAnsi="Consolas" w:cs="Consolas"/>
                          <w:color w:val="6F008A"/>
                          <w:sz w:val="19"/>
                          <w:szCs w:val="19"/>
                          <w:highlight w:val="white"/>
                        </w:rPr>
                        <w:t>SDL_LoadBMP</w:t>
                      </w:r>
                      <w:r>
                        <w:rPr>
                          <w:rFonts w:ascii="Consolas" w:hAnsi="Consolas" w:cs="Consolas"/>
                          <w:color w:val="000000"/>
                          <w:sz w:val="19"/>
                          <w:szCs w:val="19"/>
                          <w:highlight w:val="white"/>
                        </w:rPr>
                        <w:t>(</w:t>
                      </w:r>
                      <w:r>
                        <w:rPr>
                          <w:rFonts w:ascii="Consolas" w:hAnsi="Consolas" w:cs="Consolas"/>
                          <w:color w:val="A31515"/>
                          <w:sz w:val="19"/>
                          <w:szCs w:val="19"/>
                          <w:highlight w:val="white"/>
                        </w:rPr>
                        <w:t>"images/pack1/XOBoard.bmp"</w:t>
                      </w:r>
                      <w:r>
                        <w:rPr>
                          <w:rFonts w:ascii="Consolas" w:hAnsi="Consolas" w:cs="Consolas"/>
                          <w:color w:val="000000"/>
                          <w:sz w:val="19"/>
                          <w:szCs w:val="19"/>
                          <w:highlight w:val="white"/>
                        </w:rPr>
                        <w:t>);</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(gameBackground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errorLog(</w:t>
                      </w:r>
                      <w:r>
                        <w:rPr>
                          <w:rFonts w:ascii="Consolas" w:hAnsi="Consolas" w:cs="Consolas"/>
                          <w:color w:val="A31515"/>
                          <w:sz w:val="19"/>
                          <w:szCs w:val="19"/>
                          <w:highlight w:val="white"/>
                        </w:rPr>
                        <w:t>"Image could not be loaded: XOBoard.bmp"</w:t>
                      </w:r>
                      <w:r>
                        <w:rPr>
                          <w:rFonts w:ascii="Consolas" w:hAnsi="Consolas" w:cs="Consolas"/>
                          <w:color w:val="000000"/>
                          <w:sz w:val="19"/>
                          <w:szCs w:val="19"/>
                          <w:highlight w:val="white"/>
                        </w:rPr>
                        <w:t>);</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SDL_GetError();</w:t>
                      </w:r>
                    </w:p>
                    <w:p w:rsidR="00D56366" w:rsidRDefault="00D56366" w:rsidP="007B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success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7B2FF1">
                      <w:r>
                        <w:rPr>
                          <w:rFonts w:ascii="Consolas" w:hAnsi="Consolas" w:cs="Consolas"/>
                          <w:color w:val="000000"/>
                          <w:sz w:val="19"/>
                          <w:szCs w:val="19"/>
                          <w:highlight w:val="white"/>
                        </w:rPr>
                        <w:t>}</w:t>
                      </w:r>
                    </w:p>
                  </w:txbxContent>
                </v:textbox>
                <w10:wrap type="square" anchorx="page"/>
              </v:shape>
            </w:pict>
          </mc:Fallback>
        </mc:AlternateContent>
      </w:r>
      <w:r w:rsidR="007B2FF1">
        <w:t>On the left is the process of loading an image, which will be the same for all the other images.</w:t>
      </w:r>
    </w:p>
    <w:p w:rsidR="007B2FF1" w:rsidRDefault="007B2FF1" w:rsidP="000D4489">
      <w:r>
        <w:t>The SDL_LoadBMP line will load the bmp image to the SDL Surface related to the image. An if function is then used to check whether or not the image was successfully loaded.</w:t>
      </w:r>
    </w:p>
    <w:p w:rsidR="00785F15" w:rsidRPr="000D4489" w:rsidRDefault="00785F15" w:rsidP="000D4489">
      <w:r>
        <w:t>An if function is then used to check whether or not the image has been loaded properly. If the image has not been loaded, the errorLog function is called and logs the error to an external file. The SDL_GetError is a built in function for SDL to get errors. The variable success is then changed to false, since it will be the value needed to be returned by the function.</w:t>
      </w:r>
    </w:p>
    <w:p w:rsidR="000D4489" w:rsidRDefault="008836EC" w:rsidP="000D4489">
      <w:pPr>
        <w:pStyle w:val="Heading3"/>
      </w:pPr>
      <w:bookmarkStart w:id="29" w:name="_Toc448589479"/>
      <w:r>
        <w:rPr>
          <w:noProof/>
          <w:lang w:eastAsia="en-GB"/>
        </w:rPr>
        <mc:AlternateContent>
          <mc:Choice Requires="wps">
            <w:drawing>
              <wp:anchor distT="45720" distB="45720" distL="114300" distR="114300" simplePos="0" relativeHeight="251763712" behindDoc="0" locked="0" layoutInCell="1" allowOverlap="1" wp14:anchorId="7C7A0894" wp14:editId="70A8130B">
                <wp:simplePos x="0" y="0"/>
                <wp:positionH relativeFrom="column">
                  <wp:posOffset>-609600</wp:posOffset>
                </wp:positionH>
                <wp:positionV relativeFrom="paragraph">
                  <wp:posOffset>234315</wp:posOffset>
                </wp:positionV>
                <wp:extent cx="2828925" cy="1038225"/>
                <wp:effectExtent l="0" t="0" r="28575" b="28575"/>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038225"/>
                        </a:xfrm>
                        <a:prstGeom prst="rect">
                          <a:avLst/>
                        </a:prstGeom>
                        <a:solidFill>
                          <a:srgbClr val="FFFFFF"/>
                        </a:solidFill>
                        <a:ln w="9525">
                          <a:solidFill>
                            <a:srgbClr val="000000"/>
                          </a:solidFill>
                          <a:miter lim="800000"/>
                          <a:headEnd/>
                          <a:tailEnd/>
                        </a:ln>
                      </wps:spPr>
                      <wps:txbx>
                        <w:txbxContent>
                          <w:p w:rsidR="00D56366" w:rsidRDefault="00D56366" w:rsidP="008836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::windowUpdate()</w:t>
                            </w:r>
                          </w:p>
                          <w:p w:rsidR="00D56366" w:rsidRDefault="00D56366" w:rsidP="008836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8836EC">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(quitPlay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00"/>
                                <w:sz w:val="19"/>
                                <w:szCs w:val="19"/>
                              </w:rPr>
                              <w:t xml:space="preserve"> {…}</w:t>
                            </w:r>
                          </w:p>
                          <w:p w:rsidR="00D56366" w:rsidRDefault="00D56366" w:rsidP="008836EC">
                            <w:pPr>
                              <w:rPr>
                                <w:rFonts w:ascii="Consolas" w:hAnsi="Consolas" w:cs="Consolas"/>
                                <w:color w:val="000000"/>
                                <w:sz w:val="19"/>
                                <w:szCs w:val="19"/>
                              </w:rPr>
                            </w:pPr>
                            <w:r>
                              <w:rPr>
                                <w:rFonts w:ascii="Consolas" w:hAnsi="Consolas" w:cs="Consolas"/>
                                <w:color w:val="000000"/>
                                <w:sz w:val="19"/>
                                <w:szCs w:val="19"/>
                                <w:highlight w:val="white"/>
                              </w:rPr>
                              <w:tab/>
                              <w:t>SDL_UpdateWindowSurface(window);</w:t>
                            </w:r>
                          </w:p>
                          <w:p w:rsidR="00D56366" w:rsidRDefault="00D56366" w:rsidP="008836EC">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A0894" id="_x0000_s1058" type="#_x0000_t202" style="position:absolute;margin-left:-48pt;margin-top:18.45pt;width:222.75pt;height:81.7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">
                <v:textbox>
                  <w:txbxContent>
                    <w:p w:rsidR="00D56366" w:rsidRDefault="00D56366" w:rsidP="008836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::windowUpdate()</w:t>
                      </w:r>
                    </w:p>
                    <w:p w:rsidR="00D56366" w:rsidRDefault="00D56366" w:rsidP="008836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8836EC">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(quitPlay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00"/>
                          <w:sz w:val="19"/>
                          <w:szCs w:val="19"/>
                        </w:rPr>
                        <w:t xml:space="preserve"> {…}</w:t>
                      </w:r>
                    </w:p>
                    <w:p w:rsidR="00D56366" w:rsidRDefault="00D56366" w:rsidP="008836EC">
                      <w:pPr>
                        <w:rPr>
                          <w:rFonts w:ascii="Consolas" w:hAnsi="Consolas" w:cs="Consolas"/>
                          <w:color w:val="000000"/>
                          <w:sz w:val="19"/>
                          <w:szCs w:val="19"/>
                        </w:rPr>
                      </w:pPr>
                      <w:r>
                        <w:rPr>
                          <w:rFonts w:ascii="Consolas" w:hAnsi="Consolas" w:cs="Consolas"/>
                          <w:color w:val="000000"/>
                          <w:sz w:val="19"/>
                          <w:szCs w:val="19"/>
                          <w:highlight w:val="white"/>
                        </w:rPr>
                        <w:tab/>
                        <w:t>SDL_UpdateWindowSurface(window);</w:t>
                      </w:r>
                    </w:p>
                    <w:p w:rsidR="00D56366" w:rsidRDefault="00D56366" w:rsidP="008836EC">
                      <w:r>
                        <w:rPr>
                          <w:rFonts w:ascii="Consolas" w:hAnsi="Consolas" w:cs="Consolas"/>
                          <w:color w:val="000000"/>
                          <w:sz w:val="19"/>
                          <w:szCs w:val="19"/>
                        </w:rPr>
                        <w:t>}</w:t>
                      </w:r>
                    </w:p>
                  </w:txbxContent>
                </v:textbox>
                <w10:wrap type="square"/>
              </v:shape>
            </w:pict>
          </mc:Fallback>
        </mc:AlternateContent>
      </w:r>
      <w:r w:rsidR="000D4489">
        <w:t>Updating image on the window</w:t>
      </w:r>
      <w:r w:rsidR="00071227">
        <w:t xml:space="preserve"> (windowUpdate)</w:t>
      </w:r>
      <w:bookmarkEnd w:id="29"/>
      <w:r w:rsidR="00BC40C0" w:rsidRPr="00BC40C0">
        <w:rPr>
          <w:noProof/>
          <w:lang w:eastAsia="en-GB"/>
        </w:rPr>
        <w:t xml:space="preserve"> </w:t>
      </w:r>
    </w:p>
    <w:p w:rsidR="000D4489" w:rsidRDefault="00B87D8F" w:rsidP="000D4489">
      <w:r>
        <w:t>These are the contents of windowUpdate. There are 2 main components – an if statement to check if the program is in game and the other component is an SDL function to update the surface that is going to show up on the window.</w:t>
      </w:r>
    </w:p>
    <w:p w:rsidR="00B87D8F" w:rsidRDefault="00B87D8F" w:rsidP="000D4489"/>
    <w:p w:rsidR="00272DB7" w:rsidRDefault="00B87D8F" w:rsidP="000D4489">
      <w:r>
        <w:t>The contents of the if function are the processes needed for the game to properly display the noughts and crosses while the program is in game.</w:t>
      </w:r>
    </w:p>
    <w:p w:rsidR="00B87D8F" w:rsidRDefault="00B87D8F" w:rsidP="000D4489">
      <w:r>
        <w:rPr>
          <w:noProof/>
          <w:lang w:eastAsia="en-GB"/>
        </w:rPr>
        <mc:AlternateContent>
          <mc:Choice Requires="wps">
            <w:drawing>
              <wp:anchor distT="45720" distB="45720" distL="114300" distR="114300" simplePos="0" relativeHeight="251765760" behindDoc="0" locked="0" layoutInCell="1" allowOverlap="1" wp14:anchorId="0A1CFF25" wp14:editId="1574E9B6">
                <wp:simplePos x="0" y="0"/>
                <wp:positionH relativeFrom="column">
                  <wp:posOffset>-676275</wp:posOffset>
                </wp:positionH>
                <wp:positionV relativeFrom="paragraph">
                  <wp:posOffset>10160</wp:posOffset>
                </wp:positionV>
                <wp:extent cx="3686175" cy="1962150"/>
                <wp:effectExtent l="0" t="0" r="28575" b="1905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962150"/>
                        </a:xfrm>
                        <a:prstGeom prst="rect">
                          <a:avLst/>
                        </a:prstGeom>
                        <a:solidFill>
                          <a:srgbClr val="FFFFFF"/>
                        </a:solidFill>
                        <a:ln w="9525">
                          <a:solidFill>
                            <a:srgbClr val="000000"/>
                          </a:solidFill>
                          <a:miter lim="800000"/>
                          <a:headEnd/>
                          <a:tailEnd/>
                        </a:ln>
                      </wps:spPr>
                      <wps:txbx>
                        <w:txbxContent>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rect;</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rect.x = 132;</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rect.y = 10;</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rect.w = 75;</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rect.h = 75;</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2)</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(Cross,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&amp;rect);</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B87D8F">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(Nought,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&amp;rect);</w:t>
                            </w:r>
                          </w:p>
                          <w:p w:rsidR="00D56366" w:rsidRDefault="00D56366" w:rsidP="00B87D8F">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CFF25" id="_x0000_s1059" type="#_x0000_t202" style="position:absolute;margin-left:-53.25pt;margin-top:.8pt;width:290.25pt;height:154.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">
                <v:textbox>
                  <w:txbxContent>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rect;</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rect.x = 132;</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rect.y = 10;</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rect.w = 75;</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rect.h = 75;</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2)</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(Cross,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&amp;rect);</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w:t>
                      </w:r>
                    </w:p>
                    <w:p w:rsidR="00D56366" w:rsidRDefault="00D56366" w:rsidP="00B87D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B87D8F">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(Nought,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&amp;rect);</w:t>
                      </w:r>
                    </w:p>
                    <w:p w:rsidR="00D56366" w:rsidRDefault="00D56366" w:rsidP="00B87D8F">
                      <w:r>
                        <w:rPr>
                          <w:rFonts w:ascii="Consolas" w:hAnsi="Consolas" w:cs="Consolas"/>
                          <w:color w:val="000000"/>
                          <w:sz w:val="19"/>
                          <w:szCs w:val="19"/>
                          <w:highlight w:val="white"/>
                        </w:rPr>
                        <w:t>}</w:t>
                      </w:r>
                    </w:p>
                  </w:txbxContent>
                </v:textbox>
                <w10:wrap type="square"/>
              </v:shape>
            </w:pict>
          </mc:Fallback>
        </mc:AlternateContent>
      </w:r>
      <w:r w:rsidR="00587AF2">
        <w:t>The first thing done within the if statement is to create a new rectangle where the noughts and crosses will be placed in.</w:t>
      </w:r>
    </w:p>
    <w:p w:rsidR="00587AF2" w:rsidRDefault="00587AF2" w:rsidP="000D4489">
      <w:r>
        <w:t>Each specific position of the nought and crosses game grid has its own rectangle coordinate but has the same sizes.</w:t>
      </w:r>
    </w:p>
    <w:p w:rsidR="00587AF2" w:rsidRPr="000D4489" w:rsidRDefault="00587AF2" w:rsidP="000D4489">
      <w:r>
        <w:t>If statements are then used to check the value of the array that the position of the grid is related to. According to the value of the grid position, the appropriate image is blitted onto the position of the rectangle, which is the position that the user has chosen to put a move on.</w:t>
      </w:r>
    </w:p>
    <w:p w:rsidR="000D4489" w:rsidRDefault="004D1F1C" w:rsidP="000D4489">
      <w:pPr>
        <w:pStyle w:val="Heading3"/>
      </w:pPr>
      <w:bookmarkStart w:id="30" w:name="_Toc448589480"/>
      <w:r>
        <w:rPr>
          <w:noProof/>
          <w:lang w:eastAsia="en-GB"/>
        </w:rPr>
        <mc:AlternateContent>
          <mc:Choice Requires="wps">
            <w:drawing>
              <wp:anchor distT="45720" distB="45720" distL="114300" distR="114300" simplePos="0" relativeHeight="251767808" behindDoc="0" locked="0" layoutInCell="1" allowOverlap="1" wp14:anchorId="45C3BAA3" wp14:editId="00DBC8E0">
                <wp:simplePos x="0" y="0"/>
                <wp:positionH relativeFrom="margin">
                  <wp:posOffset>-409575</wp:posOffset>
                </wp:positionH>
                <wp:positionV relativeFrom="paragraph">
                  <wp:posOffset>12065</wp:posOffset>
                </wp:positionV>
                <wp:extent cx="2990850" cy="1638300"/>
                <wp:effectExtent l="0" t="0" r="19050" b="1905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638300"/>
                        </a:xfrm>
                        <a:prstGeom prst="rect">
                          <a:avLst/>
                        </a:prstGeom>
                        <a:solidFill>
                          <a:srgbClr val="FFFFFF"/>
                        </a:solidFill>
                        <a:ln w="9525">
                          <a:solidFill>
                            <a:srgbClr val="000000"/>
                          </a:solidFill>
                          <a:miter lim="800000"/>
                          <a:headEnd/>
                          <a:tailEnd/>
                        </a:ln>
                      </wps:spPr>
                      <wps:txbx>
                        <w:txbxContent>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::checkGridEmpty(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w:t>
                            </w:r>
                            <w:r>
                              <w:rPr>
                                <w:rFonts w:ascii="Consolas" w:hAnsi="Consolas" w:cs="Consolas"/>
                                <w:color w:val="808080"/>
                                <w:sz w:val="19"/>
                                <w:szCs w:val="19"/>
                                <w:highlight w:val="white"/>
                              </w:rPr>
                              <w:t>x</w:t>
                            </w:r>
                            <w:r>
                              <w:rPr>
                                <w:rFonts w:ascii="Consolas" w:hAnsi="Consolas" w:cs="Consolas"/>
                                <w:color w:val="000000"/>
                                <w:sz w:val="19"/>
                                <w:szCs w:val="19"/>
                                <w:highlight w:val="white"/>
                              </w:rPr>
                              <w:t>][</w:t>
                            </w:r>
                            <w:r>
                              <w:rPr>
                                <w:rFonts w:ascii="Consolas" w:hAnsi="Consolas" w:cs="Consolas"/>
                                <w:color w:val="808080"/>
                                <w:sz w:val="19"/>
                                <w:szCs w:val="19"/>
                                <w:highlight w:val="white"/>
                              </w:rPr>
                              <w:t>y</w:t>
                            </w:r>
                            <w:r>
                              <w:rPr>
                                <w:rFonts w:ascii="Consolas" w:hAnsi="Consolas" w:cs="Consolas"/>
                                <w:color w:val="000000"/>
                                <w:sz w:val="19"/>
                                <w:szCs w:val="19"/>
                                <w:highlight w:val="white"/>
                              </w:rPr>
                              <w:t>] == 0)</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C3DE2">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3BAA3" id="_x0000_s1060" type="#_x0000_t202" style="position:absolute;margin-left:-32.25pt;margin-top:.95pt;width:235.5pt;height:129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0qKQIAAE8EAAAOAAAAZHJzL2Uyb0RvYy54bWysVNuO2yAQfa/Uf0C8N74k2SZ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">
                <v:textbox>
                  <w:txbxContent>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::checkGridEmpty(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w:t>
                      </w:r>
                      <w:r>
                        <w:rPr>
                          <w:rFonts w:ascii="Consolas" w:hAnsi="Consolas" w:cs="Consolas"/>
                          <w:color w:val="808080"/>
                          <w:sz w:val="19"/>
                          <w:szCs w:val="19"/>
                          <w:highlight w:val="white"/>
                        </w:rPr>
                        <w:t>x</w:t>
                      </w:r>
                      <w:r>
                        <w:rPr>
                          <w:rFonts w:ascii="Consolas" w:hAnsi="Consolas" w:cs="Consolas"/>
                          <w:color w:val="000000"/>
                          <w:sz w:val="19"/>
                          <w:szCs w:val="19"/>
                          <w:highlight w:val="white"/>
                        </w:rPr>
                        <w:t>][</w:t>
                      </w:r>
                      <w:r>
                        <w:rPr>
                          <w:rFonts w:ascii="Consolas" w:hAnsi="Consolas" w:cs="Consolas"/>
                          <w:color w:val="808080"/>
                          <w:sz w:val="19"/>
                          <w:szCs w:val="19"/>
                          <w:highlight w:val="white"/>
                        </w:rPr>
                        <w:t>y</w:t>
                      </w:r>
                      <w:r>
                        <w:rPr>
                          <w:rFonts w:ascii="Consolas" w:hAnsi="Consolas" w:cs="Consolas"/>
                          <w:color w:val="000000"/>
                          <w:sz w:val="19"/>
                          <w:szCs w:val="19"/>
                          <w:highlight w:val="white"/>
                        </w:rPr>
                        <w:t>] == 0)</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DC3D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DC3DE2">
                      <w:r>
                        <w:rPr>
                          <w:rFonts w:ascii="Consolas" w:hAnsi="Consolas" w:cs="Consolas"/>
                          <w:color w:val="000000"/>
                          <w:sz w:val="19"/>
                          <w:szCs w:val="19"/>
                          <w:highlight w:val="white"/>
                        </w:rPr>
                        <w:t>}</w:t>
                      </w:r>
                    </w:p>
                  </w:txbxContent>
                </v:textbox>
                <w10:wrap type="square" anchorx="margin"/>
              </v:shape>
            </w:pict>
          </mc:Fallback>
        </mc:AlternateContent>
      </w:r>
      <w:r w:rsidR="000D4489">
        <w:t>Checking if the grid position is empty</w:t>
      </w:r>
      <w:r w:rsidR="00071227">
        <w:t xml:space="preserve"> (checkGridEmpty)</w:t>
      </w:r>
      <w:bookmarkEnd w:id="30"/>
    </w:p>
    <w:p w:rsidR="000D4489" w:rsidRDefault="00E92E40" w:rsidP="000D4489">
      <w:r>
        <w:t>checkGridEmpty is the function used to check if the specific part of the grid is empty or not. The function takes in 2 “int” inputs which are used to check the x and y i.e. the 2d array coordinate which will be checked. The function will then return a value of true or false according to the value of the part of the grid.</w:t>
      </w:r>
    </w:p>
    <w:p w:rsidR="00071227" w:rsidRDefault="00C235DC" w:rsidP="00071227">
      <w:pPr>
        <w:pStyle w:val="Heading3"/>
      </w:pPr>
      <w:bookmarkStart w:id="31" w:name="_Toc448589481"/>
      <w:r>
        <w:rPr>
          <w:noProof/>
          <w:lang w:eastAsia="en-GB"/>
        </w:rPr>
        <mc:AlternateContent>
          <mc:Choice Requires="wps">
            <w:drawing>
              <wp:anchor distT="45720" distB="45720" distL="114300" distR="114300" simplePos="0" relativeHeight="251769856" behindDoc="0" locked="0" layoutInCell="1" allowOverlap="1" wp14:anchorId="5A379AE1" wp14:editId="223D88F9">
                <wp:simplePos x="0" y="0"/>
                <wp:positionH relativeFrom="column">
                  <wp:posOffset>-419100</wp:posOffset>
                </wp:positionH>
                <wp:positionV relativeFrom="paragraph">
                  <wp:posOffset>11430</wp:posOffset>
                </wp:positionV>
                <wp:extent cx="2952750" cy="1866900"/>
                <wp:effectExtent l="0" t="0" r="19050" b="1905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866900"/>
                        </a:xfrm>
                        <a:prstGeom prst="rect">
                          <a:avLst/>
                        </a:prstGeom>
                        <a:solidFill>
                          <a:srgbClr val="FFFFFF"/>
                        </a:solidFill>
                        <a:ln w="9525">
                          <a:solidFill>
                            <a:srgbClr val="000000"/>
                          </a:solidFill>
                          <a:miter lim="800000"/>
                          <a:headEnd/>
                          <a:tailEnd/>
                        </a:ln>
                      </wps:spPr>
                      <wps:txbx>
                        <w:txbxContent>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::whosTurn()</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playerTurn;</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playerTurn.x = 25;</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playerTurn.y = 350;</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playerTurn.w = 420;</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playerTurn.h = 140;</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C235DC">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(player1 &gt; player2)</w:t>
                            </w:r>
                            <w:r>
                              <w:rPr>
                                <w:rFonts w:ascii="Consolas" w:hAnsi="Consolas" w:cs="Consolas"/>
                                <w:color w:val="000000"/>
                                <w:sz w:val="19"/>
                                <w:szCs w:val="19"/>
                              </w:rPr>
                              <w:t xml:space="preserve"> {…}</w:t>
                            </w:r>
                          </w:p>
                          <w:p w:rsidR="00D56366" w:rsidRDefault="00D56366" w:rsidP="00C235DC">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(player2 &gt;= player1)</w:t>
                            </w:r>
                            <w:r>
                              <w:rPr>
                                <w:rFonts w:ascii="Consolas" w:hAnsi="Consolas" w:cs="Consolas"/>
                                <w:color w:val="000000"/>
                                <w:sz w:val="19"/>
                                <w:szCs w:val="19"/>
                              </w:rPr>
                              <w:t xml:space="preserve"> {…}</w:t>
                            </w:r>
                          </w:p>
                          <w:p w:rsidR="00D56366" w:rsidRDefault="00D56366" w:rsidP="00C235DC">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79AE1" id="_x0000_s1061" type="#_x0000_t202" style="position:absolute;margin-left:-33pt;margin-top:.9pt;width:232.5pt;height:147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QZ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">
                <v:textbox>
                  <w:txbxContent>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::whosTurn()</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SDL_Rect</w:t>
                      </w:r>
                      <w:r>
                        <w:rPr>
                          <w:rFonts w:ascii="Consolas" w:hAnsi="Consolas" w:cs="Consolas"/>
                          <w:color w:val="000000"/>
                          <w:sz w:val="19"/>
                          <w:szCs w:val="19"/>
                          <w:highlight w:val="white"/>
                        </w:rPr>
                        <w:t xml:space="preserve"> playerTurn;</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playerTurn.x = 25;</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playerTurn.y = 350;</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playerTurn.w = 420;</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playerTurn.h = 140;</w:t>
                      </w:r>
                    </w:p>
                    <w:p w:rsidR="00D56366" w:rsidRDefault="00D56366" w:rsidP="00C235DC">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C235DC">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(player1 &gt; player2)</w:t>
                      </w:r>
                      <w:r>
                        <w:rPr>
                          <w:rFonts w:ascii="Consolas" w:hAnsi="Consolas" w:cs="Consolas"/>
                          <w:color w:val="000000"/>
                          <w:sz w:val="19"/>
                          <w:szCs w:val="19"/>
                        </w:rPr>
                        <w:t xml:space="preserve"> {…}</w:t>
                      </w:r>
                    </w:p>
                    <w:p w:rsidR="00D56366" w:rsidRDefault="00D56366" w:rsidP="00C235DC">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(player2 &gt;= player1)</w:t>
                      </w:r>
                      <w:r>
                        <w:rPr>
                          <w:rFonts w:ascii="Consolas" w:hAnsi="Consolas" w:cs="Consolas"/>
                          <w:color w:val="000000"/>
                          <w:sz w:val="19"/>
                          <w:szCs w:val="19"/>
                        </w:rPr>
                        <w:t xml:space="preserve"> {…}</w:t>
                      </w:r>
                    </w:p>
                    <w:p w:rsidR="00D56366" w:rsidRDefault="00D56366" w:rsidP="00C235DC">
                      <w:r>
                        <w:rPr>
                          <w:rFonts w:ascii="Consolas" w:hAnsi="Consolas" w:cs="Consolas"/>
                          <w:color w:val="000000"/>
                          <w:sz w:val="19"/>
                          <w:szCs w:val="19"/>
                        </w:rPr>
                        <w:t>}</w:t>
                      </w:r>
                    </w:p>
                  </w:txbxContent>
                </v:textbox>
                <w10:wrap type="square"/>
              </v:shape>
            </w:pict>
          </mc:Fallback>
        </mc:AlternateContent>
      </w:r>
      <w:r w:rsidR="00071227">
        <w:t>Checking whose turn it is (whosTurn)</w:t>
      </w:r>
      <w:bookmarkEnd w:id="31"/>
    </w:p>
    <w:p w:rsidR="00071227" w:rsidRDefault="00986FD7" w:rsidP="00071227">
      <w:r>
        <w:t>On the left is the function used to check which player’s turn the current game is on. There are 3 parts to the function, first a rectangle is created to be the place where the graphic to notify the players whose turn it is. The other 2 deal with finding out whose turn it is and shifting the variables to swap the turn to the other player and to blit the image to the surface so that the players can see the graphic.</w:t>
      </w:r>
    </w:p>
    <w:p w:rsidR="005C5526" w:rsidRDefault="00986FD7" w:rsidP="00071227">
      <w:r>
        <w:rPr>
          <w:noProof/>
          <w:lang w:eastAsia="en-GB"/>
        </w:rPr>
        <mc:AlternateContent>
          <mc:Choice Requires="wps">
            <w:drawing>
              <wp:anchor distT="45720" distB="45720" distL="114300" distR="114300" simplePos="0" relativeHeight="251771904" behindDoc="0" locked="0" layoutInCell="1" allowOverlap="1" wp14:anchorId="0857DB27" wp14:editId="2D7F23F0">
                <wp:simplePos x="0" y="0"/>
                <wp:positionH relativeFrom="margin">
                  <wp:posOffset>-666750</wp:posOffset>
                </wp:positionH>
                <wp:positionV relativeFrom="paragraph">
                  <wp:posOffset>389255</wp:posOffset>
                </wp:positionV>
                <wp:extent cx="4057650" cy="1404620"/>
                <wp:effectExtent l="0" t="0" r="19050" b="15875"/>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4620"/>
                        </a:xfrm>
                        <a:prstGeom prst="rect">
                          <a:avLst/>
                        </a:prstGeom>
                        <a:solidFill>
                          <a:srgbClr val="FFFFFF"/>
                        </a:solidFill>
                        <a:ln w="9525">
                          <a:solidFill>
                            <a:srgbClr val="000000"/>
                          </a:solidFill>
                          <a:miter lim="800000"/>
                          <a:headEnd/>
                          <a:tailEnd/>
                        </a:ln>
                      </wps:spPr>
                      <wps:txbx>
                        <w:txbxContent>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(player1 &gt; player2)</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player2++;</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(XTurn,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&amp;playerTurn);</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(player2 &gt;= player1)</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player1++;</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(OTurn,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&amp;playerTurn);</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2;</w:t>
                            </w:r>
                          </w:p>
                          <w:p w:rsidR="00D56366" w:rsidRDefault="00D56366" w:rsidP="00986FD7">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57DB27" id="_x0000_s1062" type="#_x0000_t202" style="position:absolute;margin-left:-52.5pt;margin-top:30.65pt;width:319.5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">
                <v:textbox style="mso-fit-shape-to-text:t">
                  <w:txbxContent>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(player1 &gt; player2)</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player2++;</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(XTurn,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&amp;playerTurn);</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(player2 &gt;= player1)</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player1++;</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SDL_BlitSurface</w:t>
                      </w:r>
                      <w:r>
                        <w:rPr>
                          <w:rFonts w:ascii="Consolas" w:hAnsi="Consolas" w:cs="Consolas"/>
                          <w:color w:val="000000"/>
                          <w:sz w:val="19"/>
                          <w:szCs w:val="19"/>
                          <w:highlight w:val="white"/>
                        </w:rPr>
                        <w:t xml:space="preserve">(OTurn, </w:t>
                      </w:r>
                      <w:r>
                        <w:rPr>
                          <w:rFonts w:ascii="Consolas" w:hAnsi="Consolas" w:cs="Consolas"/>
                          <w:color w:val="6F008A"/>
                          <w:sz w:val="19"/>
                          <w:szCs w:val="19"/>
                          <w:highlight w:val="white"/>
                        </w:rPr>
                        <w:t>NULL</w:t>
                      </w:r>
                      <w:r>
                        <w:rPr>
                          <w:rFonts w:ascii="Consolas" w:hAnsi="Consolas" w:cs="Consolas"/>
                          <w:color w:val="000000"/>
                          <w:sz w:val="19"/>
                          <w:szCs w:val="19"/>
                          <w:highlight w:val="white"/>
                        </w:rPr>
                        <w:t>, screen, &amp;playerTurn);</w:t>
                      </w:r>
                    </w:p>
                    <w:p w:rsidR="00D56366" w:rsidRDefault="00D56366" w:rsidP="00986F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2;</w:t>
                      </w:r>
                    </w:p>
                    <w:p w:rsidR="00D56366" w:rsidRDefault="00D56366" w:rsidP="00986FD7">
                      <w:r>
                        <w:rPr>
                          <w:rFonts w:ascii="Consolas" w:hAnsi="Consolas" w:cs="Consolas"/>
                          <w:color w:val="000000"/>
                          <w:sz w:val="19"/>
                          <w:szCs w:val="19"/>
                          <w:highlight w:val="white"/>
                        </w:rPr>
                        <w:t>}</w:t>
                      </w:r>
                    </w:p>
                  </w:txbxContent>
                </v:textbox>
                <w10:wrap type="square" anchorx="margin"/>
              </v:shape>
            </w:pict>
          </mc:Fallback>
        </mc:AlternateContent>
      </w:r>
    </w:p>
    <w:p w:rsidR="00C235DC" w:rsidRDefault="00986FD7" w:rsidP="00071227">
      <w:r>
        <w:t>These are the contents of the if statements. The first thing both statements do is to find out which player has a higher value, therefore find whose turn it is. Then the if statement increments the variable for the player that is to have their turn next. The graphic which says whose turn it is gets blitted to the surface and then the function returns which player’s turn it currently is.</w:t>
      </w:r>
    </w:p>
    <w:p w:rsidR="00E72638" w:rsidRDefault="001B2884" w:rsidP="00E72638">
      <w:pPr>
        <w:pStyle w:val="Heading3"/>
      </w:pPr>
      <w:bookmarkStart w:id="32" w:name="_Toc448589482"/>
      <w:r>
        <w:rPr>
          <w:noProof/>
          <w:lang w:eastAsia="en-GB"/>
        </w:rPr>
        <mc:AlternateContent>
          <mc:Choice Requires="wps">
            <w:drawing>
              <wp:anchor distT="45720" distB="45720" distL="114300" distR="114300" simplePos="0" relativeHeight="251773952" behindDoc="0" locked="0" layoutInCell="1" allowOverlap="1" wp14:anchorId="43796F62" wp14:editId="24B2DC11">
                <wp:simplePos x="0" y="0"/>
                <wp:positionH relativeFrom="margin">
                  <wp:posOffset>-485775</wp:posOffset>
                </wp:positionH>
                <wp:positionV relativeFrom="paragraph">
                  <wp:posOffset>240665</wp:posOffset>
                </wp:positionV>
                <wp:extent cx="2360930" cy="552450"/>
                <wp:effectExtent l="0" t="0" r="12700" b="19050"/>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2450"/>
                        </a:xfrm>
                        <a:prstGeom prst="rect">
                          <a:avLst/>
                        </a:prstGeom>
                        <a:solidFill>
                          <a:srgbClr val="FFFFFF"/>
                        </a:solidFill>
                        <a:ln w="9525">
                          <a:solidFill>
                            <a:srgbClr val="000000"/>
                          </a:solidFill>
                          <a:miter lim="800000"/>
                          <a:headEnd/>
                          <a:tailEnd/>
                        </a:ln>
                      </wps:spPr>
                      <wps:txbx>
                        <w:txbxContent>
                          <w:p w:rsidR="00D56366" w:rsidRDefault="00D56366" w:rsidP="001B28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::checkWin()</w:t>
                            </w:r>
                          </w:p>
                          <w:p w:rsidR="00D56366" w:rsidRDefault="00D56366" w:rsidP="001B28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1B28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win = 0;</w:t>
                            </w:r>
                          </w:p>
                          <w:p w:rsidR="00D56366" w:rsidRDefault="00D5636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796F62" id="_x0000_s1063" type="#_x0000_t202" style="position:absolute;margin-left:-38.25pt;margin-top:18.95pt;width:185.9pt;height:43.5pt;z-index:2517739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">
                <v:textbox>
                  <w:txbxContent>
                    <w:p w:rsidR="00D56366" w:rsidRDefault="00D56366" w:rsidP="001B28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::checkWin()</w:t>
                      </w:r>
                    </w:p>
                    <w:p w:rsidR="00D56366" w:rsidRDefault="00D56366" w:rsidP="001B28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1B28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win = 0;</w:t>
                      </w:r>
                    </w:p>
                    <w:p w:rsidR="00D56366" w:rsidRDefault="00D56366"/>
                  </w:txbxContent>
                </v:textbox>
                <w10:wrap type="square" anchorx="margin"/>
              </v:shape>
            </w:pict>
          </mc:Fallback>
        </mc:AlternateContent>
      </w:r>
      <w:r w:rsidR="00E72638">
        <w:t>Checking which player has won or if it’s a draw</w:t>
      </w:r>
      <w:r w:rsidR="00071227">
        <w:t xml:space="preserve"> (checkWin)</w:t>
      </w:r>
      <w:bookmarkEnd w:id="32"/>
    </w:p>
    <w:p w:rsidR="00E72638" w:rsidRDefault="00566227" w:rsidP="00E72638">
      <w:r>
        <w:t>The checkWin function is what is used to determine whether the game has reached a win or a draw. The first thing the function does is to create a local variable which is set to 0.</w:t>
      </w:r>
    </w:p>
    <w:p w:rsidR="00566227" w:rsidRDefault="00566227" w:rsidP="00E72638">
      <w:r>
        <w:rPr>
          <w:noProof/>
          <w:lang w:eastAsia="en-GB"/>
        </w:rPr>
        <mc:AlternateContent>
          <mc:Choice Requires="wps">
            <w:drawing>
              <wp:anchor distT="45720" distB="45720" distL="114300" distR="114300" simplePos="0" relativeHeight="251776000" behindDoc="0" locked="0" layoutInCell="1" allowOverlap="1" wp14:anchorId="20683CAB" wp14:editId="59EC3BFE">
                <wp:simplePos x="0" y="0"/>
                <wp:positionH relativeFrom="column">
                  <wp:posOffset>-762000</wp:posOffset>
                </wp:positionH>
                <wp:positionV relativeFrom="paragraph">
                  <wp:posOffset>13335</wp:posOffset>
                </wp:positionV>
                <wp:extent cx="4905375" cy="1190625"/>
                <wp:effectExtent l="0" t="0" r="28575" b="2857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190625"/>
                        </a:xfrm>
                        <a:prstGeom prst="rect">
                          <a:avLst/>
                        </a:prstGeom>
                        <a:solidFill>
                          <a:srgbClr val="FFFFFF"/>
                        </a:solidFill>
                        <a:ln w="9525">
                          <a:solidFill>
                            <a:srgbClr val="000000"/>
                          </a:solidFill>
                          <a:miter lim="800000"/>
                          <a:headEnd/>
                          <a:tailEnd/>
                        </a:ln>
                      </wps:spPr>
                      <wps:txbx>
                        <w:txbxContent>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0 &amp;&amp; grid[0][1] != 0 &amp;&amp; grid[0][2] != 0 &amp;&amp;</w:t>
                            </w:r>
                          </w:p>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grid[1][0] != 0 &amp;&amp; grid[1][1] != 0 &amp;&amp; grid[1][2] != 0 &amp;&amp;</w:t>
                            </w:r>
                          </w:p>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grid[2][0] != 0 &amp;&amp; grid[2][1] != 0 &amp;&amp; grid[2][2] != 0)</w:t>
                            </w:r>
                          </w:p>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win = 3;</w:t>
                            </w:r>
                          </w:p>
                          <w:p w:rsidR="00D56366" w:rsidRDefault="00D56366" w:rsidP="00566227">
                            <w:r>
                              <w:rPr>
                                <w:rFonts w:ascii="Consolas" w:hAnsi="Consolas" w:cs="Consolas"/>
                                <w:color w:val="000000"/>
                                <w:sz w:val="19"/>
                                <w:szCs w:val="19"/>
                                <w:highlight w:val="white"/>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83CAB" id="_x0000_s1064" type="#_x0000_t202" style="position:absolute;margin-left:-60pt;margin-top:1.05pt;width:386.25pt;height:93.7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">
                <v:textbox>
                  <w:txbxContent>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0 &amp;&amp; grid[0][1] != 0 &amp;&amp; grid[0][2] != 0 &amp;&amp;</w:t>
                      </w:r>
                    </w:p>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grid[1][0] != 0 &amp;&amp; grid[1][1] != 0 &amp;&amp; grid[1][2] != 0 &amp;&amp;</w:t>
                      </w:r>
                    </w:p>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grid[2][0] != 0 &amp;&amp; grid[2][1] != 0 &amp;&amp; grid[2][2] != 0)</w:t>
                      </w:r>
                    </w:p>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5662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win = 3;</w:t>
                      </w:r>
                    </w:p>
                    <w:p w:rsidR="00D56366" w:rsidRDefault="00D56366" w:rsidP="00566227">
                      <w:r>
                        <w:rPr>
                          <w:rFonts w:ascii="Consolas" w:hAnsi="Consolas" w:cs="Consolas"/>
                          <w:color w:val="000000"/>
                          <w:sz w:val="19"/>
                          <w:szCs w:val="19"/>
                          <w:highlight w:val="white"/>
                        </w:rPr>
                        <w:tab/>
                        <w:t>}</w:t>
                      </w:r>
                    </w:p>
                  </w:txbxContent>
                </v:textbox>
                <w10:wrap type="square"/>
              </v:shape>
            </w:pict>
          </mc:Fallback>
        </mc:AlternateContent>
      </w:r>
      <w:r>
        <w:t xml:space="preserve">Then an if statement is used to check whether or not the </w:t>
      </w:r>
      <w:r w:rsidR="00E145BA">
        <w:t>game has reached a draw. This is done first because it allows the value of win to be overwritten should the winning move be the final move done. The if statement also looks at all the values of the grid arrays. If none of the arrays are 0, this means that the players have placed a move there and once the grid is filled but there are no winners, then the game is a draw i.e. win = 3.</w:t>
      </w:r>
    </w:p>
    <w:p w:rsidR="00E145BA" w:rsidRDefault="00E61B0F" w:rsidP="00E72638">
      <w:r>
        <w:rPr>
          <w:noProof/>
          <w:lang w:eastAsia="en-GB"/>
        </w:rPr>
        <mc:AlternateContent>
          <mc:Choice Requires="wps">
            <w:drawing>
              <wp:anchor distT="45720" distB="45720" distL="114300" distR="114300" simplePos="0" relativeHeight="251778048" behindDoc="0" locked="0" layoutInCell="1" allowOverlap="1" wp14:anchorId="311D047C" wp14:editId="4141D09B">
                <wp:simplePos x="0" y="0"/>
                <wp:positionH relativeFrom="page">
                  <wp:posOffset>257175</wp:posOffset>
                </wp:positionH>
                <wp:positionV relativeFrom="paragraph">
                  <wp:posOffset>5715</wp:posOffset>
                </wp:positionV>
                <wp:extent cx="4514850" cy="1404620"/>
                <wp:effectExtent l="0" t="0" r="19050"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1404620"/>
                        </a:xfrm>
                        <a:prstGeom prst="rect">
                          <a:avLst/>
                        </a:prstGeom>
                        <a:solidFill>
                          <a:srgbClr val="FFFFFF"/>
                        </a:solidFill>
                        <a:ln w="9525">
                          <a:solidFill>
                            <a:srgbClr val="000000"/>
                          </a:solidFill>
                          <a:miter lim="800000"/>
                          <a:headEnd/>
                          <a:tailEnd/>
                        </a:ln>
                      </wps:spPr>
                      <wps:txbx>
                        <w:txbxContent>
                          <w:p w:rsidR="00D56366" w:rsidRDefault="00D56366" w:rsidP="00A96D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//HORIZONTAL WIN STATES//</w:t>
                            </w:r>
                            <w:r>
                              <w:rPr>
                                <w:rFonts w:ascii="Consolas" w:hAnsi="Consolas" w:cs="Consolas"/>
                                <w:color w:val="000000"/>
                                <w:sz w:val="19"/>
                                <w:szCs w:val="19"/>
                                <w:highlight w:val="white"/>
                              </w:rPr>
                              <w:tab/>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 &amp;&amp; grid[1][0] == 1 &amp;&amp; grid[2][0] == 1) ||</w:t>
                            </w:r>
                            <w:r>
                              <w:rPr>
                                <w:rFonts w:ascii="Consolas" w:hAnsi="Consolas" w:cs="Consolas"/>
                                <w:color w:val="000000"/>
                                <w:sz w:val="19"/>
                                <w:szCs w:val="19"/>
                                <w:highlight w:val="white"/>
                              </w:rPr>
                              <w:tab/>
                            </w:r>
                            <w:r>
                              <w:rPr>
                                <w:rFonts w:ascii="Consolas" w:hAnsi="Consolas" w:cs="Consolas"/>
                                <w:color w:val="000000"/>
                                <w:sz w:val="19"/>
                                <w:szCs w:val="19"/>
                                <w:highlight w:val="white"/>
                              </w:rPr>
                              <w:tab/>
                              <w:t>(grid[0][1] == 1 &amp;&amp; grid[1][1] == 1 &amp;&amp; grid[2][1] == 1) ||</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(grid[0][2] == 1 &amp;&amp; grid[1][2] == 1 &amp;&amp; grid[2][2]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//VERTICAL WIN STATES//</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 &amp;&amp; grid[0][1] == 1 &amp;&amp; grid[0][2] == 1) ||</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(grid[1][0] == 1 &amp;&amp; grid[1][1] == 1 &amp;&amp; grid[1][2] == 1) ||</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1 &amp;&amp; grid[2][1] == 1 &amp;&amp; grid[2][2]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//DIAGONAL WIN STATES//</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 &amp;&amp; grid[1][1] == 1 &amp;&amp; grid[2][2] == 1) ||</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1 &amp;&amp; grid[1][1] == 1 &amp;&amp; grid[0][2]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 = 1;</w:t>
                            </w:r>
                          </w:p>
                          <w:p w:rsidR="00D56366" w:rsidRDefault="00D56366" w:rsidP="00A46B64">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D047C" id="_x0000_s1065" type="#_x0000_t202" style="position:absolute;margin-left:20.25pt;margin-top:.45pt;width:355.5pt;height:110.6pt;z-index:251778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">
                <v:textbox style="mso-fit-shape-to-text:t">
                  <w:txbxContent>
                    <w:p w:rsidR="00D56366" w:rsidRDefault="00D56366" w:rsidP="00A96D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//HORIZONTAL WIN STATES//</w:t>
                      </w:r>
                      <w:r>
                        <w:rPr>
                          <w:rFonts w:ascii="Consolas" w:hAnsi="Consolas" w:cs="Consolas"/>
                          <w:color w:val="000000"/>
                          <w:sz w:val="19"/>
                          <w:szCs w:val="19"/>
                          <w:highlight w:val="white"/>
                        </w:rPr>
                        <w:tab/>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 &amp;&amp; grid[1][0] == 1 &amp;&amp; grid[2][0] == 1) ||</w:t>
                      </w:r>
                      <w:r>
                        <w:rPr>
                          <w:rFonts w:ascii="Consolas" w:hAnsi="Consolas" w:cs="Consolas"/>
                          <w:color w:val="000000"/>
                          <w:sz w:val="19"/>
                          <w:szCs w:val="19"/>
                          <w:highlight w:val="white"/>
                        </w:rPr>
                        <w:tab/>
                      </w:r>
                      <w:r>
                        <w:rPr>
                          <w:rFonts w:ascii="Consolas" w:hAnsi="Consolas" w:cs="Consolas"/>
                          <w:color w:val="000000"/>
                          <w:sz w:val="19"/>
                          <w:szCs w:val="19"/>
                          <w:highlight w:val="white"/>
                        </w:rPr>
                        <w:tab/>
                        <w:t>(grid[0][1] == 1 &amp;&amp; grid[1][1] == 1 &amp;&amp; grid[2][1] == 1) ||</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(grid[0][2] == 1 &amp;&amp; grid[1][2] == 1 &amp;&amp; grid[2][2]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//VERTICAL WIN STATES//</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 &amp;&amp; grid[0][1] == 1 &amp;&amp; grid[0][2] == 1) ||</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(grid[1][0] == 1 &amp;&amp; grid[1][1] == 1 &amp;&amp; grid[1][2] == 1) ||</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1 &amp;&amp; grid[2][1] == 1 &amp;&amp; grid[2][2]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//DIAGONAL WIN STATES//</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 &amp;&amp; grid[1][1] == 1 &amp;&amp; grid[2][2] == 1) ||</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1 &amp;&amp; grid[1][1] == 1 &amp;&amp; grid[0][2] == 1))</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46B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 = 1;</w:t>
                      </w:r>
                    </w:p>
                    <w:p w:rsidR="00D56366" w:rsidRDefault="00D56366" w:rsidP="00A46B64">
                      <w:r>
                        <w:rPr>
                          <w:rFonts w:ascii="Consolas" w:hAnsi="Consolas" w:cs="Consolas"/>
                          <w:color w:val="000000"/>
                          <w:sz w:val="19"/>
                          <w:szCs w:val="19"/>
                          <w:highlight w:val="white"/>
                        </w:rPr>
                        <w:t>}</w:t>
                      </w:r>
                    </w:p>
                  </w:txbxContent>
                </v:textbox>
                <w10:wrap type="square" anchorx="page"/>
              </v:shape>
            </w:pict>
          </mc:Fallback>
        </mc:AlternateContent>
      </w:r>
      <w:r w:rsidR="00A96D8C">
        <w:t xml:space="preserve">On the left is the process of checking the win states. The function will have 3 different checks: horizontal, vertical and diagonal. The function looks at all the possible combinations of grid </w:t>
      </w:r>
      <w:r w:rsidR="0046791C">
        <w:t>values that would form the above</w:t>
      </w:r>
      <w:r w:rsidR="00A96D8C">
        <w:t xml:space="preserve"> i.e.</w:t>
      </w:r>
    </w:p>
    <w:tbl>
      <w:tblPr>
        <w:tblStyle w:val="TableGrid"/>
        <w:tblpPr w:leftFromText="180" w:rightFromText="180" w:vertAnchor="text" w:horzAnchor="page" w:tblpX="7906" w:tblpY="59"/>
        <w:tblW w:w="0" w:type="auto"/>
        <w:tblLook w:val="04A0" w:firstRow="1" w:lastRow="0" w:firstColumn="1" w:lastColumn="0" w:noHBand="0" w:noVBand="1"/>
      </w:tblPr>
      <w:tblGrid>
        <w:gridCol w:w="344"/>
        <w:gridCol w:w="336"/>
        <w:gridCol w:w="334"/>
      </w:tblGrid>
      <w:tr w:rsidR="00E61B0F" w:rsidTr="00E61B0F">
        <w:tc>
          <w:tcPr>
            <w:tcW w:w="344" w:type="dxa"/>
            <w:shd w:val="clear" w:color="auto" w:fill="FF0000"/>
          </w:tcPr>
          <w:p w:rsidR="00E61B0F" w:rsidRDefault="00E61B0F" w:rsidP="00E61B0F">
            <w:r>
              <w:t>A</w:t>
            </w:r>
          </w:p>
        </w:tc>
        <w:tc>
          <w:tcPr>
            <w:tcW w:w="336" w:type="dxa"/>
            <w:shd w:val="clear" w:color="auto" w:fill="00B0F0"/>
          </w:tcPr>
          <w:p w:rsidR="00E61B0F" w:rsidRDefault="00E61B0F" w:rsidP="00E61B0F">
            <w:r>
              <w:t>B</w:t>
            </w:r>
          </w:p>
        </w:tc>
        <w:tc>
          <w:tcPr>
            <w:tcW w:w="334" w:type="dxa"/>
            <w:shd w:val="clear" w:color="auto" w:fill="00B050"/>
          </w:tcPr>
          <w:p w:rsidR="00E61B0F" w:rsidRDefault="00E61B0F" w:rsidP="00E61B0F">
            <w:r>
              <w:t>C</w:t>
            </w:r>
          </w:p>
        </w:tc>
      </w:tr>
      <w:tr w:rsidR="00E61B0F" w:rsidTr="00E61B0F">
        <w:tc>
          <w:tcPr>
            <w:tcW w:w="344" w:type="dxa"/>
            <w:shd w:val="clear" w:color="auto" w:fill="FF0000"/>
          </w:tcPr>
          <w:p w:rsidR="00E61B0F" w:rsidRDefault="00E61B0F" w:rsidP="00E61B0F">
            <w:r>
              <w:t>A</w:t>
            </w:r>
          </w:p>
        </w:tc>
        <w:tc>
          <w:tcPr>
            <w:tcW w:w="336" w:type="dxa"/>
            <w:shd w:val="clear" w:color="auto" w:fill="00B0F0"/>
          </w:tcPr>
          <w:p w:rsidR="00E61B0F" w:rsidRDefault="00E61B0F" w:rsidP="00E61B0F">
            <w:r>
              <w:t>B</w:t>
            </w:r>
          </w:p>
        </w:tc>
        <w:tc>
          <w:tcPr>
            <w:tcW w:w="334" w:type="dxa"/>
            <w:shd w:val="clear" w:color="auto" w:fill="00B050"/>
          </w:tcPr>
          <w:p w:rsidR="00E61B0F" w:rsidRDefault="00E61B0F" w:rsidP="00E61B0F">
            <w:r>
              <w:t>C</w:t>
            </w:r>
          </w:p>
        </w:tc>
      </w:tr>
      <w:tr w:rsidR="00E61B0F" w:rsidTr="00E61B0F">
        <w:tc>
          <w:tcPr>
            <w:tcW w:w="344" w:type="dxa"/>
            <w:shd w:val="clear" w:color="auto" w:fill="FF0000"/>
          </w:tcPr>
          <w:p w:rsidR="00E61B0F" w:rsidRDefault="00E61B0F" w:rsidP="00E61B0F">
            <w:r>
              <w:t>A</w:t>
            </w:r>
          </w:p>
        </w:tc>
        <w:tc>
          <w:tcPr>
            <w:tcW w:w="336" w:type="dxa"/>
            <w:shd w:val="clear" w:color="auto" w:fill="00B0F0"/>
          </w:tcPr>
          <w:p w:rsidR="00E61B0F" w:rsidRDefault="00E61B0F" w:rsidP="00E61B0F">
            <w:r>
              <w:t>B</w:t>
            </w:r>
          </w:p>
        </w:tc>
        <w:tc>
          <w:tcPr>
            <w:tcW w:w="334" w:type="dxa"/>
            <w:shd w:val="clear" w:color="auto" w:fill="00B050"/>
          </w:tcPr>
          <w:p w:rsidR="00E61B0F" w:rsidRDefault="00E61B0F" w:rsidP="00E61B0F">
            <w:r>
              <w:t>C</w:t>
            </w:r>
          </w:p>
        </w:tc>
      </w:tr>
    </w:tbl>
    <w:tbl>
      <w:tblPr>
        <w:tblStyle w:val="TableGrid"/>
        <w:tblpPr w:leftFromText="180" w:rightFromText="180" w:vertAnchor="text" w:horzAnchor="margin" w:tblpXSpec="right" w:tblpY="59"/>
        <w:tblW w:w="0" w:type="auto"/>
        <w:tblLook w:val="04A0" w:firstRow="1" w:lastRow="0" w:firstColumn="1" w:lastColumn="0" w:noHBand="0" w:noVBand="1"/>
      </w:tblPr>
      <w:tblGrid>
        <w:gridCol w:w="344"/>
        <w:gridCol w:w="344"/>
        <w:gridCol w:w="344"/>
      </w:tblGrid>
      <w:tr w:rsidR="00E61B0F" w:rsidTr="00E61B0F">
        <w:tc>
          <w:tcPr>
            <w:tcW w:w="344" w:type="dxa"/>
            <w:shd w:val="clear" w:color="auto" w:fill="FF0000"/>
          </w:tcPr>
          <w:p w:rsidR="00E61B0F" w:rsidRDefault="00E61B0F" w:rsidP="00E61B0F">
            <w:r>
              <w:t>A</w:t>
            </w:r>
          </w:p>
        </w:tc>
        <w:tc>
          <w:tcPr>
            <w:tcW w:w="344" w:type="dxa"/>
            <w:shd w:val="clear" w:color="auto" w:fill="FF0000"/>
          </w:tcPr>
          <w:p w:rsidR="00E61B0F" w:rsidRDefault="00E61B0F" w:rsidP="00E61B0F">
            <w:r>
              <w:t>A</w:t>
            </w:r>
          </w:p>
        </w:tc>
        <w:tc>
          <w:tcPr>
            <w:tcW w:w="344" w:type="dxa"/>
            <w:shd w:val="clear" w:color="auto" w:fill="FF0000"/>
          </w:tcPr>
          <w:p w:rsidR="00E61B0F" w:rsidRDefault="00E61B0F" w:rsidP="00E61B0F">
            <w:r>
              <w:t>A</w:t>
            </w:r>
          </w:p>
        </w:tc>
      </w:tr>
      <w:tr w:rsidR="00E61B0F" w:rsidTr="00E61B0F">
        <w:tc>
          <w:tcPr>
            <w:tcW w:w="344" w:type="dxa"/>
            <w:shd w:val="clear" w:color="auto" w:fill="00B0F0"/>
          </w:tcPr>
          <w:p w:rsidR="00E61B0F" w:rsidRDefault="00E61B0F" w:rsidP="00E61B0F">
            <w:r>
              <w:t>B</w:t>
            </w:r>
          </w:p>
        </w:tc>
        <w:tc>
          <w:tcPr>
            <w:tcW w:w="344" w:type="dxa"/>
            <w:shd w:val="clear" w:color="auto" w:fill="00B0F0"/>
          </w:tcPr>
          <w:p w:rsidR="00E61B0F" w:rsidRDefault="00E61B0F" w:rsidP="00E61B0F">
            <w:r>
              <w:t>B</w:t>
            </w:r>
          </w:p>
        </w:tc>
        <w:tc>
          <w:tcPr>
            <w:tcW w:w="344" w:type="dxa"/>
            <w:shd w:val="clear" w:color="auto" w:fill="00B0F0"/>
          </w:tcPr>
          <w:p w:rsidR="00E61B0F" w:rsidRDefault="00E61B0F" w:rsidP="00E61B0F">
            <w:r>
              <w:t>B</w:t>
            </w:r>
          </w:p>
        </w:tc>
      </w:tr>
      <w:tr w:rsidR="00E61B0F" w:rsidTr="00E61B0F">
        <w:tc>
          <w:tcPr>
            <w:tcW w:w="344" w:type="dxa"/>
            <w:shd w:val="clear" w:color="auto" w:fill="00B050"/>
          </w:tcPr>
          <w:p w:rsidR="00E61B0F" w:rsidRDefault="00E61B0F" w:rsidP="00E61B0F">
            <w:r>
              <w:t>C</w:t>
            </w:r>
          </w:p>
        </w:tc>
        <w:tc>
          <w:tcPr>
            <w:tcW w:w="344" w:type="dxa"/>
            <w:shd w:val="clear" w:color="auto" w:fill="00B050"/>
          </w:tcPr>
          <w:p w:rsidR="00E61B0F" w:rsidRDefault="00E61B0F" w:rsidP="00E61B0F">
            <w:r>
              <w:t>C</w:t>
            </w:r>
          </w:p>
        </w:tc>
        <w:tc>
          <w:tcPr>
            <w:tcW w:w="344" w:type="dxa"/>
            <w:shd w:val="clear" w:color="auto" w:fill="00B050"/>
          </w:tcPr>
          <w:p w:rsidR="00E61B0F" w:rsidRDefault="00E61B0F" w:rsidP="00E61B0F">
            <w:r>
              <w:t>C</w:t>
            </w:r>
          </w:p>
        </w:tc>
      </w:tr>
    </w:tbl>
    <w:p w:rsidR="00A96D8C" w:rsidRDefault="00A96D8C" w:rsidP="00E72638"/>
    <w:tbl>
      <w:tblPr>
        <w:tblStyle w:val="TableGrid"/>
        <w:tblpPr w:leftFromText="180" w:rightFromText="180" w:vertAnchor="text" w:horzAnchor="page" w:tblpX="8521" w:tblpY="-50"/>
        <w:tblW w:w="0" w:type="auto"/>
        <w:tblLook w:val="04A0" w:firstRow="1" w:lastRow="0" w:firstColumn="1" w:lastColumn="0" w:noHBand="0" w:noVBand="1"/>
      </w:tblPr>
      <w:tblGrid>
        <w:gridCol w:w="344"/>
        <w:gridCol w:w="463"/>
        <w:gridCol w:w="344"/>
      </w:tblGrid>
      <w:tr w:rsidR="00E61B0F" w:rsidTr="00E61B0F">
        <w:tc>
          <w:tcPr>
            <w:tcW w:w="344" w:type="dxa"/>
            <w:shd w:val="clear" w:color="auto" w:fill="FF0000"/>
          </w:tcPr>
          <w:p w:rsidR="00E61B0F" w:rsidRDefault="00E61B0F" w:rsidP="00E61B0F">
            <w:r>
              <w:t>A</w:t>
            </w:r>
          </w:p>
        </w:tc>
        <w:tc>
          <w:tcPr>
            <w:tcW w:w="463" w:type="dxa"/>
            <w:shd w:val="clear" w:color="auto" w:fill="auto"/>
          </w:tcPr>
          <w:p w:rsidR="00E61B0F" w:rsidRDefault="00E61B0F" w:rsidP="00E61B0F"/>
        </w:tc>
        <w:tc>
          <w:tcPr>
            <w:tcW w:w="344" w:type="dxa"/>
            <w:shd w:val="clear" w:color="auto" w:fill="00B050"/>
          </w:tcPr>
          <w:p w:rsidR="00E61B0F" w:rsidRDefault="00E61B0F" w:rsidP="00E61B0F">
            <w:r>
              <w:t>B</w:t>
            </w:r>
          </w:p>
        </w:tc>
      </w:tr>
      <w:tr w:rsidR="00E61B0F" w:rsidTr="00E61B0F">
        <w:tc>
          <w:tcPr>
            <w:tcW w:w="344" w:type="dxa"/>
            <w:shd w:val="clear" w:color="auto" w:fill="auto"/>
          </w:tcPr>
          <w:p w:rsidR="00E61B0F" w:rsidRDefault="00E61B0F" w:rsidP="00E61B0F"/>
        </w:tc>
        <w:tc>
          <w:tcPr>
            <w:tcW w:w="463" w:type="dxa"/>
            <w:shd w:val="clear" w:color="auto" w:fill="00B0F0"/>
          </w:tcPr>
          <w:p w:rsidR="00E61B0F" w:rsidRDefault="00E61B0F" w:rsidP="00E61B0F">
            <w:r>
              <w:t>AB</w:t>
            </w:r>
          </w:p>
        </w:tc>
        <w:tc>
          <w:tcPr>
            <w:tcW w:w="344" w:type="dxa"/>
            <w:shd w:val="clear" w:color="auto" w:fill="auto"/>
          </w:tcPr>
          <w:p w:rsidR="00E61B0F" w:rsidRDefault="00E61B0F" w:rsidP="00E61B0F"/>
        </w:tc>
      </w:tr>
      <w:tr w:rsidR="00E61B0F" w:rsidTr="00E61B0F">
        <w:tc>
          <w:tcPr>
            <w:tcW w:w="344" w:type="dxa"/>
            <w:shd w:val="clear" w:color="auto" w:fill="FF0000"/>
          </w:tcPr>
          <w:p w:rsidR="00E61B0F" w:rsidRDefault="00E61B0F" w:rsidP="00E61B0F">
            <w:r>
              <w:t>B</w:t>
            </w:r>
          </w:p>
        </w:tc>
        <w:tc>
          <w:tcPr>
            <w:tcW w:w="463" w:type="dxa"/>
            <w:shd w:val="clear" w:color="auto" w:fill="auto"/>
          </w:tcPr>
          <w:p w:rsidR="00E61B0F" w:rsidRDefault="00E61B0F" w:rsidP="00E61B0F"/>
        </w:tc>
        <w:tc>
          <w:tcPr>
            <w:tcW w:w="344" w:type="dxa"/>
            <w:shd w:val="clear" w:color="auto" w:fill="00B050"/>
          </w:tcPr>
          <w:p w:rsidR="00E61B0F" w:rsidRDefault="00E61B0F" w:rsidP="00E61B0F">
            <w:r>
              <w:t>A</w:t>
            </w:r>
          </w:p>
        </w:tc>
      </w:tr>
    </w:tbl>
    <w:p w:rsidR="00566227" w:rsidRDefault="00566227" w:rsidP="00E72638"/>
    <w:p w:rsidR="0046791C" w:rsidRDefault="0046791C" w:rsidP="00E72638"/>
    <w:p w:rsidR="0046791C" w:rsidRDefault="0046791C" w:rsidP="00E72638"/>
    <w:p w:rsidR="0046791C" w:rsidRDefault="00A030CC" w:rsidP="00E72638">
      <w:r>
        <w:t>The function also checks for player 2’s win states. The player 2 check is the same as above however, the if statements compare the grid[x][y] to 2 instead of 1 and also runs win = 2; instead of win = 1;</w:t>
      </w:r>
    </w:p>
    <w:p w:rsidR="00E72638" w:rsidRDefault="00751896" w:rsidP="00E72638">
      <w:pPr>
        <w:pStyle w:val="Heading3"/>
      </w:pPr>
      <w:bookmarkStart w:id="33" w:name="_Toc448589483"/>
      <w:r>
        <w:rPr>
          <w:noProof/>
          <w:lang w:eastAsia="en-GB"/>
        </w:rPr>
        <mc:AlternateContent>
          <mc:Choice Requires="wps">
            <w:drawing>
              <wp:anchor distT="45720" distB="45720" distL="114300" distR="114300" simplePos="0" relativeHeight="251780096" behindDoc="0" locked="0" layoutInCell="1" allowOverlap="1" wp14:anchorId="555451AA" wp14:editId="1ECDCA57">
                <wp:simplePos x="0" y="0"/>
                <wp:positionH relativeFrom="column">
                  <wp:posOffset>-47625</wp:posOffset>
                </wp:positionH>
                <wp:positionV relativeFrom="paragraph">
                  <wp:posOffset>2540</wp:posOffset>
                </wp:positionV>
                <wp:extent cx="1828800" cy="1404620"/>
                <wp:effectExtent l="0" t="0" r="19050" b="158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solidFill>
                            <a:srgbClr val="000000"/>
                          </a:solidFill>
                          <a:miter lim="800000"/>
                          <a:headEnd/>
                          <a:tailEnd/>
                        </a:ln>
                      </wps:spPr>
                      <wps:txbx>
                        <w:txbxContent>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::resetGrid()</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//THIS IS TO RESET THE GRID TO ZERO VALUES SHOULD THE PLAYERS WANT TO PLAY ANOTHER GAME//</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grid[0][0]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grid[0][1]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grid[0][2]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grid[1][0]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grid[1][2]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grid[2][1]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grid[2][2]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quitPlay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windowUpdate();</w:t>
                            </w:r>
                          </w:p>
                          <w:p w:rsidR="00D56366" w:rsidRDefault="00D56366" w:rsidP="00751896">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451AA" id="_x0000_s1066" type="#_x0000_t202" style="position:absolute;margin-left:-3.75pt;margin-top:.2pt;width:2in;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">
                <v:textbox style="mso-fit-shape-to-text:t">
                  <w:txbxContent>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::resetGrid()</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//THIS IS TO RESET THE GRID TO ZERO VALUES SHOULD THE PLAYERS WANT TO PLAY ANOTHER GAME//</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grid[0][0]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grid[0][1]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grid[0][2]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grid[1][0]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grid[1][2]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grid[2][1]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grid[2][2] = 0;</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quitPlay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751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windowUpdate();</w:t>
                      </w:r>
                    </w:p>
                    <w:p w:rsidR="00D56366" w:rsidRDefault="00D56366" w:rsidP="00751896">
                      <w:r>
                        <w:rPr>
                          <w:rFonts w:ascii="Consolas" w:hAnsi="Consolas" w:cs="Consolas"/>
                          <w:color w:val="000000"/>
                          <w:sz w:val="19"/>
                          <w:szCs w:val="19"/>
                          <w:highlight w:val="white"/>
                        </w:rPr>
                        <w:t>}</w:t>
                      </w:r>
                    </w:p>
                  </w:txbxContent>
                </v:textbox>
                <w10:wrap type="square"/>
              </v:shape>
            </w:pict>
          </mc:Fallback>
        </mc:AlternateContent>
      </w:r>
      <w:r w:rsidR="00E72638">
        <w:t>Resetting the game grid</w:t>
      </w:r>
      <w:r w:rsidR="00071227">
        <w:t xml:space="preserve"> (resetGrid)</w:t>
      </w:r>
      <w:bookmarkEnd w:id="33"/>
      <w:r w:rsidRPr="00751896">
        <w:rPr>
          <w:noProof/>
          <w:lang w:eastAsia="en-GB"/>
        </w:rPr>
        <w:t xml:space="preserve"> </w:t>
      </w:r>
    </w:p>
    <w:p w:rsidR="00E72638" w:rsidRDefault="00F42776" w:rsidP="000D4489">
      <w:r>
        <w:t xml:space="preserve">This is the function which is used to clear the grid so that it can be reused </w:t>
      </w:r>
      <w:r w:rsidR="008C10DB">
        <w:t>for another game. The function sets all the possible array values to 0 and then sets quitPlay to false and then calls the windowUpdate function in order to update the graphics so that the noughts and the crosses are removed from the screen.</w:t>
      </w:r>
    </w:p>
    <w:p w:rsidR="008C10DB" w:rsidRDefault="008C10DB" w:rsidP="000D4489">
      <w:r>
        <w:t>The function allows the game to be reused and allows the game to be played more than once before the user wants to close the program.</w:t>
      </w:r>
    </w:p>
    <w:p w:rsidR="00751896" w:rsidRDefault="00751896" w:rsidP="000D4489"/>
    <w:p w:rsidR="00751896" w:rsidRDefault="00751896" w:rsidP="000D4489"/>
    <w:p w:rsidR="00751896" w:rsidRDefault="00751896" w:rsidP="000D4489"/>
    <w:p w:rsidR="00751896" w:rsidRDefault="00751896" w:rsidP="000D4489"/>
    <w:p w:rsidR="00751896" w:rsidRDefault="00751896" w:rsidP="000D4489"/>
    <w:p w:rsidR="00751896" w:rsidRDefault="00751896" w:rsidP="000D4489"/>
    <w:p w:rsidR="00751896" w:rsidRDefault="00751896" w:rsidP="000D4489"/>
    <w:p w:rsidR="00751896" w:rsidRDefault="00751896" w:rsidP="000D4489"/>
    <w:p w:rsidR="00751896" w:rsidRDefault="00751896" w:rsidP="000D4489"/>
    <w:p w:rsidR="00751896" w:rsidRDefault="00751896" w:rsidP="000D4489"/>
    <w:p w:rsidR="00751896" w:rsidRDefault="00751896" w:rsidP="000D4489"/>
    <w:p w:rsidR="00EF4785" w:rsidRPr="000D4489" w:rsidRDefault="00EF4785" w:rsidP="00EF4785">
      <w:pPr>
        <w:pStyle w:val="Heading3"/>
      </w:pPr>
      <w:bookmarkStart w:id="34" w:name="_Toc448589484"/>
      <w:r>
        <w:rPr>
          <w:noProof/>
          <w:lang w:eastAsia="en-GB"/>
        </w:rPr>
        <mc:AlternateContent>
          <mc:Choice Requires="wps">
            <w:drawing>
              <wp:anchor distT="45720" distB="45720" distL="114300" distR="114300" simplePos="0" relativeHeight="251751424" behindDoc="0" locked="0" layoutInCell="1" allowOverlap="1" wp14:anchorId="11823C91" wp14:editId="4C5A4B4F">
                <wp:simplePos x="0" y="0"/>
                <wp:positionH relativeFrom="margin">
                  <wp:posOffset>-276225</wp:posOffset>
                </wp:positionH>
                <wp:positionV relativeFrom="paragraph">
                  <wp:posOffset>57785</wp:posOffset>
                </wp:positionV>
                <wp:extent cx="3333750" cy="1404620"/>
                <wp:effectExtent l="0" t="0" r="1905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solidFill>
                          <a:srgbClr val="FFFFFF"/>
                        </a:solidFill>
                        <a:ln w="9525">
                          <a:solidFill>
                            <a:srgbClr val="000000"/>
                          </a:solidFill>
                          <a:miter lim="800000"/>
                          <a:headEnd/>
                          <a:tailEnd/>
                        </a:ln>
                      </wps:spPr>
                      <wps:txbx>
                        <w:txbxContent>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::errorLog(</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error</w:t>
                            </w:r>
                            <w:r>
                              <w:rPr>
                                <w:rFonts w:ascii="Consolas" w:hAnsi="Consolas" w:cs="Consolas"/>
                                <w:color w:val="000000"/>
                                <w:sz w:val="19"/>
                                <w:szCs w:val="19"/>
                                <w:highlight w:val="white"/>
                              </w:rPr>
                              <w:t>)</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ofstream</w:t>
                            </w:r>
                            <w:r>
                              <w:rPr>
                                <w:rFonts w:ascii="Consolas" w:hAnsi="Consolas" w:cs="Consolas"/>
                                <w:color w:val="000000"/>
                                <w:sz w:val="19"/>
                                <w:szCs w:val="19"/>
                                <w:highlight w:val="white"/>
                              </w:rPr>
                              <w:t xml:space="preserve"> errorlog;</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//OPEN (OR CREATE) errorlog.txt//</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errorlog.open(</w:t>
                            </w:r>
                            <w:r>
                              <w:rPr>
                                <w:rFonts w:ascii="Consolas" w:hAnsi="Consolas" w:cs="Consolas"/>
                                <w:color w:val="A31515"/>
                                <w:sz w:val="19"/>
                                <w:szCs w:val="19"/>
                                <w:highlight w:val="white"/>
                              </w:rPr>
                              <w:t>"errorlog.txt"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ios</w:t>
                            </w:r>
                            <w:r>
                              <w:rPr>
                                <w:rFonts w:ascii="Consolas" w:hAnsi="Consolas" w:cs="Consolas"/>
                                <w:color w:val="000000"/>
                                <w:sz w:val="19"/>
                                <w:szCs w:val="19"/>
                                <w:highlight w:val="white"/>
                              </w:rPr>
                              <w:t>::app);</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//APPEND error INTO FILE//</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errorlog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endl;</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//CLOSE FILE//</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errorlog.close();</w:t>
                            </w:r>
                          </w:p>
                          <w:p w:rsidR="00D56366" w:rsidRDefault="00D56366" w:rsidP="00EF4785">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823C91" id="_x0000_s1067" type="#_x0000_t202" style="position:absolute;margin-left:-21.75pt;margin-top:4.55pt;width:262.5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">
                <v:textbox style="mso-fit-shape-to-text:t">
                  <w:txbxContent>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::errorLog(</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error</w:t>
                      </w:r>
                      <w:r>
                        <w:rPr>
                          <w:rFonts w:ascii="Consolas" w:hAnsi="Consolas" w:cs="Consolas"/>
                          <w:color w:val="000000"/>
                          <w:sz w:val="19"/>
                          <w:szCs w:val="19"/>
                          <w:highlight w:val="white"/>
                        </w:rPr>
                        <w:t>)</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ofstream</w:t>
                      </w:r>
                      <w:r>
                        <w:rPr>
                          <w:rFonts w:ascii="Consolas" w:hAnsi="Consolas" w:cs="Consolas"/>
                          <w:color w:val="000000"/>
                          <w:sz w:val="19"/>
                          <w:szCs w:val="19"/>
                          <w:highlight w:val="white"/>
                        </w:rPr>
                        <w:t xml:space="preserve"> errorlog;</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//OPEN (OR CREATE) errorlog.txt//</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errorlog.open(</w:t>
                      </w:r>
                      <w:r>
                        <w:rPr>
                          <w:rFonts w:ascii="Consolas" w:hAnsi="Consolas" w:cs="Consolas"/>
                          <w:color w:val="A31515"/>
                          <w:sz w:val="19"/>
                          <w:szCs w:val="19"/>
                          <w:highlight w:val="white"/>
                        </w:rPr>
                        <w:t>"errorlog.txt"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ios</w:t>
                      </w:r>
                      <w:r>
                        <w:rPr>
                          <w:rFonts w:ascii="Consolas" w:hAnsi="Consolas" w:cs="Consolas"/>
                          <w:color w:val="000000"/>
                          <w:sz w:val="19"/>
                          <w:szCs w:val="19"/>
                          <w:highlight w:val="white"/>
                        </w:rPr>
                        <w:t>::app);</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//APPEND error INTO FILE//</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errorlog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endl;</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//CLOSE FILE//</w:t>
                      </w:r>
                    </w:p>
                    <w:p w:rsidR="00D56366" w:rsidRDefault="00D56366" w:rsidP="00EF47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errorlog.close();</w:t>
                      </w:r>
                    </w:p>
                    <w:p w:rsidR="00D56366" w:rsidRDefault="00D56366" w:rsidP="00EF4785">
                      <w:r>
                        <w:rPr>
                          <w:rFonts w:ascii="Consolas" w:hAnsi="Consolas" w:cs="Consolas"/>
                          <w:color w:val="000000"/>
                          <w:sz w:val="19"/>
                          <w:szCs w:val="19"/>
                          <w:highlight w:val="white"/>
                        </w:rPr>
                        <w:t>}</w:t>
                      </w:r>
                    </w:p>
                  </w:txbxContent>
                </v:textbox>
                <w10:wrap type="square" anchorx="margin"/>
              </v:shape>
            </w:pict>
          </mc:Fallback>
        </mc:AlternateContent>
      </w:r>
      <w:r>
        <w:t>Error printing to a file</w:t>
      </w:r>
      <w:bookmarkEnd w:id="34"/>
    </w:p>
    <w:p w:rsidR="00EF4785" w:rsidRDefault="00EF4785" w:rsidP="00EF4785">
      <w:r>
        <w:t>This is the function that handles the error printing to a file. The function takes a string input called error. The string is what the function prints to a text file.</w:t>
      </w:r>
    </w:p>
    <w:p w:rsidR="00EF4785" w:rsidRDefault="00EF4785" w:rsidP="00EF4785">
      <w:r>
        <w:t>The function first looks for a file called errorlog then opens one in append mode. The error is then put into the file and the errorlog file is then closed.</w:t>
      </w:r>
    </w:p>
    <w:p w:rsidR="00EF4785" w:rsidRPr="005C5699" w:rsidRDefault="00EF4785" w:rsidP="00EF4785">
      <w:r>
        <w:t>The errorlog file can be accessed via the folder system of the project.</w:t>
      </w:r>
    </w:p>
    <w:p w:rsidR="003E63E6" w:rsidRDefault="000D4489" w:rsidP="00BB681C">
      <w:pPr>
        <w:pStyle w:val="Heading2"/>
      </w:pPr>
      <w:bookmarkStart w:id="35" w:name="_Toc448589485"/>
      <w:r>
        <w:t>AI logic</w:t>
      </w:r>
      <w:bookmarkEnd w:id="35"/>
    </w:p>
    <w:p w:rsidR="000D4489" w:rsidRDefault="006E22F4" w:rsidP="000D4489">
      <w:r>
        <w:t>The AI is the most complex part of this project. The AI requires multiple functions that all intertwine and not all the functions may be used in one run of the game loop, however with multiple runs and if the user uses multiple different initial moves, these functions will be required.</w:t>
      </w:r>
    </w:p>
    <w:p w:rsidR="006E22F4" w:rsidRDefault="001343AE" w:rsidP="000D4489">
      <w:r>
        <w:rPr>
          <w:noProof/>
          <w:lang w:eastAsia="en-GB"/>
        </w:rPr>
        <w:drawing>
          <wp:anchor distT="0" distB="0" distL="114300" distR="114300" simplePos="0" relativeHeight="251679744" behindDoc="1" locked="0" layoutInCell="1" allowOverlap="1" wp14:anchorId="4A131ADF" wp14:editId="59FAB354">
            <wp:simplePos x="0" y="0"/>
            <wp:positionH relativeFrom="margin">
              <wp:align>right</wp:align>
            </wp:positionH>
            <wp:positionV relativeFrom="paragraph">
              <wp:posOffset>470535</wp:posOffset>
            </wp:positionV>
            <wp:extent cx="5734050" cy="3448050"/>
            <wp:effectExtent l="0" t="0" r="0" b="0"/>
            <wp:wrapTight wrapText="bothSides">
              <wp:wrapPolygon edited="0">
                <wp:start x="0" y="0"/>
                <wp:lineTo x="0" y="21481"/>
                <wp:lineTo x="21528" y="21481"/>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5734050"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22F4">
        <w:t>To easily explain how the AI works, multiple different flowcharts will be used to explain the functions and the actions required in order for a working AI.</w:t>
      </w:r>
    </w:p>
    <w:p w:rsidR="001343AE" w:rsidRDefault="001343AE" w:rsidP="000D4489"/>
    <w:p w:rsidR="006A06BD" w:rsidRDefault="0057438A" w:rsidP="000D4489">
      <w:r>
        <w:t xml:space="preserve">The flowchart above shows the AI setup. The left side of the flowchart is only executed once per run, this is to set up the attack pattern for the current game. </w:t>
      </w:r>
    </w:p>
    <w:p w:rsidR="006E22F4" w:rsidRDefault="00BF1B16" w:rsidP="000D4489">
      <w:r>
        <w:t>The</w:t>
      </w:r>
      <w:r w:rsidR="0057438A">
        <w:t xml:space="preserve"> </w:t>
      </w:r>
      <w:r w:rsidR="001343AE">
        <w:t>attack patterns make the AI harder to beat since in noughts and crosses, the opponent automatica</w:t>
      </w:r>
      <w:r>
        <w:t>lly loses if they do a move on specific areas. The only weakness of this AI would be when</w:t>
      </w:r>
      <w:r w:rsidR="006A06BD">
        <w:t xml:space="preserve"> the player begins on the edge, since the algorithm for that is ridiculously complex. Instead the edge game will end up just the AI using a combination of attacking, defending and random moves.</w:t>
      </w:r>
    </w:p>
    <w:p w:rsidR="00484660" w:rsidRDefault="001B5A99" w:rsidP="000D4489">
      <w:r>
        <w:rPr>
          <w:noProof/>
          <w:lang w:eastAsia="en-GB"/>
        </w:rPr>
        <mc:AlternateContent>
          <mc:Choice Requires="wps">
            <w:drawing>
              <wp:anchor distT="45720" distB="45720" distL="114300" distR="114300" simplePos="0" relativeHeight="251786240" behindDoc="0" locked="0" layoutInCell="1" allowOverlap="1" wp14:anchorId="43E21E97" wp14:editId="54BC6E7B">
                <wp:simplePos x="0" y="0"/>
                <wp:positionH relativeFrom="margin">
                  <wp:posOffset>-123825</wp:posOffset>
                </wp:positionH>
                <wp:positionV relativeFrom="paragraph">
                  <wp:posOffset>10160</wp:posOffset>
                </wp:positionV>
                <wp:extent cx="3409950" cy="2809875"/>
                <wp:effectExtent l="0" t="0" r="19050"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809875"/>
                        </a:xfrm>
                        <a:prstGeom prst="rect">
                          <a:avLst/>
                        </a:prstGeom>
                        <a:solidFill>
                          <a:srgbClr val="FFFFFF"/>
                        </a:solidFill>
                        <a:ln w="9525">
                          <a:solidFill>
                            <a:srgbClr val="000000"/>
                          </a:solidFill>
                          <a:miter lim="800000"/>
                          <a:headEnd/>
                          <a:tailEnd/>
                        </a:ln>
                      </wps:spPr>
                      <wps:txbx>
                        <w:txbxContent>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::GameAI()</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//CHECKS IF THE PLAYER HAS ALREADY WON IF THE PLAYER HAS//</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//ALREADY WON, THE AI IS SHUT//</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(checkWin() != 0)</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//SETS UP THE AI'S ATTACK PATTERN//</w:t>
                            </w:r>
                          </w:p>
                          <w:p w:rsidR="00D56366" w:rsidRDefault="00D56366" w:rsidP="001B5A99">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(AIsetup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00"/>
                                <w:sz w:val="19"/>
                                <w:szCs w:val="19"/>
                              </w:rPr>
                              <w:t xml:space="preserve"> {…}</w:t>
                            </w:r>
                          </w:p>
                          <w:p w:rsidR="00D56366" w:rsidRDefault="00D56366" w:rsidP="001B5A99">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1)</w:t>
                            </w:r>
                            <w:r>
                              <w:rPr>
                                <w:rFonts w:ascii="Consolas" w:hAnsi="Consolas" w:cs="Consolas"/>
                                <w:color w:val="000000"/>
                                <w:sz w:val="19"/>
                                <w:szCs w:val="19"/>
                              </w:rPr>
                              <w:t xml:space="preserve"> {…}</w:t>
                            </w:r>
                          </w:p>
                          <w:p w:rsidR="00D56366" w:rsidRDefault="00D56366" w:rsidP="001B5A99">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2)</w:t>
                            </w:r>
                            <w:r>
                              <w:rPr>
                                <w:rFonts w:ascii="Consolas" w:hAnsi="Consolas" w:cs="Consolas"/>
                                <w:color w:val="000000"/>
                                <w:sz w:val="19"/>
                                <w:szCs w:val="19"/>
                              </w:rPr>
                              <w:t xml:space="preserve"> {…}</w:t>
                            </w:r>
                          </w:p>
                          <w:p w:rsidR="00D56366" w:rsidRDefault="00D56366" w:rsidP="001B5A99">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3)</w:t>
                            </w:r>
                            <w:r>
                              <w:rPr>
                                <w:rFonts w:ascii="Consolas" w:hAnsi="Consolas" w:cs="Consolas"/>
                                <w:color w:val="000000"/>
                                <w:sz w:val="19"/>
                                <w:szCs w:val="19"/>
                              </w:rPr>
                              <w:t xml:space="preserve"> {…}</w:t>
                            </w:r>
                          </w:p>
                          <w:p w:rsidR="00D56366" w:rsidRDefault="00D56366" w:rsidP="001B5A99">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21E97" id="_x0000_s1068" type="#_x0000_t202" style="position:absolute;margin-left:-9.75pt;margin-top:.8pt;width:268.5pt;height:221.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">
                <v:textbox>
                  <w:txbxContent>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::GameAI()</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//CHECKS IF THE PLAYER HAS ALREADY WON IF THE PLAYER HAS//</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//ALREADY WON, THE AI IS SHUT//</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(checkWin() != 0)</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56366" w:rsidRDefault="00D56366" w:rsidP="001B5A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//SETS UP THE AI'S ATTACK PATTERN//</w:t>
                      </w:r>
                    </w:p>
                    <w:p w:rsidR="00D56366" w:rsidRDefault="00D56366" w:rsidP="001B5A99">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(AIsetup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00"/>
                          <w:sz w:val="19"/>
                          <w:szCs w:val="19"/>
                        </w:rPr>
                        <w:t xml:space="preserve"> {…}</w:t>
                      </w:r>
                    </w:p>
                    <w:p w:rsidR="00D56366" w:rsidRDefault="00D56366" w:rsidP="001B5A99">
                      <w:pP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1)</w:t>
                      </w:r>
                      <w:r>
                        <w:rPr>
                          <w:rFonts w:ascii="Consolas" w:hAnsi="Consolas" w:cs="Consolas"/>
                          <w:color w:val="000000"/>
                          <w:sz w:val="19"/>
                          <w:szCs w:val="19"/>
                        </w:rPr>
                        <w:t xml:space="preserve"> {…}</w:t>
                      </w:r>
                    </w:p>
                    <w:p w:rsidR="00D56366" w:rsidRDefault="00D56366" w:rsidP="001B5A99">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2)</w:t>
                      </w:r>
                      <w:r>
                        <w:rPr>
                          <w:rFonts w:ascii="Consolas" w:hAnsi="Consolas" w:cs="Consolas"/>
                          <w:color w:val="000000"/>
                          <w:sz w:val="19"/>
                          <w:szCs w:val="19"/>
                        </w:rPr>
                        <w:t xml:space="preserve"> {…}</w:t>
                      </w:r>
                    </w:p>
                    <w:p w:rsidR="00D56366" w:rsidRDefault="00D56366" w:rsidP="001B5A99">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3)</w:t>
                      </w:r>
                      <w:r>
                        <w:rPr>
                          <w:rFonts w:ascii="Consolas" w:hAnsi="Consolas" w:cs="Consolas"/>
                          <w:color w:val="000000"/>
                          <w:sz w:val="19"/>
                          <w:szCs w:val="19"/>
                        </w:rPr>
                        <w:t xml:space="preserve"> {…}</w:t>
                      </w:r>
                    </w:p>
                    <w:p w:rsidR="00D56366" w:rsidRDefault="00D56366" w:rsidP="001B5A99">
                      <w:r>
                        <w:t>}</w:t>
                      </w:r>
                    </w:p>
                  </w:txbxContent>
                </v:textbox>
                <w10:wrap type="square" anchorx="margin"/>
              </v:shape>
            </w:pict>
          </mc:Fallback>
        </mc:AlternateContent>
      </w:r>
      <w:r>
        <w:t xml:space="preserve">The code on the left follows the flowchart on the previous page, however, one component is added and it is to check if there is already a win, if there is a win or a draw, the AI would not be able to do anything </w:t>
      </w:r>
      <w:r w:rsidR="00E051F6">
        <w:t>since the hasAImoved variable is set to true. This is because the AI may still perform a move even after the player has won or if it is a draw.</w:t>
      </w:r>
    </w:p>
    <w:p w:rsidR="00E051F6" w:rsidRDefault="00E051F6" w:rsidP="000D4489">
      <w:r>
        <w:t>Below that is the AI setup component and the AI attack patterns.</w:t>
      </w:r>
    </w:p>
    <w:p w:rsidR="00E051F6" w:rsidRDefault="00E051F6" w:rsidP="000D4489"/>
    <w:p w:rsidR="00E051F6" w:rsidRDefault="00E051F6" w:rsidP="000D4489"/>
    <w:p w:rsidR="00E051F6" w:rsidRDefault="00A76945" w:rsidP="000D4489">
      <w:r>
        <w:rPr>
          <w:noProof/>
          <w:lang w:eastAsia="en-GB"/>
        </w:rPr>
        <mc:AlternateContent>
          <mc:Choice Requires="wps">
            <w:drawing>
              <wp:anchor distT="45720" distB="45720" distL="114300" distR="114300" simplePos="0" relativeHeight="251788288" behindDoc="0" locked="0" layoutInCell="1" allowOverlap="1" wp14:anchorId="587F7A4C" wp14:editId="2D838E8D">
                <wp:simplePos x="0" y="0"/>
                <wp:positionH relativeFrom="margin">
                  <wp:align>left</wp:align>
                </wp:positionH>
                <wp:positionV relativeFrom="paragraph">
                  <wp:posOffset>8890</wp:posOffset>
                </wp:positionV>
                <wp:extent cx="3038475" cy="3352800"/>
                <wp:effectExtent l="0" t="0" r="28575"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352800"/>
                        </a:xfrm>
                        <a:prstGeom prst="rect">
                          <a:avLst/>
                        </a:prstGeom>
                        <a:solidFill>
                          <a:srgbClr val="FFFFFF"/>
                        </a:solidFill>
                        <a:ln w="9525">
                          <a:solidFill>
                            <a:srgbClr val="000000"/>
                          </a:solidFill>
                          <a:miter lim="800000"/>
                          <a:headEnd/>
                          <a:tailEnd/>
                        </a:ln>
                      </wps:spPr>
                      <wps:txbx>
                        <w:txbxContent>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(AIsetup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AIsetup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grid[0][2]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grid[2][0]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grid[2][2] == 1)</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AIattackPattern = 1;</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(grid[1][1] == 1)</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AIattackPattern = 2;</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(grid[1][0]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grid[0][1]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grid[2][1]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grid[1][2] == 1)</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AIattackPattern = 3;</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E051F6">
                            <w:r>
                              <w:rPr>
                                <w:rFonts w:ascii="Consolas" w:hAnsi="Consolas" w:cs="Consolas"/>
                                <w:color w:val="000000"/>
                                <w:sz w:val="19"/>
                                <w:szCs w:val="19"/>
                                <w:highlight w:val="white"/>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F7A4C" id="_x0000_s1069" type="#_x0000_t202" style="position:absolute;margin-left:0;margin-top:.7pt;width:239.25pt;height:264pt;z-index:251788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">
                <v:textbox>
                  <w:txbxContent>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(AIsetup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AIsetup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grid[0][2]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grid[2][0]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grid[2][2] == 1)</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AIattackPattern = 1;</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(grid[1][1] == 1)</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AIattackPattern = 2;</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(grid[1][0]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grid[0][1]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grid[2][1] == 1 ||</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grid[1][2] == 1)</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AIattackPattern = 3;</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E051F6">
                      <w:pPr>
                        <w:autoSpaceDE w:val="0"/>
                        <w:autoSpaceDN w:val="0"/>
                        <w:adjustRightInd w:val="0"/>
                        <w:spacing w:after="0" w:line="240" w:lineRule="auto"/>
                        <w:rPr>
                          <w:rFonts w:ascii="Consolas" w:hAnsi="Consolas" w:cs="Consolas"/>
                          <w:color w:val="000000"/>
                          <w:sz w:val="19"/>
                          <w:szCs w:val="19"/>
                          <w:highlight w:val="white"/>
                        </w:rPr>
                      </w:pPr>
                    </w:p>
                    <w:p w:rsidR="00D56366" w:rsidRDefault="00D56366" w:rsidP="00E051F6">
                      <w:r>
                        <w:rPr>
                          <w:rFonts w:ascii="Consolas" w:hAnsi="Consolas" w:cs="Consolas"/>
                          <w:color w:val="000000"/>
                          <w:sz w:val="19"/>
                          <w:szCs w:val="19"/>
                          <w:highlight w:val="white"/>
                        </w:rPr>
                        <w:tab/>
                        <w:t>}</w:t>
                      </w:r>
                    </w:p>
                  </w:txbxContent>
                </v:textbox>
                <w10:wrap type="square" anchorx="margin"/>
              </v:shape>
            </w:pict>
          </mc:Fallback>
        </mc:AlternateContent>
      </w:r>
      <w:r w:rsidR="00470261">
        <w:t xml:space="preserve">The AI setup will initially set </w:t>
      </w:r>
      <w:r w:rsidR="00342422">
        <w:t xml:space="preserve">the variable </w:t>
      </w:r>
      <w:r w:rsidR="00470261">
        <w:t>AIsetup to true</w:t>
      </w:r>
      <w:r w:rsidR="00342422">
        <w:t xml:space="preserve">. This is so that the AIsetup is only called once per game loop iteration. </w:t>
      </w:r>
    </w:p>
    <w:p w:rsidR="00342422" w:rsidRDefault="00342422" w:rsidP="000D4489">
      <w:r>
        <w:t>The AI setup’s purpose is to set the AIattackPattern which is what the AI will be following until the end of the game iteration (loop). The AIsetup looks at what the player’s first move is to determine the attack pattern. The AI will use attack pattern 1 if the player started in the corner. The AI will use attack pattern 2 if the player starts in the middle and finally attack pattern 3 if the player started on an edge that is not a corner.</w:t>
      </w:r>
    </w:p>
    <w:p w:rsidR="00342422" w:rsidRDefault="00342422" w:rsidP="000D4489"/>
    <w:p w:rsidR="00342422" w:rsidRDefault="00342422" w:rsidP="000D4489"/>
    <w:p w:rsidR="006A06BD" w:rsidRDefault="00F65500" w:rsidP="009A3C5D">
      <w:pPr>
        <w:pStyle w:val="Heading3"/>
      </w:pPr>
      <w:bookmarkStart w:id="36" w:name="_Toc448589486"/>
      <w:r>
        <w:rPr>
          <w:noProof/>
          <w:lang w:eastAsia="en-GB"/>
        </w:rPr>
        <w:drawing>
          <wp:anchor distT="0" distB="0" distL="114300" distR="114300" simplePos="0" relativeHeight="251789312" behindDoc="1" locked="0" layoutInCell="1" allowOverlap="1" wp14:anchorId="0B8BC8C5" wp14:editId="0CA1F31A">
            <wp:simplePos x="0" y="0"/>
            <wp:positionH relativeFrom="column">
              <wp:posOffset>-590550</wp:posOffset>
            </wp:positionH>
            <wp:positionV relativeFrom="paragraph">
              <wp:posOffset>146050</wp:posOffset>
            </wp:positionV>
            <wp:extent cx="3769578" cy="2324100"/>
            <wp:effectExtent l="0" t="0" r="2540" b="0"/>
            <wp:wrapTight wrapText="bothSides">
              <wp:wrapPolygon edited="0">
                <wp:start x="0" y="0"/>
                <wp:lineTo x="0" y="21423"/>
                <wp:lineTo x="21505" y="21423"/>
                <wp:lineTo x="21505"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3769578"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3C5D">
        <w:t>Attack Pattern 1</w:t>
      </w:r>
      <w:bookmarkEnd w:id="36"/>
    </w:p>
    <w:p w:rsidR="009A3C5D" w:rsidRDefault="00B14FBD" w:rsidP="009A3C5D">
      <w:r>
        <w:t>The flowchart on the left shows the process in attack pattern 1. The attack pattern always begins by having the AI do a move on the center. Then the AI will do a move on any of the edges. After this, the AI will just use a combination of attack, defending and random moves to make sure the player does not win.</w:t>
      </w:r>
    </w:p>
    <w:p w:rsidR="00B14FBD" w:rsidRDefault="00B14FBD" w:rsidP="009A3C5D"/>
    <w:p w:rsidR="00B14FBD" w:rsidRDefault="00B14FBD" w:rsidP="009A3C5D"/>
    <w:p w:rsidR="00B14FBD" w:rsidRDefault="00B14FBD" w:rsidP="009A3C5D">
      <w:r>
        <w:rPr>
          <w:noProof/>
          <w:lang w:eastAsia="en-GB"/>
        </w:rPr>
        <mc:AlternateContent>
          <mc:Choice Requires="wps">
            <w:drawing>
              <wp:anchor distT="45720" distB="45720" distL="114300" distR="114300" simplePos="0" relativeHeight="251791360" behindDoc="0" locked="0" layoutInCell="1" allowOverlap="1" wp14:anchorId="13E2A81C" wp14:editId="7957EDA5">
                <wp:simplePos x="0" y="0"/>
                <wp:positionH relativeFrom="margin">
                  <wp:posOffset>-428625</wp:posOffset>
                </wp:positionH>
                <wp:positionV relativeFrom="paragraph">
                  <wp:posOffset>635</wp:posOffset>
                </wp:positionV>
                <wp:extent cx="1971675" cy="777875"/>
                <wp:effectExtent l="0" t="0" r="28575" b="222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777875"/>
                        </a:xfrm>
                        <a:prstGeom prst="rect">
                          <a:avLst/>
                        </a:prstGeom>
                        <a:solidFill>
                          <a:srgbClr val="FFFFFF"/>
                        </a:solidFill>
                        <a:ln w="9525">
                          <a:solidFill>
                            <a:srgbClr val="000000"/>
                          </a:solidFill>
                          <a:miter lim="800000"/>
                          <a:headEnd/>
                          <a:tailEnd/>
                        </a:ln>
                      </wps:spPr>
                      <wps:txbx>
                        <w:txbxContent>
                          <w:p w:rsidR="00D56366" w:rsidRDefault="00D56366" w:rsidP="00B1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1)</w:t>
                            </w:r>
                          </w:p>
                          <w:p w:rsidR="00D56366" w:rsidRDefault="00D56366" w:rsidP="00B1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B1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attPattern1();</w:t>
                            </w:r>
                          </w:p>
                          <w:p w:rsidR="00D56366" w:rsidRDefault="00D56366" w:rsidP="00B14FBD">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E2A81C" id="_x0000_s1070" type="#_x0000_t202" style="position:absolute;margin-left:-33.75pt;margin-top:.05pt;width:155.25pt;height:61.25pt;z-index:251791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">
                <v:textbox style="mso-fit-shape-to-text:t">
                  <w:txbxContent>
                    <w:p w:rsidR="00D56366" w:rsidRDefault="00D56366" w:rsidP="00B1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1)</w:t>
                      </w:r>
                    </w:p>
                    <w:p w:rsidR="00D56366" w:rsidRDefault="00D56366" w:rsidP="00B1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B1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attPattern1();</w:t>
                      </w:r>
                    </w:p>
                    <w:p w:rsidR="00D56366" w:rsidRDefault="00D56366" w:rsidP="00B14FBD">
                      <w:r>
                        <w:rPr>
                          <w:rFonts w:ascii="Consolas" w:hAnsi="Consolas" w:cs="Consolas"/>
                          <w:color w:val="000000"/>
                          <w:sz w:val="19"/>
                          <w:szCs w:val="19"/>
                          <w:highlight w:val="white"/>
                        </w:rPr>
                        <w:t>}</w:t>
                      </w:r>
                    </w:p>
                  </w:txbxContent>
                </v:textbox>
                <w10:wrap type="square" anchorx="margin"/>
              </v:shape>
            </w:pict>
          </mc:Fallback>
        </mc:AlternateContent>
      </w:r>
      <w:r w:rsidR="004B4B11">
        <w:t>In the main GameAI function, this is what calls the attack pattern 1 function.</w:t>
      </w:r>
    </w:p>
    <w:p w:rsidR="004B4B11" w:rsidRDefault="004B4B11" w:rsidP="009A3C5D"/>
    <w:p w:rsidR="004B4B11" w:rsidRDefault="004B4B11" w:rsidP="009A3C5D">
      <w:r>
        <w:rPr>
          <w:noProof/>
          <w:lang w:eastAsia="en-GB"/>
        </w:rPr>
        <mc:AlternateContent>
          <mc:Choice Requires="wps">
            <w:drawing>
              <wp:anchor distT="45720" distB="45720" distL="114300" distR="114300" simplePos="0" relativeHeight="251793408" behindDoc="0" locked="0" layoutInCell="1" allowOverlap="1" wp14:anchorId="44F5014F" wp14:editId="0640126A">
                <wp:simplePos x="0" y="0"/>
                <wp:positionH relativeFrom="column">
                  <wp:posOffset>-438785</wp:posOffset>
                </wp:positionH>
                <wp:positionV relativeFrom="paragraph">
                  <wp:posOffset>93345</wp:posOffset>
                </wp:positionV>
                <wp:extent cx="2314575" cy="1404620"/>
                <wp:effectExtent l="0" t="0" r="28575" b="1714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4620"/>
                        </a:xfrm>
                        <a:prstGeom prst="rect">
                          <a:avLst/>
                        </a:prstGeom>
                        <a:solidFill>
                          <a:srgbClr val="FFFFFF"/>
                        </a:solidFill>
                        <a:ln w="9525">
                          <a:solidFill>
                            <a:srgbClr val="000000"/>
                          </a:solidFill>
                          <a:miter lim="800000"/>
                          <a:headEnd/>
                          <a:tailEnd/>
                        </a:ln>
                      </wps:spPr>
                      <wps:txbx>
                        <w:txbxContent>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::attPattern1()</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(attStep == 0)</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grid[1][1] = 2;</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B4B11">
                            <w:r>
                              <w:rPr>
                                <w:rFonts w:ascii="Consolas" w:hAnsi="Consolas" w:cs="Consolas"/>
                                <w:color w:val="000000"/>
                                <w:sz w:val="19"/>
                                <w:szCs w:val="19"/>
                                <w:highlight w:val="white"/>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5014F" id="_x0000_s1071" type="#_x0000_t202" style="position:absolute;margin-left:-34.55pt;margin-top:7.35pt;width:182.25pt;height:110.6pt;z-index:25179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">
                <v:textbox style="mso-fit-shape-to-text:t">
                  <w:txbxContent>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::attPattern1()</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(attStep == 0)</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grid[1][1] = 2;</w:t>
                      </w:r>
                    </w:p>
                    <w:p w:rsidR="00D56366" w:rsidRDefault="00D56366" w:rsidP="004B4B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B4B11">
                      <w:r>
                        <w:rPr>
                          <w:rFonts w:ascii="Consolas" w:hAnsi="Consolas" w:cs="Consolas"/>
                          <w:color w:val="000000"/>
                          <w:sz w:val="19"/>
                          <w:szCs w:val="19"/>
                          <w:highlight w:val="white"/>
                        </w:rPr>
                        <w:tab/>
                        <w:t>}</w:t>
                      </w:r>
                    </w:p>
                  </w:txbxContent>
                </v:textbox>
                <w10:wrap type="square"/>
              </v:shape>
            </w:pict>
          </mc:Fallback>
        </mc:AlternateContent>
      </w:r>
    </w:p>
    <w:p w:rsidR="004B4B11" w:rsidRDefault="00593A62" w:rsidP="009A3C5D">
      <w:r>
        <w:t xml:space="preserve">On the left is the attPattern1 function i.e. the attack pattern 1. The first thing that the function does is check if the value of attStep is 0. attStep is a variable that is used to </w:t>
      </w:r>
      <w:r w:rsidR="002262DB">
        <w:t>check which step the AI is currently in so that it can perform the correct moves in the correct order.</w:t>
      </w:r>
    </w:p>
    <w:p w:rsidR="002262DB" w:rsidRDefault="002262DB" w:rsidP="009A3C5D"/>
    <w:p w:rsidR="002262DB" w:rsidRDefault="002262DB" w:rsidP="009A3C5D">
      <w:r>
        <w:t>attStep == 0 means that it is the AI’s first move. Therefore in attack pattern 1, the first thing the AI does is to do a move in the center.</w:t>
      </w:r>
    </w:p>
    <w:p w:rsidR="002262DB" w:rsidRDefault="00957BCF" w:rsidP="009A3C5D">
      <w:r>
        <w:rPr>
          <w:noProof/>
          <w:lang w:eastAsia="en-GB"/>
        </w:rPr>
        <mc:AlternateContent>
          <mc:Choice Requires="wps">
            <w:drawing>
              <wp:anchor distT="45720" distB="45720" distL="114300" distR="114300" simplePos="0" relativeHeight="251795456" behindDoc="0" locked="0" layoutInCell="1" allowOverlap="1" wp14:anchorId="7F3C3874" wp14:editId="444EAA4F">
                <wp:simplePos x="0" y="0"/>
                <wp:positionH relativeFrom="column">
                  <wp:posOffset>-657225</wp:posOffset>
                </wp:positionH>
                <wp:positionV relativeFrom="paragraph">
                  <wp:posOffset>21590</wp:posOffset>
                </wp:positionV>
                <wp:extent cx="3438525" cy="5048250"/>
                <wp:effectExtent l="0" t="0" r="28575"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5048250"/>
                        </a:xfrm>
                        <a:prstGeom prst="rect">
                          <a:avLst/>
                        </a:prstGeom>
                        <a:solidFill>
                          <a:srgbClr val="FFFFFF"/>
                        </a:solidFill>
                        <a:ln w="9525">
                          <a:solidFill>
                            <a:srgbClr val="000000"/>
                          </a:solidFill>
                          <a:miter lim="800000"/>
                          <a:headEnd/>
                          <a:tailEnd/>
                        </a:ln>
                      </wps:spPr>
                      <wps:txbx>
                        <w:txbxContent>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(attStep == 1)</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AIdefend();</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(!hasAImoved)</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choice = rand() % 4 + 1;</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1 &amp;&amp; grid[1][0] == 0)</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grid[1][0] = 2;</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2 &amp;&amp; grid[0][1] == 0)</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grid[0][1] = 2;</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3 &amp;&amp; grid[2][1] == 0)</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grid[2][1] = 2;</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4 &amp;&amp; grid[1][2] == 0)</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grid[1][2] = 2;</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C3874" id="_x0000_s1072" type="#_x0000_t202" style="position:absolute;margin-left:-51.75pt;margin-top:1.7pt;width:270.75pt;height:397.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">
                <v:textbox>
                  <w:txbxContent>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(attStep == 1)</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AIdefend();</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(!hasAImoved)</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choice = rand() % 4 + 1;</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1 &amp;&amp; grid[1][0] == 0)</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grid[1][0] = 2;</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2 &amp;&amp; grid[0][1] == 0)</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grid[0][1] = 2;</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3 &amp;&amp; grid[2][1] == 0)</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grid[2][1] = 2;</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4 &amp;&amp; grid[1][2] == 0)</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grid[1][2] = 2;</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957B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txbxContent>
                </v:textbox>
                <w10:wrap type="square"/>
              </v:shape>
            </w:pict>
          </mc:Fallback>
        </mc:AlternateContent>
      </w:r>
      <w:r w:rsidR="00FA5D99">
        <w:t>The next step for the AI to do in attack pattern 1 is to first check if the human player has any moves that could form 3 in a row. If the player does not have any moves that form 3 in a row in their next turn, then the AI will choose a move which is in an edge.</w:t>
      </w:r>
    </w:p>
    <w:p w:rsidR="00FA5D99" w:rsidRDefault="00FA5D99" w:rsidP="009A3C5D">
      <w:r>
        <w:t xml:space="preserve">The choosing of a random edge is done by a loop which will keep looping until the AI has done a move. </w:t>
      </w:r>
    </w:p>
    <w:p w:rsidR="00FA5D99" w:rsidRDefault="00FA5D99" w:rsidP="009A3C5D">
      <w:r>
        <w:t>A randomised variable always gets a random value between 1 and 4 per iteration in the loop and then the AI does a move according to what the value of choice was.</w:t>
      </w:r>
    </w:p>
    <w:p w:rsidR="00FA5D99" w:rsidRDefault="00105586" w:rsidP="009A3C5D">
      <w:r>
        <w:t>The AI will only do a move if the grid choice was empty, if not, then it will loop again, with a new choice value and will loop until a choice is made.</w:t>
      </w:r>
    </w:p>
    <w:p w:rsidR="001A1893" w:rsidRDefault="001A1893" w:rsidP="009A3C5D">
      <w:r>
        <w:rPr>
          <w:noProof/>
          <w:lang w:eastAsia="en-GB"/>
        </w:rPr>
        <mc:AlternateContent>
          <mc:Choice Requires="wps">
            <w:drawing>
              <wp:anchor distT="45720" distB="45720" distL="114300" distR="114300" simplePos="0" relativeHeight="251797504" behindDoc="0" locked="0" layoutInCell="1" allowOverlap="1" wp14:anchorId="7C0172A6" wp14:editId="5E9849FB">
                <wp:simplePos x="0" y="0"/>
                <wp:positionH relativeFrom="column">
                  <wp:posOffset>4924425</wp:posOffset>
                </wp:positionH>
                <wp:positionV relativeFrom="paragraph">
                  <wp:posOffset>13970</wp:posOffset>
                </wp:positionV>
                <wp:extent cx="1543050" cy="1404620"/>
                <wp:effectExtent l="0" t="0" r="19050" b="1587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404620"/>
                        </a:xfrm>
                        <a:prstGeom prst="rect">
                          <a:avLst/>
                        </a:prstGeom>
                        <a:solidFill>
                          <a:srgbClr val="FFFFFF"/>
                        </a:solidFill>
                        <a:ln w="9525">
                          <a:solidFill>
                            <a:srgbClr val="000000"/>
                          </a:solidFill>
                          <a:miter lim="800000"/>
                          <a:headEnd/>
                          <a:tailEnd/>
                        </a:ln>
                      </wps:spPr>
                      <wps:txbx>
                        <w:txbxContent>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AIattack();</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AIdefend();</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AIfailsafe();</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attStep++;</w:t>
                            </w:r>
                          </w:p>
                          <w:p w:rsidR="00D56366" w:rsidRDefault="00D56366" w:rsidP="00C063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0172A6" id="_x0000_s1073" type="#_x0000_t202" style="position:absolute;margin-left:387.75pt;margin-top:1.1pt;width:121.5pt;height:110.6pt;z-index:251797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">
                <v:textbox style="mso-fit-shape-to-text:t">
                  <w:txbxContent>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AIattack();</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AIdefend();</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AIfailsafe();</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C063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attStep++;</w:t>
                      </w:r>
                    </w:p>
                    <w:p w:rsidR="00D56366" w:rsidRDefault="00D56366" w:rsidP="00C06387"/>
                  </w:txbxContent>
                </v:textbox>
                <w10:wrap type="square"/>
              </v:shape>
            </w:pict>
          </mc:Fallback>
        </mc:AlternateContent>
      </w:r>
      <w:r>
        <w:t>On the right is the last part of the attack pattern. The AI no longer needs to do specific moves and therefore will just need to attack, then defend, then use random moves until the end of the game.</w:t>
      </w:r>
    </w:p>
    <w:p w:rsidR="001A1893" w:rsidRDefault="001A1893" w:rsidP="009A3C5D"/>
    <w:p w:rsidR="001A1893" w:rsidRDefault="001A1893" w:rsidP="009A3C5D"/>
    <w:p w:rsidR="001A1893" w:rsidRDefault="001A1893" w:rsidP="009A3C5D">
      <w:r>
        <w:t>The attack pattern then finishes by incrementing the value of attStep.</w:t>
      </w:r>
    </w:p>
    <w:p w:rsidR="00105586" w:rsidRDefault="00105586" w:rsidP="009A3C5D"/>
    <w:p w:rsidR="009A3C5D" w:rsidRDefault="00352A69" w:rsidP="009A3C5D">
      <w:pPr>
        <w:pStyle w:val="Heading3"/>
      </w:pPr>
      <w:bookmarkStart w:id="37" w:name="_Toc448589487"/>
      <w:r>
        <w:rPr>
          <w:noProof/>
          <w:lang w:eastAsia="en-GB"/>
        </w:rPr>
        <w:drawing>
          <wp:anchor distT="0" distB="0" distL="114300" distR="114300" simplePos="0" relativeHeight="251798528" behindDoc="1" locked="0" layoutInCell="1" allowOverlap="1" wp14:anchorId="2988C46D" wp14:editId="7EE456B2">
            <wp:simplePos x="0" y="0"/>
            <wp:positionH relativeFrom="column">
              <wp:posOffset>-704850</wp:posOffset>
            </wp:positionH>
            <wp:positionV relativeFrom="paragraph">
              <wp:posOffset>10160</wp:posOffset>
            </wp:positionV>
            <wp:extent cx="4364990" cy="2920365"/>
            <wp:effectExtent l="0" t="0" r="0" b="0"/>
            <wp:wrapTight wrapText="bothSides">
              <wp:wrapPolygon edited="0">
                <wp:start x="0" y="0"/>
                <wp:lineTo x="0" y="21417"/>
                <wp:lineTo x="21493" y="21417"/>
                <wp:lineTo x="2149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4364990" cy="2920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3C5D">
        <w:t>Attack Pattern 2</w:t>
      </w:r>
      <w:bookmarkEnd w:id="37"/>
    </w:p>
    <w:p w:rsidR="009A3C5D" w:rsidRDefault="00A94888" w:rsidP="009A3C5D">
      <w:r>
        <w:t>On the left is the flowchart</w:t>
      </w:r>
      <w:r w:rsidR="00B33248">
        <w:t xml:space="preserve"> which shows the process done in attack pattern 2. In attack pattern 2, the first thing the AI does is to choose a random corner.</w:t>
      </w:r>
    </w:p>
    <w:p w:rsidR="00B33248" w:rsidRDefault="00B33248" w:rsidP="009A3C5D">
      <w:r>
        <w:t>The next step for the AI to do is to attack or defend, if not the AI will need to choose another random corner. Finally the AI will need to attack, defend or choose randomly to make sure that the player does not win.</w:t>
      </w:r>
    </w:p>
    <w:p w:rsidR="00B33248" w:rsidRDefault="00B33248" w:rsidP="009A3C5D"/>
    <w:p w:rsidR="00B33248" w:rsidRDefault="007025A0" w:rsidP="009A3C5D">
      <w:r>
        <w:rPr>
          <w:noProof/>
          <w:lang w:eastAsia="en-GB"/>
        </w:rPr>
        <mc:AlternateContent>
          <mc:Choice Requires="wps">
            <w:drawing>
              <wp:anchor distT="45720" distB="45720" distL="114300" distR="114300" simplePos="0" relativeHeight="251804672" behindDoc="0" locked="0" layoutInCell="1" allowOverlap="1" wp14:anchorId="42061A76" wp14:editId="7F31FD07">
                <wp:simplePos x="0" y="0"/>
                <wp:positionH relativeFrom="margin">
                  <wp:align>left</wp:align>
                </wp:positionH>
                <wp:positionV relativeFrom="paragraph">
                  <wp:posOffset>246380</wp:posOffset>
                </wp:positionV>
                <wp:extent cx="1905000" cy="695325"/>
                <wp:effectExtent l="0" t="0" r="19050" b="285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695325"/>
                        </a:xfrm>
                        <a:prstGeom prst="rect">
                          <a:avLst/>
                        </a:prstGeom>
                        <a:solidFill>
                          <a:srgbClr val="FFFFFF"/>
                        </a:solidFill>
                        <a:ln w="9525">
                          <a:solidFill>
                            <a:srgbClr val="000000"/>
                          </a:solidFill>
                          <a:miter lim="800000"/>
                          <a:headEnd/>
                          <a:tailEnd/>
                        </a:ln>
                      </wps:spPr>
                      <wps:txbx>
                        <w:txbxContent>
                          <w:p w:rsidR="00D56366" w:rsidRDefault="00D56366" w:rsidP="00702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2)</w:t>
                            </w:r>
                          </w:p>
                          <w:p w:rsidR="00D56366" w:rsidRDefault="00D56366" w:rsidP="00702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02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attPattern2();</w:t>
                            </w:r>
                          </w:p>
                          <w:p w:rsidR="00D56366" w:rsidRDefault="00D56366" w:rsidP="007025A0">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61A76" id="_x0000_s1074" type="#_x0000_t202" style="position:absolute;margin-left:0;margin-top:19.4pt;width:150pt;height:54.75pt;z-index:251804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">
                <v:textbox>
                  <w:txbxContent>
                    <w:p w:rsidR="00D56366" w:rsidRDefault="00D56366" w:rsidP="00702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2)</w:t>
                      </w:r>
                    </w:p>
                    <w:p w:rsidR="00D56366" w:rsidRDefault="00D56366" w:rsidP="00702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702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attPattern2();</w:t>
                      </w:r>
                    </w:p>
                    <w:p w:rsidR="00D56366" w:rsidRDefault="00D56366" w:rsidP="007025A0">
                      <w:r>
                        <w:rPr>
                          <w:rFonts w:ascii="Consolas" w:hAnsi="Consolas" w:cs="Consolas"/>
                          <w:color w:val="000000"/>
                          <w:sz w:val="19"/>
                          <w:szCs w:val="19"/>
                          <w:highlight w:val="white"/>
                        </w:rPr>
                        <w:t>}</w:t>
                      </w:r>
                    </w:p>
                  </w:txbxContent>
                </v:textbox>
                <w10:wrap type="square" anchorx="margin"/>
              </v:shape>
            </w:pict>
          </mc:Fallback>
        </mc:AlternateContent>
      </w:r>
    </w:p>
    <w:p w:rsidR="00B33248" w:rsidRDefault="007025A0" w:rsidP="009A3C5D">
      <w:r>
        <w:t>This is the code that runs the attack pattern 2 function. The code is in the main GameAI function.</w:t>
      </w:r>
    </w:p>
    <w:p w:rsidR="007025A0" w:rsidRDefault="008F5EA6" w:rsidP="009A3C5D">
      <w:r>
        <w:rPr>
          <w:noProof/>
          <w:lang w:eastAsia="en-GB"/>
        </w:rPr>
        <mc:AlternateContent>
          <mc:Choice Requires="wps">
            <w:drawing>
              <wp:anchor distT="45720" distB="45720" distL="114300" distR="114300" simplePos="0" relativeHeight="251808768" behindDoc="1" locked="0" layoutInCell="1" allowOverlap="1" wp14:anchorId="24F1A585" wp14:editId="656792F1">
                <wp:simplePos x="0" y="0"/>
                <wp:positionH relativeFrom="margin">
                  <wp:posOffset>-657225</wp:posOffset>
                </wp:positionH>
                <wp:positionV relativeFrom="paragraph">
                  <wp:posOffset>309880</wp:posOffset>
                </wp:positionV>
                <wp:extent cx="3962400" cy="4810125"/>
                <wp:effectExtent l="0" t="0" r="19050" b="28575"/>
                <wp:wrapTight wrapText="bothSides">
                  <wp:wrapPolygon edited="0">
                    <wp:start x="0" y="0"/>
                    <wp:lineTo x="0" y="21643"/>
                    <wp:lineTo x="21600" y="21643"/>
                    <wp:lineTo x="21600" y="0"/>
                    <wp:lineTo x="0" y="0"/>
                  </wp:wrapPolygon>
                </wp:wrapTight>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4810125"/>
                        </a:xfrm>
                        <a:prstGeom prst="rect">
                          <a:avLst/>
                        </a:prstGeom>
                        <a:solidFill>
                          <a:srgbClr val="FFFFFF"/>
                        </a:solidFill>
                        <a:ln w="9525">
                          <a:solidFill>
                            <a:srgbClr val="000000"/>
                          </a:solidFill>
                          <a:miter lim="800000"/>
                          <a:headEnd/>
                          <a:tailEnd/>
                        </a:ln>
                      </wps:spPr>
                      <wps:txbx>
                        <w:txbxContent>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::attPattern2()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(attStep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(!hasAImoved)</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choice = rand() % 4 + 1;</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1 &amp;&amp; grid[0][0]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grid[0][0] = 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2 &amp;&amp; grid[2][0]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grid[2][0] = 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3 &amp;&amp; grid[0][2]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grid[0][2] = 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4 &amp;&amp; grid[2][2]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grid[2][2] = 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r>
                              <w:rPr>
                                <w:rFonts w:ascii="Consolas" w:hAnsi="Consolas" w:cs="Consolas"/>
                                <w:color w:val="000000"/>
                                <w:sz w:val="19"/>
                                <w:szCs w:val="19"/>
                                <w:highlight w:val="white"/>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1A585" id="_x0000_s1075" type="#_x0000_t202" style="position:absolute;margin-left:-51.75pt;margin-top:24.4pt;width:312pt;height:378.75pt;z-index:-251507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">
                <v:textbox>
                  <w:txbxContent>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::attPattern2()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(attStep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(!hasAImoved)</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choice = rand() % 4 + 1;</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1 &amp;&amp; grid[0][0]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grid[0][0] = 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2 &amp;&amp; grid[2][0]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grid[2][0] = 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3 &amp;&amp; grid[0][2]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grid[0][2] = 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4 &amp;&amp; grid[2][2] == 0)</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grid[2][2] = 2;</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56366" w:rsidRDefault="00D56366" w:rsidP="00F50848">
                      <w:r>
                        <w:rPr>
                          <w:rFonts w:ascii="Consolas" w:hAnsi="Consolas" w:cs="Consolas"/>
                          <w:color w:val="000000"/>
                          <w:sz w:val="19"/>
                          <w:szCs w:val="19"/>
                          <w:highlight w:val="white"/>
                        </w:rPr>
                        <w:tab/>
                        <w:t>}</w:t>
                      </w:r>
                    </w:p>
                  </w:txbxContent>
                </v:textbox>
                <w10:wrap type="tight" anchorx="margin"/>
              </v:shape>
            </w:pict>
          </mc:Fallback>
        </mc:AlternateContent>
      </w:r>
    </w:p>
    <w:p w:rsidR="007025A0" w:rsidRDefault="008F5EA6" w:rsidP="009A3C5D">
      <w:r>
        <w:t>This is the attack pattern 2 function. The first thing the attack pattern does is to do a move on a random corner.</w:t>
      </w:r>
    </w:p>
    <w:p w:rsidR="00F50848" w:rsidRDefault="008F5EA6" w:rsidP="009A3C5D">
      <w:r>
        <w:t xml:space="preserve">The randomisation is the same as in attack pattern 1. The while loop will keep looping until a choice is made. </w:t>
      </w:r>
    </w:p>
    <w:p w:rsidR="008F5EA6" w:rsidRDefault="008F5EA6" w:rsidP="009A3C5D">
      <w:r>
        <w:t>Choice is a local variable that will keep getting new randomised values from 1-4 in each loop iteration.</w:t>
      </w:r>
    </w:p>
    <w:p w:rsidR="008F5EA6" w:rsidRDefault="008F5EA6" w:rsidP="009A3C5D">
      <w:r>
        <w:t>The second thing the attack pattern does is the same as the first step, however the AI needs to do an AI attack and defend before doing a move on a corner.</w:t>
      </w:r>
    </w:p>
    <w:p w:rsidR="008F5EA6" w:rsidRDefault="008F5EA6" w:rsidP="009A3C5D">
      <w:r>
        <w:t>The function then does AI attack, defend or does a random move until the end of the game to make sure that the player does not win.</w:t>
      </w:r>
    </w:p>
    <w:p w:rsidR="009A3C5D" w:rsidRDefault="008F5EA6" w:rsidP="008F5EA6">
      <w:pPr>
        <w:pStyle w:val="Heading3"/>
      </w:pPr>
      <w:bookmarkStart w:id="38" w:name="_Toc448589488"/>
      <w:r>
        <w:rPr>
          <w:noProof/>
          <w:lang w:eastAsia="en-GB"/>
        </w:rPr>
        <mc:AlternateContent>
          <mc:Choice Requires="wps">
            <w:drawing>
              <wp:anchor distT="45720" distB="45720" distL="114300" distR="114300" simplePos="0" relativeHeight="251806720" behindDoc="0" locked="0" layoutInCell="1" allowOverlap="1" wp14:anchorId="08CDD9D9" wp14:editId="5C2B01EB">
                <wp:simplePos x="0" y="0"/>
                <wp:positionH relativeFrom="column">
                  <wp:posOffset>-781050</wp:posOffset>
                </wp:positionH>
                <wp:positionV relativeFrom="paragraph">
                  <wp:posOffset>0</wp:posOffset>
                </wp:positionV>
                <wp:extent cx="2362200" cy="1404620"/>
                <wp:effectExtent l="0" t="0" r="19050" b="1079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solidFill>
                            <a:srgbClr val="000000"/>
                          </a:solidFill>
                          <a:miter lim="800000"/>
                          <a:headEnd/>
                          <a:tailEnd/>
                        </a:ln>
                      </wps:spPr>
                      <wps:txbx>
                        <w:txbxContent>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3)</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AIattack();</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AIdefend();</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AIfailsafe();</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CDD9D9" id="_x0000_s1076" type="#_x0000_t202" style="position:absolute;margin-left:-61.5pt;margin-top:0;width:186pt;height:110.6pt;z-index:251806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">
                <v:textbox style="mso-fit-shape-to-text:t">
                  <w:txbxContent>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(AIattackPattern == 3)</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AIattack();</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AIdefend();</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AIfailsafe();</w:t>
                      </w:r>
                    </w:p>
                    <w:p w:rsidR="00D56366" w:rsidRDefault="00D56366" w:rsidP="008C5D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8C5DD8">
                      <w:r>
                        <w:rPr>
                          <w:rFonts w:ascii="Consolas" w:hAnsi="Consolas" w:cs="Consolas"/>
                          <w:color w:val="000000"/>
                          <w:sz w:val="19"/>
                          <w:szCs w:val="19"/>
                          <w:highlight w:val="white"/>
                        </w:rPr>
                        <w:t>}</w:t>
                      </w:r>
                    </w:p>
                  </w:txbxContent>
                </v:textbox>
                <w10:wrap type="square"/>
              </v:shape>
            </w:pict>
          </mc:Fallback>
        </mc:AlternateContent>
      </w:r>
      <w:r>
        <w:rPr>
          <w:noProof/>
          <w:lang w:eastAsia="en-GB"/>
        </w:rPr>
        <w:t xml:space="preserve"> </w:t>
      </w:r>
      <w:r w:rsidR="009A3C5D">
        <w:t>Attack Pattern 3</w:t>
      </w:r>
      <w:bookmarkEnd w:id="38"/>
    </w:p>
    <w:p w:rsidR="009A3C5D" w:rsidRDefault="00173031" w:rsidP="009A3C5D">
      <w:r>
        <w:t xml:space="preserve">Attack Pattern 3 only requires a small amount of code and does not have its own function, instead, attack pattern 3 is inside </w:t>
      </w:r>
      <w:r w:rsidR="00607C20">
        <w:t>the main GameAI function.</w:t>
      </w:r>
    </w:p>
    <w:p w:rsidR="00607C20" w:rsidRDefault="00607C20" w:rsidP="009A3C5D">
      <w:r>
        <w:t>The attack pattern only consists of an AI attack, defend or a random move, since the actual algorithm needed to ensure the player does not lose is very complex and would take too long to code.</w:t>
      </w:r>
    </w:p>
    <w:p w:rsidR="00CC2148" w:rsidRDefault="00CC2148" w:rsidP="009A3C5D">
      <w:pPr>
        <w:pStyle w:val="Heading3"/>
      </w:pPr>
    </w:p>
    <w:p w:rsidR="00CC2148" w:rsidRDefault="00CC2148" w:rsidP="009A3C5D">
      <w:pPr>
        <w:pStyle w:val="Heading3"/>
      </w:pPr>
    </w:p>
    <w:p w:rsidR="00CC2148" w:rsidRDefault="00CC2148" w:rsidP="009A3C5D">
      <w:pPr>
        <w:pStyle w:val="Heading3"/>
      </w:pPr>
    </w:p>
    <w:p w:rsidR="00CC2148" w:rsidRDefault="00CC2148" w:rsidP="009A3C5D">
      <w:pPr>
        <w:pStyle w:val="Heading3"/>
      </w:pPr>
    </w:p>
    <w:p w:rsidR="00CC2148" w:rsidRDefault="00A17F3A" w:rsidP="009A3C5D">
      <w:pPr>
        <w:pStyle w:val="Heading3"/>
      </w:pPr>
      <w:bookmarkStart w:id="39" w:name="_Toc448589489"/>
      <w:r>
        <w:rPr>
          <w:noProof/>
          <w:lang w:eastAsia="en-GB"/>
        </w:rPr>
        <mc:AlternateContent>
          <mc:Choice Requires="wps">
            <w:drawing>
              <wp:anchor distT="45720" distB="45720" distL="114300" distR="114300" simplePos="0" relativeHeight="251810816" behindDoc="0" locked="0" layoutInCell="1" allowOverlap="1" wp14:anchorId="2F5E3BD4" wp14:editId="4D2A0576">
                <wp:simplePos x="0" y="0"/>
                <wp:positionH relativeFrom="column">
                  <wp:posOffset>-590550</wp:posOffset>
                </wp:positionH>
                <wp:positionV relativeFrom="paragraph">
                  <wp:posOffset>194945</wp:posOffset>
                </wp:positionV>
                <wp:extent cx="2838450" cy="1404620"/>
                <wp:effectExtent l="0" t="0" r="19050" b="2095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rgbClr val="000000"/>
                          </a:solidFill>
                          <a:miter lim="800000"/>
                          <a:headEnd/>
                          <a:tailEnd/>
                        </a:ln>
                      </wps:spPr>
                      <wps:txbx>
                        <w:txbxContent>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2; i++)</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//LOOKS AT THE LEFT OF ROW I//</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(grid[i][0] == 0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grid[i][1]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grid[i][2]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grid[i][0] = 2;</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//LOOKS AT THE MIDDLE OF ROW I//</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(grid[i][1] == 0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grid[i][0]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grid[i][2]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grid[i][1] = 2;</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//LOOKS AT THE RIGHT OF ROW I//</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(grid[i][2] == 0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grid[i][0]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grid[i][1]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grid[i][2] = 2;</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E3BD4" id="_x0000_s1077" type="#_x0000_t202" style="position:absolute;margin-left:-46.5pt;margin-top:15.35pt;width:223.5pt;height:110.6pt;z-index:251810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">
                <v:textbox style="mso-fit-shape-to-text:t">
                  <w:txbxContent>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2; i++)</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//LOOKS AT THE LEFT OF ROW I//</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(grid[i][0] == 0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grid[i][1]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grid[i][2]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grid[i][0] = 2;</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//LOOKS AT THE MIDDLE OF ROW I//</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(grid[i][1] == 0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grid[i][0]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grid[i][2]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grid[i][1] = 2;</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//LOOKS AT THE RIGHT OF ROW I//</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(grid[i][2] == 0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grid[i][0]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grid[i][1] == 2 &amp;&amp;</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grid[i][2] = 2;</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56366" w:rsidRDefault="00D56366" w:rsidP="00A17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A17F3A">
                      <w:r>
                        <w:rPr>
                          <w:rFonts w:ascii="Consolas" w:hAnsi="Consolas" w:cs="Consolas"/>
                          <w:color w:val="000000"/>
                          <w:sz w:val="19"/>
                          <w:szCs w:val="19"/>
                          <w:highlight w:val="white"/>
                        </w:rPr>
                        <w:t>}</w:t>
                      </w:r>
                    </w:p>
                  </w:txbxContent>
                </v:textbox>
                <w10:wrap type="square"/>
              </v:shape>
            </w:pict>
          </mc:Fallback>
        </mc:AlternateContent>
      </w:r>
      <w:bookmarkEnd w:id="39"/>
    </w:p>
    <w:p w:rsidR="009A3C5D" w:rsidRDefault="009A3C5D" w:rsidP="009A3C5D">
      <w:pPr>
        <w:pStyle w:val="Heading3"/>
      </w:pPr>
      <w:bookmarkStart w:id="40" w:name="_Toc448589490"/>
      <w:r>
        <w:t>AI Attack and defend</w:t>
      </w:r>
      <w:bookmarkEnd w:id="40"/>
    </w:p>
    <w:p w:rsidR="009A3C5D" w:rsidRDefault="0095348A" w:rsidP="009A3C5D">
      <w:r>
        <w:t>Both AI attack and defend have the same process of checking. On the left is the AI attack, AI defend uses the same concept as AI attack, but instead of checking if grid element is equal to 2, the check is instead done to see if the element is equal to 1.</w:t>
      </w:r>
    </w:p>
    <w:p w:rsidR="0095348A" w:rsidRDefault="0095348A" w:rsidP="009A3C5D">
      <w:r>
        <w:t>Both AI attack and AI defend will have an action which will set the chosen grid element to 2 i.e. the AI’s move.</w:t>
      </w:r>
    </w:p>
    <w:p w:rsidR="0095348A" w:rsidRDefault="0095348A" w:rsidP="009A3C5D">
      <w:r>
        <w:t>The code currently on the left is the loop which is used to check the horizontal (rows) of the grid to see if there are any 2 in a row so that the AI can form a 3 in a row and therefore win. There is also a separate loop for the vertical checking where instead of the left element is incremented in the loop the right element is incremented (i.e. grid[i][0] -&gt; grid[0][i])</w:t>
      </w:r>
    </w:p>
    <w:p w:rsidR="0095348A" w:rsidRDefault="0042664F" w:rsidP="009A3C5D">
      <w:r>
        <w:t>The diagonal checks do not use a loop and therefore instead use if statements.</w:t>
      </w:r>
    </w:p>
    <w:p w:rsidR="0042664F" w:rsidRDefault="0042664F" w:rsidP="009A3C5D"/>
    <w:p w:rsidR="0042664F" w:rsidRDefault="0042664F" w:rsidP="009A3C5D"/>
    <w:p w:rsidR="0042664F" w:rsidRDefault="0042664F" w:rsidP="009A3C5D"/>
    <w:p w:rsidR="0042664F" w:rsidRDefault="0042664F" w:rsidP="009A3C5D"/>
    <w:p w:rsidR="0042664F" w:rsidRDefault="0042664F" w:rsidP="009A3C5D"/>
    <w:p w:rsidR="0042664F" w:rsidRDefault="0042664F" w:rsidP="009A3C5D"/>
    <w:p w:rsidR="0042664F" w:rsidRDefault="0042664F" w:rsidP="009A3C5D"/>
    <w:p w:rsidR="0042664F" w:rsidRDefault="0042664F" w:rsidP="009A3C5D"/>
    <w:p w:rsidR="0042664F" w:rsidRDefault="0042664F" w:rsidP="009A3C5D"/>
    <w:p w:rsidR="0042664F" w:rsidRDefault="0042664F" w:rsidP="009A3C5D">
      <w:r>
        <w:rPr>
          <w:noProof/>
          <w:lang w:eastAsia="en-GB"/>
        </w:rPr>
        <mc:AlternateContent>
          <mc:Choice Requires="wps">
            <w:drawing>
              <wp:anchor distT="45720" distB="45720" distL="114300" distR="114300" simplePos="0" relativeHeight="251812864" behindDoc="0" locked="0" layoutInCell="1" allowOverlap="1" wp14:anchorId="35A6BE06" wp14:editId="58D4C604">
                <wp:simplePos x="0" y="0"/>
                <wp:positionH relativeFrom="column">
                  <wp:posOffset>-657225</wp:posOffset>
                </wp:positionH>
                <wp:positionV relativeFrom="paragraph">
                  <wp:posOffset>635</wp:posOffset>
                </wp:positionV>
                <wp:extent cx="3000375" cy="1404620"/>
                <wp:effectExtent l="0" t="0" r="28575" b="1016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1404620"/>
                        </a:xfrm>
                        <a:prstGeom prst="rect">
                          <a:avLst/>
                        </a:prstGeom>
                        <a:solidFill>
                          <a:srgbClr val="FFFFFF"/>
                        </a:solidFill>
                        <a:ln w="9525">
                          <a:solidFill>
                            <a:srgbClr val="000000"/>
                          </a:solidFill>
                          <a:miter lim="800000"/>
                          <a:headEnd/>
                          <a:tailEnd/>
                        </a:ln>
                      </wps:spPr>
                      <wps:txbx>
                        <w:txbxContent>
                          <w:p w:rsidR="00D56366" w:rsidRDefault="00D56366" w:rsidP="00641F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TOP LEFT//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grid[2][2]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grid[0][0]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TOP RIGHT//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(grid[0][2]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grid[0][2]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BOTTOM LEFT//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(grid[2][0]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grid[0][2]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BOTTOM RIGHT//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(grid[2][2]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grid[0][0]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grid[2][2]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CENTER//</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(grid[1][1]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((grid[0][0] == 2 &amp;&amp; grid[2][2] == 2) ||</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(grid[2][0] == 2 &amp;&amp; grid[0][2]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6BE06" id="_x0000_s1078" type="#_x0000_t202" style="position:absolute;margin-left:-51.75pt;margin-top:.05pt;width:236.25pt;height:110.6pt;z-index:251812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">
                <v:textbox style="mso-fit-shape-to-text:t">
                  <w:txbxContent>
                    <w:p w:rsidR="00D56366" w:rsidRDefault="00D56366" w:rsidP="00641F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TOP LEFT//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(grid[0][0]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grid[2][2]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grid[0][0]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TOP RIGHT//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(grid[0][2]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grid[0][2]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BOTTOM LEFT//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(grid[2][0]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grid[0][2]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grid[2][0]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BOTTOM RIGHT//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(grid[2][2]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grid[0][0]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grid[2][2]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//LOOK AT CENTER//</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(grid[1][1] == 0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((grid[0][0] == 2 &amp;&amp; grid[2][2] == 2) ||</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(grid[2][0] == 2 &amp;&amp; grid[0][2] == 2)) &amp;&amp;</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hasAImoved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grid[1][1] = 2;</w:t>
                      </w:r>
                    </w:p>
                    <w:p w:rsidR="00D56366" w:rsidRDefault="00D56366" w:rsidP="004266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42664F">
                      <w:r>
                        <w:rPr>
                          <w:rFonts w:ascii="Consolas" w:hAnsi="Consolas" w:cs="Consolas"/>
                          <w:color w:val="000000"/>
                          <w:sz w:val="19"/>
                          <w:szCs w:val="19"/>
                          <w:highlight w:val="white"/>
                        </w:rPr>
                        <w:t>}</w:t>
                      </w:r>
                    </w:p>
                  </w:txbxContent>
                </v:textbox>
                <w10:wrap type="square"/>
              </v:shape>
            </w:pict>
          </mc:Fallback>
        </mc:AlternateContent>
      </w:r>
      <w:r w:rsidR="00641F5D">
        <w:t>On the left is the process of checking the diagonals for any 2 in a row. This cannot be done in a loop and had to be hardcoded into the program.</w:t>
      </w:r>
    </w:p>
    <w:tbl>
      <w:tblPr>
        <w:tblStyle w:val="TableGrid"/>
        <w:tblpPr w:leftFromText="180" w:rightFromText="180" w:vertAnchor="text" w:horzAnchor="margin" w:tblpXSpec="center" w:tblpY="1223"/>
        <w:tblW w:w="0" w:type="auto"/>
        <w:tblLook w:val="04A0" w:firstRow="1" w:lastRow="0" w:firstColumn="1" w:lastColumn="0" w:noHBand="0" w:noVBand="1"/>
      </w:tblPr>
      <w:tblGrid>
        <w:gridCol w:w="283"/>
        <w:gridCol w:w="283"/>
        <w:gridCol w:w="284"/>
      </w:tblGrid>
      <w:tr w:rsidR="00641F5D" w:rsidTr="00641F5D">
        <w:trPr>
          <w:trHeight w:val="269"/>
        </w:trPr>
        <w:tc>
          <w:tcPr>
            <w:tcW w:w="283" w:type="dxa"/>
            <w:shd w:val="clear" w:color="auto" w:fill="FF0000"/>
          </w:tcPr>
          <w:p w:rsidR="00641F5D" w:rsidRDefault="00641F5D" w:rsidP="00641F5D"/>
        </w:tc>
        <w:tc>
          <w:tcPr>
            <w:tcW w:w="283" w:type="dxa"/>
          </w:tcPr>
          <w:p w:rsidR="00641F5D" w:rsidRDefault="00641F5D" w:rsidP="00641F5D"/>
        </w:tc>
        <w:tc>
          <w:tcPr>
            <w:tcW w:w="284" w:type="dxa"/>
          </w:tcPr>
          <w:p w:rsidR="00641F5D" w:rsidRDefault="00641F5D" w:rsidP="00641F5D"/>
        </w:tc>
      </w:tr>
      <w:tr w:rsidR="00641F5D" w:rsidTr="00641F5D">
        <w:trPr>
          <w:trHeight w:val="269"/>
        </w:trPr>
        <w:tc>
          <w:tcPr>
            <w:tcW w:w="283" w:type="dxa"/>
          </w:tcPr>
          <w:p w:rsidR="00641F5D" w:rsidRDefault="00641F5D" w:rsidP="00641F5D"/>
        </w:tc>
        <w:tc>
          <w:tcPr>
            <w:tcW w:w="283" w:type="dxa"/>
            <w:shd w:val="clear" w:color="auto" w:fill="FF0000"/>
          </w:tcPr>
          <w:p w:rsidR="00641F5D" w:rsidRDefault="00641F5D" w:rsidP="00641F5D"/>
        </w:tc>
        <w:tc>
          <w:tcPr>
            <w:tcW w:w="284" w:type="dxa"/>
          </w:tcPr>
          <w:p w:rsidR="00641F5D" w:rsidRDefault="00641F5D" w:rsidP="00641F5D"/>
        </w:tc>
      </w:tr>
      <w:tr w:rsidR="00641F5D" w:rsidTr="00641F5D">
        <w:trPr>
          <w:trHeight w:val="269"/>
        </w:trPr>
        <w:tc>
          <w:tcPr>
            <w:tcW w:w="283" w:type="dxa"/>
          </w:tcPr>
          <w:p w:rsidR="00641F5D" w:rsidRDefault="00641F5D" w:rsidP="00641F5D"/>
        </w:tc>
        <w:tc>
          <w:tcPr>
            <w:tcW w:w="283" w:type="dxa"/>
          </w:tcPr>
          <w:p w:rsidR="00641F5D" w:rsidRDefault="00641F5D" w:rsidP="00641F5D"/>
        </w:tc>
        <w:tc>
          <w:tcPr>
            <w:tcW w:w="284" w:type="dxa"/>
            <w:shd w:val="clear" w:color="auto" w:fill="FF0000"/>
          </w:tcPr>
          <w:p w:rsidR="00641F5D" w:rsidRDefault="00641F5D" w:rsidP="00641F5D"/>
        </w:tc>
      </w:tr>
    </w:tbl>
    <w:p w:rsidR="00641F5D" w:rsidRDefault="00641F5D" w:rsidP="009A3C5D">
      <w:r>
        <w:t>The comments tell which part of the grid the if statement is currently looking at. By looking at the top left, the if statement looks at what diagonal can be created with that position i.e.</w:t>
      </w:r>
    </w:p>
    <w:p w:rsidR="00641F5D" w:rsidRDefault="00641F5D" w:rsidP="009A3C5D">
      <w:r>
        <w:t>Where the red shading shows what the if statement will look at. The if statement will check if the top left is empty, while the if statement also check if the other red square are either filled by 2’s, so the AI can win, or filled by 1’s so the AI prevents the player from winning.</w:t>
      </w:r>
    </w:p>
    <w:p w:rsidR="00641F5D" w:rsidRDefault="00641F5D" w:rsidP="009A3C5D"/>
    <w:p w:rsidR="00641F5D" w:rsidRDefault="00641F5D" w:rsidP="009A3C5D"/>
    <w:p w:rsidR="00641F5D" w:rsidRDefault="00641F5D" w:rsidP="009A3C5D"/>
    <w:p w:rsidR="00641F5D" w:rsidRDefault="00641F5D" w:rsidP="009A3C5D"/>
    <w:p w:rsidR="00641F5D" w:rsidRDefault="00641F5D" w:rsidP="009A3C5D"/>
    <w:p w:rsidR="00641F5D" w:rsidRDefault="00641F5D" w:rsidP="009A3C5D"/>
    <w:p w:rsidR="00641F5D" w:rsidRDefault="00641F5D" w:rsidP="009A3C5D"/>
    <w:p w:rsidR="00641F5D" w:rsidRDefault="00641F5D" w:rsidP="009A3C5D"/>
    <w:p w:rsidR="00641F5D" w:rsidRDefault="00641F5D" w:rsidP="009A3C5D"/>
    <w:p w:rsidR="00641F5D" w:rsidRDefault="00641F5D" w:rsidP="009A3C5D"/>
    <w:p w:rsidR="00641F5D" w:rsidRDefault="00641F5D" w:rsidP="009A3C5D"/>
    <w:p w:rsidR="00641F5D" w:rsidRDefault="00641F5D" w:rsidP="009A3C5D"/>
    <w:p w:rsidR="00641F5D" w:rsidRDefault="00641F5D" w:rsidP="009A3C5D"/>
    <w:p w:rsidR="00641F5D" w:rsidRDefault="00FB3DEE" w:rsidP="009A3C5D">
      <w:r>
        <w:rPr>
          <w:noProof/>
          <w:lang w:eastAsia="en-GB"/>
        </w:rPr>
        <mc:AlternateContent>
          <mc:Choice Requires="wps">
            <w:drawing>
              <wp:anchor distT="45720" distB="45720" distL="114300" distR="114300" simplePos="0" relativeHeight="251814912" behindDoc="0" locked="0" layoutInCell="1" allowOverlap="1" wp14:anchorId="416FB2FA" wp14:editId="7531F0EA">
                <wp:simplePos x="0" y="0"/>
                <wp:positionH relativeFrom="column">
                  <wp:posOffset>-686435</wp:posOffset>
                </wp:positionH>
                <wp:positionV relativeFrom="paragraph">
                  <wp:posOffset>295910</wp:posOffset>
                </wp:positionV>
                <wp:extent cx="3019425" cy="1404620"/>
                <wp:effectExtent l="0" t="0" r="28575" b="203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404620"/>
                        </a:xfrm>
                        <a:prstGeom prst="rect">
                          <a:avLst/>
                        </a:prstGeom>
                        <a:solidFill>
                          <a:srgbClr val="FFFFFF"/>
                        </a:solidFill>
                        <a:ln w="9525">
                          <a:solidFill>
                            <a:srgbClr val="000000"/>
                          </a:solidFill>
                          <a:miter lim="800000"/>
                          <a:headEnd/>
                          <a:tailEnd/>
                        </a:ln>
                      </wps:spPr>
                      <wps:txbx>
                        <w:txbxContent>
                          <w:p w:rsidR="00D56366" w:rsidRDefault="00D56366" w:rsidP="00FB3D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::AIfailsafe()</w:t>
                            </w:r>
                          </w:p>
                          <w:p w:rsidR="00D56366" w:rsidRDefault="00D56366" w:rsidP="00FB3D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D56366" w:rsidRDefault="00D56366" w:rsidP="00FB3D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(!hasAImoved)</w:t>
                            </w:r>
                          </w:p>
                          <w:p w:rsidR="00D56366" w:rsidRDefault="00D56366" w:rsidP="00FB3D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FB3DEE">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choice = rand() % 9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6FB2FA" id="_x0000_s1079" type="#_x0000_t202" style="position:absolute;margin-left:-54.05pt;margin-top:23.3pt;width:237.75pt;height:110.6pt;z-index:251814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">
                <v:textbox style="mso-fit-shape-to-text:t">
                  <w:txbxContent>
                    <w:p w:rsidR="00D56366" w:rsidRDefault="00D56366" w:rsidP="00FB3D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XO</w:t>
                      </w:r>
                      <w:r>
                        <w:rPr>
                          <w:rFonts w:ascii="Consolas" w:hAnsi="Consolas" w:cs="Consolas"/>
                          <w:color w:val="000000"/>
                          <w:sz w:val="19"/>
                          <w:szCs w:val="19"/>
                          <w:highlight w:val="white"/>
                        </w:rPr>
                        <w:t>::AIfailsafe()</w:t>
                      </w:r>
                    </w:p>
                    <w:p w:rsidR="00D56366" w:rsidRDefault="00D56366" w:rsidP="00FB3D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D56366" w:rsidRDefault="00D56366" w:rsidP="00FB3D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(!hasAImoved)</w:t>
                      </w:r>
                    </w:p>
                    <w:p w:rsidR="00D56366" w:rsidRDefault="00D56366" w:rsidP="00FB3D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56366" w:rsidRDefault="00D56366" w:rsidP="00FB3DEE">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choice = rand() % 9 + 1;</w:t>
                      </w:r>
                    </w:p>
                  </w:txbxContent>
                </v:textbox>
                <w10:wrap type="square"/>
              </v:shape>
            </w:pict>
          </mc:Fallback>
        </mc:AlternateContent>
      </w:r>
    </w:p>
    <w:p w:rsidR="009A3C5D" w:rsidRPr="009A3C5D" w:rsidRDefault="009A3C5D" w:rsidP="009A3C5D">
      <w:pPr>
        <w:pStyle w:val="Heading3"/>
      </w:pPr>
      <w:bookmarkStart w:id="41" w:name="_Toc448589491"/>
      <w:r>
        <w:t>AI failsafe</w:t>
      </w:r>
      <w:bookmarkEnd w:id="41"/>
    </w:p>
    <w:p w:rsidR="003E63E6" w:rsidRDefault="00567CA1" w:rsidP="003E63E6">
      <w:r>
        <w:rPr>
          <w:noProof/>
          <w:lang w:eastAsia="en-GB"/>
        </w:rPr>
        <mc:AlternateContent>
          <mc:Choice Requires="wps">
            <w:drawing>
              <wp:anchor distT="45720" distB="45720" distL="114300" distR="114300" simplePos="0" relativeHeight="251816960" behindDoc="0" locked="0" layoutInCell="1" allowOverlap="1" wp14:anchorId="25BA0D76" wp14:editId="6DA31CFD">
                <wp:simplePos x="0" y="0"/>
                <wp:positionH relativeFrom="column">
                  <wp:posOffset>-523875</wp:posOffset>
                </wp:positionH>
                <wp:positionV relativeFrom="paragraph">
                  <wp:posOffset>971550</wp:posOffset>
                </wp:positionV>
                <wp:extent cx="2524125" cy="1404620"/>
                <wp:effectExtent l="0" t="0" r="28575" b="1397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solidFill>
                          <a:srgbClr val="FFFFFF"/>
                        </a:solidFill>
                        <a:ln w="9525">
                          <a:solidFill>
                            <a:srgbClr val="000000"/>
                          </a:solidFill>
                          <a:miter lim="800000"/>
                          <a:headEnd/>
                          <a:tailEnd/>
                        </a:ln>
                      </wps:spPr>
                      <wps:txbx>
                        <w:txbxContent>
                          <w:p w:rsidR="00D56366" w:rsidRDefault="00D56366" w:rsidP="00567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1 &amp;&amp; grid[0][0] == 0)</w:t>
                            </w:r>
                          </w:p>
                          <w:p w:rsidR="00D56366" w:rsidRDefault="00D56366" w:rsidP="00567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567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grid[0][0] = 2;</w:t>
                            </w:r>
                          </w:p>
                          <w:p w:rsidR="00D56366" w:rsidRDefault="00D56366" w:rsidP="00567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567CA1">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A0D76" id="_x0000_s1080" type="#_x0000_t202" style="position:absolute;margin-left:-41.25pt;margin-top:76.5pt;width:198.75pt;height:110.6pt;z-index:251816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">
                <v:textbox style="mso-fit-shape-to-text:t">
                  <w:txbxContent>
                    <w:p w:rsidR="00D56366" w:rsidRDefault="00D56366" w:rsidP="00567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(choice == 1 &amp;&amp; grid[0][0] == 0)</w:t>
                      </w:r>
                    </w:p>
                    <w:p w:rsidR="00D56366" w:rsidRDefault="00D56366" w:rsidP="00567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6366" w:rsidRDefault="00D56366" w:rsidP="00567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grid[0][0] = 2;</w:t>
                      </w:r>
                    </w:p>
                    <w:p w:rsidR="00D56366" w:rsidRDefault="00D56366" w:rsidP="00567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hasAImoved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56366" w:rsidRDefault="00D56366" w:rsidP="00567CA1">
                      <w:r>
                        <w:rPr>
                          <w:rFonts w:ascii="Consolas" w:hAnsi="Consolas" w:cs="Consolas"/>
                          <w:color w:val="000000"/>
                          <w:sz w:val="19"/>
                          <w:szCs w:val="19"/>
                          <w:highlight w:val="white"/>
                        </w:rPr>
                        <w:t>}</w:t>
                      </w:r>
                    </w:p>
                  </w:txbxContent>
                </v:textbox>
                <w10:wrap type="square"/>
              </v:shape>
            </w:pict>
          </mc:Fallback>
        </mc:AlternateContent>
      </w:r>
      <w:r>
        <w:t xml:space="preserve">On the left is the AIfailsafe function also known as the random choice function. The function has a loop which will keep looping until the AI has made a choice. In each iteration of the loop, the variable choice is given a random value between 1 – 9. </w:t>
      </w:r>
    </w:p>
    <w:p w:rsidR="00567CA1" w:rsidRDefault="00567CA1" w:rsidP="003E63E6">
      <w:r>
        <w:t>An if statement then checks the value of the choice variable and also checks if the grid element linked to the choice value is empty. If the grid element is empty then the AI will do a move on that position and set the hasAImoved variable to true.</w:t>
      </w:r>
    </w:p>
    <w:p w:rsidR="0098661F" w:rsidRDefault="00484660" w:rsidP="003C2826">
      <w:pPr>
        <w:pStyle w:val="Heading2"/>
      </w:pPr>
      <w:bookmarkStart w:id="42" w:name="_Toc448589492"/>
      <w:r>
        <w:t>Meeting requirements</w:t>
      </w:r>
      <w:r w:rsidR="00D372FB">
        <w:rPr>
          <w:noProof/>
          <w:lang w:eastAsia="en-GB"/>
        </w:rPr>
        <w:drawing>
          <wp:anchor distT="0" distB="0" distL="114300" distR="114300" simplePos="0" relativeHeight="251819008" behindDoc="1" locked="0" layoutInCell="1" allowOverlap="1" wp14:anchorId="309EBE2A" wp14:editId="54F226FA">
            <wp:simplePos x="0" y="0"/>
            <wp:positionH relativeFrom="page">
              <wp:posOffset>252730</wp:posOffset>
            </wp:positionH>
            <wp:positionV relativeFrom="paragraph">
              <wp:posOffset>361315</wp:posOffset>
            </wp:positionV>
            <wp:extent cx="1998345" cy="2133600"/>
            <wp:effectExtent l="0" t="0" r="1905" b="0"/>
            <wp:wrapTight wrapText="bothSides">
              <wp:wrapPolygon edited="0">
                <wp:start x="0" y="0"/>
                <wp:lineTo x="0" y="21407"/>
                <wp:lineTo x="21415" y="21407"/>
                <wp:lineTo x="21415"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199834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2"/>
    </w:p>
    <w:p w:rsidR="0098661F" w:rsidRPr="00C32AF0" w:rsidRDefault="00D372FB" w:rsidP="0098661F">
      <w:pPr>
        <w:pStyle w:val="ListParagraph"/>
        <w:numPr>
          <w:ilvl w:val="0"/>
          <w:numId w:val="1"/>
        </w:numPr>
        <w:rPr>
          <w:b/>
        </w:rPr>
      </w:pPr>
      <w:r w:rsidRPr="00C32AF0">
        <w:rPr>
          <w:b/>
          <w:noProof/>
          <w:lang w:eastAsia="en-GB"/>
        </w:rPr>
        <w:drawing>
          <wp:anchor distT="0" distB="0" distL="114300" distR="114300" simplePos="0" relativeHeight="251817984" behindDoc="1" locked="0" layoutInCell="1" allowOverlap="1" wp14:anchorId="5570CE9D" wp14:editId="63B33DD7">
            <wp:simplePos x="0" y="0"/>
            <wp:positionH relativeFrom="column">
              <wp:posOffset>1428750</wp:posOffset>
            </wp:positionH>
            <wp:positionV relativeFrom="paragraph">
              <wp:posOffset>47625</wp:posOffset>
            </wp:positionV>
            <wp:extent cx="1962150" cy="2144395"/>
            <wp:effectExtent l="0" t="0" r="0" b="8255"/>
            <wp:wrapTight wrapText="bothSides">
              <wp:wrapPolygon edited="0">
                <wp:start x="0" y="0"/>
                <wp:lineTo x="0" y="21491"/>
                <wp:lineTo x="21390" y="21491"/>
                <wp:lineTo x="21390"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962150" cy="2144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61F" w:rsidRPr="00C32AF0">
        <w:rPr>
          <w:b/>
        </w:rPr>
        <w:t>Has graphics</w:t>
      </w:r>
    </w:p>
    <w:p w:rsidR="0098661F" w:rsidRPr="00C32AF0" w:rsidRDefault="0098661F" w:rsidP="0098661F">
      <w:pPr>
        <w:pStyle w:val="ListParagraph"/>
        <w:numPr>
          <w:ilvl w:val="0"/>
          <w:numId w:val="1"/>
        </w:numPr>
        <w:rPr>
          <w:b/>
        </w:rPr>
      </w:pPr>
      <w:r w:rsidRPr="00C32AF0">
        <w:rPr>
          <w:b/>
        </w:rPr>
        <w:t>The user should be able to choose which style of graphics they want via the options menu</w:t>
      </w:r>
    </w:p>
    <w:p w:rsidR="00121BEA" w:rsidRDefault="00D372FB" w:rsidP="00121BEA">
      <w:r>
        <w:t xml:space="preserve">The program has met the above requirements since the program makes use of graphics and also the user(s) are able to choose different graphics </w:t>
      </w:r>
      <w:r w:rsidR="00066AC3">
        <w:t>from an option menu, as shown by the images of the left.</w:t>
      </w:r>
    </w:p>
    <w:p w:rsidR="00066AC3" w:rsidRDefault="00066AC3" w:rsidP="00121BEA">
      <w:r>
        <w:rPr>
          <w:noProof/>
          <w:lang w:eastAsia="en-GB"/>
        </w:rPr>
        <w:drawing>
          <wp:anchor distT="0" distB="0" distL="114300" distR="114300" simplePos="0" relativeHeight="251820032" behindDoc="1" locked="0" layoutInCell="1" allowOverlap="1" wp14:anchorId="6ECD63BF" wp14:editId="58788FC5">
            <wp:simplePos x="0" y="0"/>
            <wp:positionH relativeFrom="column">
              <wp:posOffset>-638175</wp:posOffset>
            </wp:positionH>
            <wp:positionV relativeFrom="paragraph">
              <wp:posOffset>251460</wp:posOffset>
            </wp:positionV>
            <wp:extent cx="2041769" cy="2171700"/>
            <wp:effectExtent l="0" t="0" r="0" b="0"/>
            <wp:wrapTight wrapText="bothSides">
              <wp:wrapPolygon edited="0">
                <wp:start x="0" y="0"/>
                <wp:lineTo x="0" y="21411"/>
                <wp:lineTo x="21365" y="21411"/>
                <wp:lineTo x="21365"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2041769"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661F" w:rsidRPr="00C32AF0" w:rsidRDefault="0098661F" w:rsidP="0098661F">
      <w:pPr>
        <w:pStyle w:val="ListParagraph"/>
        <w:numPr>
          <w:ilvl w:val="0"/>
          <w:numId w:val="1"/>
        </w:numPr>
        <w:rPr>
          <w:b/>
        </w:rPr>
      </w:pPr>
      <w:r w:rsidRPr="00C32AF0">
        <w:rPr>
          <w:b/>
        </w:rPr>
        <w:t>User can choose between different items on the main menu i.e. play vs human, play vs AI or options menu</w:t>
      </w:r>
    </w:p>
    <w:p w:rsidR="00066AC3" w:rsidRDefault="00066AC3" w:rsidP="00066AC3">
      <w:pPr>
        <w:ind w:left="360"/>
      </w:pPr>
      <w:r>
        <w:t xml:space="preserve">On the left is the main menu of the </w:t>
      </w:r>
      <w:r w:rsidR="008659F6">
        <w:t>game. The player(s) are able to choose between the different items, such as Play, Play vs AI, Options and Quitting the game. The user(s) are able to access these options by pressing the buttons related to the item that they would like to access.</w:t>
      </w:r>
    </w:p>
    <w:p w:rsidR="008659F6" w:rsidRDefault="008659F6" w:rsidP="00066AC3">
      <w:pPr>
        <w:ind w:left="360"/>
      </w:pPr>
    </w:p>
    <w:p w:rsidR="008659F6" w:rsidRDefault="008659F6" w:rsidP="00066AC3">
      <w:pPr>
        <w:ind w:left="360"/>
      </w:pPr>
    </w:p>
    <w:p w:rsidR="008659F6" w:rsidRDefault="008659F6" w:rsidP="00066AC3">
      <w:pPr>
        <w:ind w:left="360"/>
      </w:pPr>
    </w:p>
    <w:p w:rsidR="0098661F" w:rsidRPr="004F5B74" w:rsidRDefault="0098661F" w:rsidP="0098661F">
      <w:pPr>
        <w:pStyle w:val="ListParagraph"/>
        <w:numPr>
          <w:ilvl w:val="0"/>
          <w:numId w:val="1"/>
        </w:numPr>
        <w:rPr>
          <w:b/>
        </w:rPr>
      </w:pPr>
      <w:r w:rsidRPr="004F5B74">
        <w:rPr>
          <w:b/>
        </w:rPr>
        <w:t>Play vs AI will set the game to let the AI take the other turn instead of another human player</w:t>
      </w:r>
    </w:p>
    <w:p w:rsidR="004F5B74" w:rsidRDefault="002771BB" w:rsidP="004F5B74">
      <w:pPr>
        <w:ind w:left="360"/>
      </w:pPr>
      <w:r>
        <w:t>The option Play vs AI allows the user(s) to play vs an AI which takes its turn after the user, instead of needing another player to take the next turn. (Cannot be shown by an image)</w:t>
      </w:r>
    </w:p>
    <w:p w:rsidR="002771BB" w:rsidRDefault="002771BB" w:rsidP="004F5B74">
      <w:pPr>
        <w:ind w:left="360"/>
      </w:pPr>
      <w:r>
        <w:t>Therefore the requirement has been met.</w:t>
      </w:r>
    </w:p>
    <w:p w:rsidR="000D3CA8" w:rsidRDefault="000D3CA8" w:rsidP="000D3CA8">
      <w:pPr>
        <w:pStyle w:val="ListParagraph"/>
        <w:numPr>
          <w:ilvl w:val="0"/>
          <w:numId w:val="1"/>
        </w:numPr>
        <w:rPr>
          <w:b/>
        </w:rPr>
      </w:pPr>
      <w:r>
        <w:rPr>
          <w:noProof/>
          <w:lang w:eastAsia="en-GB"/>
        </w:rPr>
        <w:drawing>
          <wp:anchor distT="0" distB="0" distL="114300" distR="114300" simplePos="0" relativeHeight="251821056" behindDoc="1" locked="0" layoutInCell="1" allowOverlap="1" wp14:anchorId="1DF32876" wp14:editId="1463E6AD">
            <wp:simplePos x="0" y="0"/>
            <wp:positionH relativeFrom="column">
              <wp:posOffset>-400050</wp:posOffset>
            </wp:positionH>
            <wp:positionV relativeFrom="paragraph">
              <wp:posOffset>110490</wp:posOffset>
            </wp:positionV>
            <wp:extent cx="1762125" cy="1878492"/>
            <wp:effectExtent l="0" t="0" r="0" b="7620"/>
            <wp:wrapTight wrapText="bothSides">
              <wp:wrapPolygon edited="0">
                <wp:start x="0" y="0"/>
                <wp:lineTo x="0" y="21469"/>
                <wp:lineTo x="21250" y="21469"/>
                <wp:lineTo x="21250"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762125" cy="18784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822080" behindDoc="1" locked="0" layoutInCell="1" allowOverlap="1" wp14:anchorId="1A9D6A76" wp14:editId="2409FF8B">
            <wp:simplePos x="0" y="0"/>
            <wp:positionH relativeFrom="column">
              <wp:posOffset>1403350</wp:posOffset>
            </wp:positionH>
            <wp:positionV relativeFrom="paragraph">
              <wp:posOffset>139065</wp:posOffset>
            </wp:positionV>
            <wp:extent cx="1647825" cy="1871345"/>
            <wp:effectExtent l="0" t="0" r="9525" b="0"/>
            <wp:wrapTight wrapText="bothSides">
              <wp:wrapPolygon edited="0">
                <wp:start x="0" y="0"/>
                <wp:lineTo x="0" y="21329"/>
                <wp:lineTo x="21475" y="21329"/>
                <wp:lineTo x="21475"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l="16618" t="14746" r="66264" b="16241"/>
                    <a:stretch/>
                  </pic:blipFill>
                  <pic:spPr bwMode="auto">
                    <a:xfrm>
                      <a:off x="0" y="0"/>
                      <a:ext cx="1647825" cy="1871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61F" w:rsidRPr="002771BB">
        <w:rPr>
          <w:b/>
        </w:rPr>
        <w:t>A graphic which tells which player has won or if it’s a draw</w:t>
      </w:r>
      <w:r w:rsidRPr="000D3CA8">
        <w:rPr>
          <w:b/>
        </w:rPr>
        <w:t xml:space="preserve"> </w:t>
      </w:r>
    </w:p>
    <w:p w:rsidR="000D3CA8" w:rsidRPr="000D3CA8" w:rsidRDefault="000D3CA8" w:rsidP="000D3CA8">
      <w:pPr>
        <w:pStyle w:val="ListParagraph"/>
        <w:numPr>
          <w:ilvl w:val="0"/>
          <w:numId w:val="1"/>
        </w:numPr>
        <w:rPr>
          <w:b/>
        </w:rPr>
      </w:pPr>
      <w:r w:rsidRPr="000D3CA8">
        <w:rPr>
          <w:b/>
        </w:rPr>
        <w:t>The correct graphic must be shown i.e. when its nought’s turn, it must show a nought on the chosen part of the grid</w:t>
      </w:r>
    </w:p>
    <w:p w:rsidR="000D3CA8" w:rsidRDefault="000D3CA8" w:rsidP="000D3CA8">
      <w:pPr>
        <w:ind w:left="360"/>
      </w:pPr>
      <w:r>
        <w:t>(The screenshots are partially transparent for an unknown purpose, the background is my computer’s screensaver)</w:t>
      </w:r>
    </w:p>
    <w:p w:rsidR="000D3CA8" w:rsidRDefault="000D3CA8" w:rsidP="000D3CA8">
      <w:pPr>
        <w:ind w:left="360"/>
      </w:pPr>
      <w:r>
        <w:t xml:space="preserve">As shown on the left, there is a graphic between the menu and the grid which shows which player has won. The </w:t>
      </w:r>
      <w:r w:rsidR="00E81701">
        <w:t>graphic can also show “Draw” if the game grid is filled but no one has won.</w:t>
      </w:r>
    </w:p>
    <w:p w:rsidR="003C2826" w:rsidRDefault="003C2826" w:rsidP="000D3CA8">
      <w:pPr>
        <w:ind w:left="360"/>
      </w:pPr>
    </w:p>
    <w:p w:rsidR="0098661F" w:rsidRPr="003C2826" w:rsidRDefault="0098661F" w:rsidP="0098661F">
      <w:pPr>
        <w:pStyle w:val="ListParagraph"/>
        <w:numPr>
          <w:ilvl w:val="0"/>
          <w:numId w:val="1"/>
        </w:numPr>
        <w:rPr>
          <w:b/>
        </w:rPr>
      </w:pPr>
      <w:r w:rsidRPr="003C2826">
        <w:rPr>
          <w:b/>
        </w:rPr>
        <w:t>Players cannot write over a square that is not empty</w:t>
      </w:r>
    </w:p>
    <w:p w:rsidR="003C2826" w:rsidRDefault="00C73EA3" w:rsidP="009C261C">
      <w:r>
        <w:t>This requirement is met by ensuring that the button does not do anything if the part of the grid the player wants to do a move on is already filled, i.e. the if statement inside the button’s case statement which checks the grid element’s value before doing anything</w:t>
      </w:r>
    </w:p>
    <w:p w:rsidR="0098661F" w:rsidRPr="003C2826" w:rsidRDefault="0098661F" w:rsidP="0098661F">
      <w:pPr>
        <w:pStyle w:val="ListParagraph"/>
        <w:numPr>
          <w:ilvl w:val="0"/>
          <w:numId w:val="1"/>
        </w:numPr>
        <w:rPr>
          <w:b/>
        </w:rPr>
      </w:pPr>
      <w:r w:rsidRPr="003C2826">
        <w:rPr>
          <w:b/>
        </w:rPr>
        <w:t>Player can quit whenever they want</w:t>
      </w:r>
    </w:p>
    <w:p w:rsidR="003C2826" w:rsidRDefault="00C73EA3" w:rsidP="003C2826">
      <w:r>
        <w:t>The requirement is met because there are 2 ways the player(s) can quit the game, and they can quit the game whenever they want. The player(s) can close the window, which in turn turns off the game, or the player(s) can quit the game by pressing the Escape button.</w:t>
      </w:r>
    </w:p>
    <w:p w:rsidR="0098661F" w:rsidRPr="003C2826" w:rsidRDefault="0098661F" w:rsidP="0098661F">
      <w:pPr>
        <w:pStyle w:val="ListParagraph"/>
        <w:numPr>
          <w:ilvl w:val="0"/>
          <w:numId w:val="1"/>
        </w:numPr>
        <w:rPr>
          <w:b/>
        </w:rPr>
      </w:pPr>
      <w:r w:rsidRPr="003C2826">
        <w:rPr>
          <w:b/>
        </w:rPr>
        <w:t>Consistent style throughout the program</w:t>
      </w:r>
    </w:p>
    <w:p w:rsidR="003C2826" w:rsidRDefault="00E76085" w:rsidP="003C2826">
      <w:r>
        <w:t>The style remains consistent throughout the entire program, since the text font remains the same through the entire graphics style and the colours also remain consistent throughout the graphics style.</w:t>
      </w:r>
      <w:r w:rsidR="0023313A" w:rsidRPr="0023313A">
        <w:rPr>
          <w:noProof/>
          <w:lang w:eastAsia="en-GB"/>
        </w:rPr>
        <w:t xml:space="preserve"> </w:t>
      </w:r>
    </w:p>
    <w:p w:rsidR="0098661F" w:rsidRPr="003C2826" w:rsidRDefault="0098661F" w:rsidP="0098661F">
      <w:pPr>
        <w:pStyle w:val="ListParagraph"/>
        <w:numPr>
          <w:ilvl w:val="0"/>
          <w:numId w:val="1"/>
        </w:numPr>
        <w:rPr>
          <w:b/>
        </w:rPr>
      </w:pPr>
      <w:r w:rsidRPr="003C2826">
        <w:rPr>
          <w:b/>
        </w:rPr>
        <w:t>Records and saves any errors to a file</w:t>
      </w:r>
    </w:p>
    <w:p w:rsidR="003C2826" w:rsidRDefault="004D4043" w:rsidP="003C2826">
      <w:r>
        <w:t>The function errorLog is able to create an external file which will save the related error to the external file. The errorLog function saves the error in a way which adds the latest error to the previous, i.e. appends the data.</w:t>
      </w:r>
    </w:p>
    <w:p w:rsidR="0098661F" w:rsidRDefault="0023313A" w:rsidP="0098661F">
      <w:pPr>
        <w:pStyle w:val="ListParagraph"/>
        <w:numPr>
          <w:ilvl w:val="0"/>
          <w:numId w:val="1"/>
        </w:numPr>
        <w:rPr>
          <w:b/>
        </w:rPr>
      </w:pPr>
      <w:r>
        <w:rPr>
          <w:noProof/>
          <w:lang w:eastAsia="en-GB"/>
        </w:rPr>
        <w:drawing>
          <wp:anchor distT="0" distB="0" distL="114300" distR="114300" simplePos="0" relativeHeight="251824128" behindDoc="1" locked="0" layoutInCell="1" allowOverlap="1" wp14:anchorId="2C3D719A" wp14:editId="4C3BFE75">
            <wp:simplePos x="0" y="0"/>
            <wp:positionH relativeFrom="margin">
              <wp:posOffset>1143000</wp:posOffset>
            </wp:positionH>
            <wp:positionV relativeFrom="paragraph">
              <wp:posOffset>15240</wp:posOffset>
            </wp:positionV>
            <wp:extent cx="1838325" cy="1970405"/>
            <wp:effectExtent l="0" t="0" r="9525" b="0"/>
            <wp:wrapTight wrapText="bothSides">
              <wp:wrapPolygon edited="0">
                <wp:start x="0" y="0"/>
                <wp:lineTo x="0" y="21301"/>
                <wp:lineTo x="21488" y="21301"/>
                <wp:lineTo x="2148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183832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823104" behindDoc="1" locked="0" layoutInCell="1" allowOverlap="1" wp14:anchorId="349D9C5B" wp14:editId="1D841E56">
            <wp:simplePos x="0" y="0"/>
            <wp:positionH relativeFrom="column">
              <wp:posOffset>-685800</wp:posOffset>
            </wp:positionH>
            <wp:positionV relativeFrom="paragraph">
              <wp:posOffset>5715</wp:posOffset>
            </wp:positionV>
            <wp:extent cx="1819275" cy="1973580"/>
            <wp:effectExtent l="0" t="0" r="9525" b="7620"/>
            <wp:wrapTight wrapText="bothSides">
              <wp:wrapPolygon edited="0">
                <wp:start x="0" y="0"/>
                <wp:lineTo x="0" y="21475"/>
                <wp:lineTo x="21487" y="21475"/>
                <wp:lineTo x="21487"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181927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61F" w:rsidRPr="003C2826">
        <w:rPr>
          <w:b/>
        </w:rPr>
        <w:t>At least 3 different graphics styles for the user to choose from</w:t>
      </w:r>
    </w:p>
    <w:p w:rsidR="000A4E18" w:rsidRDefault="004120DB" w:rsidP="000A4E18">
      <w:r>
        <w:t>On the left are the 3 different graphics styles that the player(s) can choose from.</w:t>
      </w:r>
    </w:p>
    <w:p w:rsidR="004120DB" w:rsidRDefault="004120DB" w:rsidP="000A4E18">
      <w:r>
        <w:t>These settings can be accessed via the Options Menu. The 3 graphics styles are as shown:</w:t>
      </w:r>
    </w:p>
    <w:p w:rsidR="004120DB" w:rsidRDefault="004120DB" w:rsidP="004120DB">
      <w:pPr>
        <w:pStyle w:val="ListParagraph"/>
        <w:numPr>
          <w:ilvl w:val="0"/>
          <w:numId w:val="1"/>
        </w:numPr>
      </w:pPr>
      <w:r>
        <w:t>Default, which looks like the console</w:t>
      </w:r>
    </w:p>
    <w:p w:rsidR="004120DB" w:rsidRDefault="004120DB" w:rsidP="004120DB">
      <w:pPr>
        <w:pStyle w:val="ListParagraph"/>
        <w:numPr>
          <w:ilvl w:val="0"/>
          <w:numId w:val="1"/>
        </w:numPr>
      </w:pPr>
      <w:r>
        <w:rPr>
          <w:noProof/>
          <w:lang w:eastAsia="en-GB"/>
        </w:rPr>
        <w:drawing>
          <wp:anchor distT="0" distB="0" distL="114300" distR="114300" simplePos="0" relativeHeight="251825152" behindDoc="1" locked="0" layoutInCell="1" allowOverlap="1" wp14:anchorId="1F9ED7EC" wp14:editId="2BCE2DC9">
            <wp:simplePos x="0" y="0"/>
            <wp:positionH relativeFrom="column">
              <wp:posOffset>-708025</wp:posOffset>
            </wp:positionH>
            <wp:positionV relativeFrom="paragraph">
              <wp:posOffset>250825</wp:posOffset>
            </wp:positionV>
            <wp:extent cx="1844675" cy="1962150"/>
            <wp:effectExtent l="0" t="0" r="3175" b="0"/>
            <wp:wrapTight wrapText="bothSides">
              <wp:wrapPolygon edited="0">
                <wp:start x="0" y="0"/>
                <wp:lineTo x="0" y="21390"/>
                <wp:lineTo x="21414" y="21390"/>
                <wp:lineTo x="21414"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1844675"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Green, which looks… green?</w:t>
      </w:r>
    </w:p>
    <w:p w:rsidR="004120DB" w:rsidRDefault="004120DB" w:rsidP="004120DB">
      <w:pPr>
        <w:pStyle w:val="ListParagraph"/>
        <w:numPr>
          <w:ilvl w:val="0"/>
          <w:numId w:val="1"/>
        </w:numPr>
      </w:pPr>
      <w:r>
        <w:t xml:space="preserve">DOS, which is the blue version of the </w:t>
      </w:r>
      <w:r w:rsidR="009E3C25">
        <w:t>Disk Operating System</w:t>
      </w:r>
    </w:p>
    <w:p w:rsidR="009E3C25" w:rsidRDefault="009E3C25" w:rsidP="009E3C25"/>
    <w:p w:rsidR="009E3C25" w:rsidRDefault="009E3C25" w:rsidP="009E3C25"/>
    <w:p w:rsidR="009E3C25" w:rsidRDefault="009E3C25" w:rsidP="009E3C25"/>
    <w:p w:rsidR="009E3C25" w:rsidRDefault="009E3C25" w:rsidP="009E3C25"/>
    <w:p w:rsidR="009E3C25" w:rsidRDefault="009E3C25" w:rsidP="009E3C25"/>
    <w:p w:rsidR="009E3C25" w:rsidRDefault="009E3C25" w:rsidP="009E3C25"/>
    <w:p w:rsidR="009E3C25" w:rsidRDefault="009E3C25" w:rsidP="009E3C25"/>
    <w:p w:rsidR="009E3C25" w:rsidRDefault="009E3C25" w:rsidP="009E3C25"/>
    <w:p w:rsidR="009E3C25" w:rsidRDefault="009E3C25" w:rsidP="009E3C25"/>
    <w:p w:rsidR="009E3C25" w:rsidRPr="000A4E18" w:rsidRDefault="009E3C25" w:rsidP="009E3C25"/>
    <w:p w:rsidR="0098661F" w:rsidRDefault="0098661F" w:rsidP="0098661F">
      <w:r>
        <w:t>Programming requirements:</w:t>
      </w:r>
    </w:p>
    <w:p w:rsidR="0098661F" w:rsidRPr="006F66BF" w:rsidRDefault="0098661F" w:rsidP="0098661F">
      <w:pPr>
        <w:pStyle w:val="ListParagraph"/>
        <w:numPr>
          <w:ilvl w:val="0"/>
          <w:numId w:val="1"/>
        </w:numPr>
        <w:rPr>
          <w:b/>
        </w:rPr>
      </w:pPr>
      <w:r w:rsidRPr="006F66BF">
        <w:rPr>
          <w:b/>
        </w:rPr>
        <w:t>Using C++ programming language</w:t>
      </w:r>
    </w:p>
    <w:p w:rsidR="0098661F" w:rsidRPr="006F66BF" w:rsidRDefault="00623ADF" w:rsidP="0098661F">
      <w:pPr>
        <w:pStyle w:val="ListParagraph"/>
        <w:numPr>
          <w:ilvl w:val="0"/>
          <w:numId w:val="1"/>
        </w:numPr>
        <w:rPr>
          <w:b/>
        </w:rPr>
      </w:pPr>
      <w:r>
        <w:rPr>
          <w:b/>
        </w:rPr>
        <w:t>Built for Windows OS and i</w:t>
      </w:r>
      <w:r w:rsidR="0098661F" w:rsidRPr="006F66BF">
        <w:rPr>
          <w:b/>
        </w:rPr>
        <w:t>s a windows application</w:t>
      </w:r>
    </w:p>
    <w:p w:rsidR="0098661F" w:rsidRPr="006F66BF" w:rsidRDefault="0098661F" w:rsidP="0098661F">
      <w:pPr>
        <w:pStyle w:val="ListParagraph"/>
        <w:numPr>
          <w:ilvl w:val="0"/>
          <w:numId w:val="1"/>
        </w:numPr>
        <w:rPr>
          <w:b/>
        </w:rPr>
      </w:pPr>
      <w:r w:rsidRPr="006F66BF">
        <w:rPr>
          <w:b/>
        </w:rPr>
        <w:t>Uses SDL libraries</w:t>
      </w:r>
    </w:p>
    <w:p w:rsidR="0098661F" w:rsidRPr="006F66BF" w:rsidRDefault="0098661F" w:rsidP="0098661F">
      <w:pPr>
        <w:pStyle w:val="ListParagraph"/>
        <w:numPr>
          <w:ilvl w:val="0"/>
          <w:numId w:val="1"/>
        </w:numPr>
        <w:rPr>
          <w:b/>
        </w:rPr>
      </w:pPr>
      <w:r w:rsidRPr="006F66BF">
        <w:rPr>
          <w:b/>
        </w:rPr>
        <w:t>Project settings for Visual Studio must be all set to make sure that the people marking the project won’t have to go through the struggle of setting the project up</w:t>
      </w:r>
    </w:p>
    <w:p w:rsidR="0098661F" w:rsidRDefault="00623ADF" w:rsidP="006F66BF">
      <w:r>
        <w:t>The requirements above are met. The programming language used to create the program was C++ and works in the windows operating system. The program can be run by an executable file i.e. is a windows application.</w:t>
      </w:r>
    </w:p>
    <w:p w:rsidR="00623ADF" w:rsidRDefault="00623ADF" w:rsidP="006F66BF">
      <w:r>
        <w:t>The program also uses an external library i.e. SDL. SDL is used to allow the program to use graphics.</w:t>
      </w:r>
    </w:p>
    <w:p w:rsidR="00623ADF" w:rsidRDefault="00623ADF" w:rsidP="006F66BF">
      <w:r>
        <w:t>The project settings have also been set so that the project is ready to use by the project marker.</w:t>
      </w:r>
    </w:p>
    <w:p w:rsidR="0098661F" w:rsidRDefault="0098661F" w:rsidP="0098661F">
      <w:r>
        <w:t>Optional:</w:t>
      </w:r>
    </w:p>
    <w:p w:rsidR="0098661F" w:rsidRPr="006F66BF" w:rsidRDefault="0098661F" w:rsidP="0098661F">
      <w:pPr>
        <w:pStyle w:val="ListParagraph"/>
        <w:numPr>
          <w:ilvl w:val="0"/>
          <w:numId w:val="1"/>
        </w:numPr>
        <w:rPr>
          <w:b/>
        </w:rPr>
      </w:pPr>
      <w:r w:rsidRPr="006F66BF">
        <w:rPr>
          <w:b/>
        </w:rPr>
        <w:t>Mouse input</w:t>
      </w:r>
    </w:p>
    <w:p w:rsidR="0098661F" w:rsidRPr="006F66BF" w:rsidRDefault="0098661F" w:rsidP="0098661F">
      <w:pPr>
        <w:pStyle w:val="ListParagraph"/>
        <w:numPr>
          <w:ilvl w:val="0"/>
          <w:numId w:val="1"/>
        </w:numPr>
        <w:rPr>
          <w:b/>
        </w:rPr>
      </w:pPr>
      <w:r w:rsidRPr="006F66BF">
        <w:rPr>
          <w:b/>
        </w:rPr>
        <w:t>Game Sounds</w:t>
      </w:r>
    </w:p>
    <w:p w:rsidR="0098661F" w:rsidRPr="006F66BF" w:rsidRDefault="0098661F" w:rsidP="0098661F">
      <w:pPr>
        <w:pStyle w:val="ListParagraph"/>
        <w:numPr>
          <w:ilvl w:val="0"/>
          <w:numId w:val="1"/>
        </w:numPr>
        <w:rPr>
          <w:b/>
        </w:rPr>
      </w:pPr>
      <w:r w:rsidRPr="006F66BF">
        <w:rPr>
          <w:b/>
        </w:rPr>
        <w:t>Sounds Option in the option menu</w:t>
      </w:r>
    </w:p>
    <w:p w:rsidR="00484660" w:rsidRDefault="00D116F4" w:rsidP="00484660">
      <w:r>
        <w:t>The above optional requirements were not met due to time constraints. While the knowledge is available to apply the mouse input into the project, there is not enough time to apply the knowledge to the project and also test if the mouse input would work.</w:t>
      </w:r>
    </w:p>
    <w:p w:rsidR="00D116F4" w:rsidRDefault="00D116F4" w:rsidP="00484660">
      <w:r>
        <w:t xml:space="preserve">Game sounds and the ability to choose sounds from the option menu could also not be applied to the project due to time constraints and the fact that </w:t>
      </w:r>
      <w:r w:rsidR="00ED37A7">
        <w:t>researching how to do this for the project would take too long and not allow for enough time for testing.</w:t>
      </w:r>
    </w:p>
    <w:p w:rsidR="00B9287A" w:rsidRDefault="00B9287A" w:rsidP="00484660"/>
    <w:p w:rsidR="00B9287A" w:rsidRPr="00484660" w:rsidRDefault="00B9287A" w:rsidP="00484660">
      <w:r>
        <w:t>The project also requires the student to create a game, so long that it is limited to a square grid. This project is a game that meets that requirement because the game is limited to a square grid that is 3 X 3 and that is done by the use of an array game board.</w:t>
      </w:r>
    </w:p>
    <w:p w:rsidR="000D4489" w:rsidRDefault="000D4489" w:rsidP="000D4489"/>
    <w:p w:rsidR="0013464B" w:rsidRDefault="0013464B" w:rsidP="000D4489"/>
    <w:p w:rsidR="0013464B" w:rsidRDefault="0013464B" w:rsidP="000D4489"/>
    <w:p w:rsidR="0013464B" w:rsidRDefault="008F7066" w:rsidP="000D4489">
      <w:r>
        <w:t xml:space="preserve"> </w:t>
      </w:r>
    </w:p>
    <w:p w:rsidR="005353FF" w:rsidRDefault="005353FF" w:rsidP="000D4489"/>
    <w:p w:rsidR="005353FF" w:rsidRDefault="005353FF" w:rsidP="000D4489"/>
    <w:p w:rsidR="005353FF" w:rsidRDefault="005353FF" w:rsidP="000D4489"/>
    <w:p w:rsidR="005353FF" w:rsidRDefault="005353FF" w:rsidP="000D4489"/>
    <w:p w:rsidR="005353FF" w:rsidRDefault="005353FF" w:rsidP="000D4489"/>
    <w:p w:rsidR="005353FF" w:rsidRDefault="005353FF" w:rsidP="000D4489"/>
    <w:p w:rsidR="00DD1E88" w:rsidRDefault="00DD1E88" w:rsidP="005C5699">
      <w:pPr>
        <w:pStyle w:val="Heading1"/>
      </w:pPr>
      <w:bookmarkStart w:id="43" w:name="_Toc448589493"/>
      <w:r>
        <w:t>Testing</w:t>
      </w:r>
      <w:bookmarkEnd w:id="43"/>
    </w:p>
    <w:p w:rsidR="00DD1E88" w:rsidRDefault="00EE6C56" w:rsidP="00EE6C56">
      <w:pPr>
        <w:pStyle w:val="Heading2"/>
      </w:pPr>
      <w:bookmarkStart w:id="44" w:name="_Toc448589494"/>
      <w:r>
        <w:t>Main Menu testing</w:t>
      </w:r>
      <w:bookmarkEnd w:id="44"/>
    </w:p>
    <w:tbl>
      <w:tblPr>
        <w:tblStyle w:val="TableGrid"/>
        <w:tblW w:w="10102" w:type="dxa"/>
        <w:jc w:val="center"/>
        <w:tblLook w:val="04A0" w:firstRow="1" w:lastRow="0" w:firstColumn="1" w:lastColumn="0" w:noHBand="0" w:noVBand="1"/>
      </w:tblPr>
      <w:tblGrid>
        <w:gridCol w:w="845"/>
        <w:gridCol w:w="846"/>
        <w:gridCol w:w="2699"/>
        <w:gridCol w:w="2533"/>
        <w:gridCol w:w="727"/>
        <w:gridCol w:w="2452"/>
      </w:tblGrid>
      <w:tr w:rsidR="00FB7633" w:rsidTr="00FB7633">
        <w:trPr>
          <w:jc w:val="center"/>
        </w:trPr>
        <w:tc>
          <w:tcPr>
            <w:tcW w:w="845" w:type="dxa"/>
            <w:vAlign w:val="center"/>
          </w:tcPr>
          <w:p w:rsidR="00FB7633" w:rsidRPr="00FB7633" w:rsidRDefault="00FB7633" w:rsidP="00FB7633">
            <w:pPr>
              <w:jc w:val="center"/>
              <w:rPr>
                <w:b/>
                <w:sz w:val="28"/>
              </w:rPr>
            </w:pPr>
            <w:r>
              <w:rPr>
                <w:b/>
                <w:sz w:val="28"/>
              </w:rPr>
              <w:t>Input</w:t>
            </w:r>
          </w:p>
        </w:tc>
        <w:tc>
          <w:tcPr>
            <w:tcW w:w="846" w:type="dxa"/>
            <w:vAlign w:val="center"/>
          </w:tcPr>
          <w:p w:rsidR="00FB7633" w:rsidRPr="00FB7633" w:rsidRDefault="00FB7633" w:rsidP="00FB7633">
            <w:pPr>
              <w:jc w:val="center"/>
              <w:rPr>
                <w:b/>
                <w:sz w:val="28"/>
              </w:rPr>
            </w:pPr>
            <w:r>
              <w:rPr>
                <w:b/>
                <w:sz w:val="28"/>
              </w:rPr>
              <w:t>Input Type</w:t>
            </w:r>
          </w:p>
        </w:tc>
        <w:tc>
          <w:tcPr>
            <w:tcW w:w="2699" w:type="dxa"/>
            <w:vAlign w:val="center"/>
          </w:tcPr>
          <w:p w:rsidR="00FB7633" w:rsidRPr="00FB7633" w:rsidRDefault="00FB7633" w:rsidP="00FB7633">
            <w:pPr>
              <w:jc w:val="center"/>
              <w:rPr>
                <w:b/>
                <w:sz w:val="28"/>
              </w:rPr>
            </w:pPr>
            <w:r>
              <w:rPr>
                <w:b/>
                <w:sz w:val="28"/>
              </w:rPr>
              <w:t>Expected output</w:t>
            </w:r>
          </w:p>
        </w:tc>
        <w:tc>
          <w:tcPr>
            <w:tcW w:w="2533" w:type="dxa"/>
            <w:vAlign w:val="center"/>
          </w:tcPr>
          <w:p w:rsidR="00FB7633" w:rsidRPr="00FB7633" w:rsidRDefault="00FB7633" w:rsidP="00FB7633">
            <w:pPr>
              <w:jc w:val="center"/>
              <w:rPr>
                <w:b/>
                <w:sz w:val="28"/>
              </w:rPr>
            </w:pPr>
            <w:r>
              <w:rPr>
                <w:b/>
                <w:sz w:val="28"/>
              </w:rPr>
              <w:t>Actual output</w:t>
            </w:r>
          </w:p>
        </w:tc>
        <w:tc>
          <w:tcPr>
            <w:tcW w:w="727" w:type="dxa"/>
            <w:vAlign w:val="center"/>
          </w:tcPr>
          <w:p w:rsidR="00FB7633" w:rsidRPr="00FB7633" w:rsidRDefault="00FB7633" w:rsidP="00FB7633">
            <w:pPr>
              <w:jc w:val="center"/>
              <w:rPr>
                <w:b/>
                <w:sz w:val="28"/>
              </w:rPr>
            </w:pPr>
            <w:r>
              <w:rPr>
                <w:b/>
                <w:sz w:val="28"/>
              </w:rPr>
              <w:t>Pass</w:t>
            </w:r>
          </w:p>
        </w:tc>
        <w:tc>
          <w:tcPr>
            <w:tcW w:w="2452" w:type="dxa"/>
            <w:vAlign w:val="center"/>
          </w:tcPr>
          <w:p w:rsidR="00FB7633" w:rsidRDefault="00FB7633" w:rsidP="00FB7633">
            <w:pPr>
              <w:jc w:val="center"/>
              <w:rPr>
                <w:b/>
                <w:sz w:val="28"/>
              </w:rPr>
            </w:pPr>
            <w:r>
              <w:rPr>
                <w:b/>
                <w:sz w:val="28"/>
              </w:rPr>
              <w:t>Comments</w:t>
            </w:r>
          </w:p>
        </w:tc>
      </w:tr>
      <w:tr w:rsidR="00FB7633" w:rsidTr="00FB7633">
        <w:trPr>
          <w:jc w:val="center"/>
        </w:trPr>
        <w:tc>
          <w:tcPr>
            <w:tcW w:w="845" w:type="dxa"/>
            <w:vAlign w:val="center"/>
          </w:tcPr>
          <w:p w:rsidR="00FB7633" w:rsidRDefault="00FB7633" w:rsidP="00FB7633">
            <w:pPr>
              <w:jc w:val="center"/>
            </w:pPr>
            <w:r>
              <w:t>1</w:t>
            </w:r>
          </w:p>
        </w:tc>
        <w:tc>
          <w:tcPr>
            <w:tcW w:w="846" w:type="dxa"/>
            <w:vAlign w:val="center"/>
          </w:tcPr>
          <w:p w:rsidR="00FB7633" w:rsidRDefault="00FB7633" w:rsidP="00FB7633">
            <w:pPr>
              <w:jc w:val="center"/>
            </w:pPr>
            <w:r>
              <w:t>Valid</w:t>
            </w:r>
          </w:p>
        </w:tc>
        <w:tc>
          <w:tcPr>
            <w:tcW w:w="2699" w:type="dxa"/>
            <w:vAlign w:val="center"/>
          </w:tcPr>
          <w:p w:rsidR="00FB7633" w:rsidRDefault="00FB7633" w:rsidP="00FB7633">
            <w:pPr>
              <w:jc w:val="center"/>
            </w:pPr>
            <w:r>
              <w:t>Starts the game without the AI</w:t>
            </w:r>
          </w:p>
        </w:tc>
        <w:tc>
          <w:tcPr>
            <w:tcW w:w="2533" w:type="dxa"/>
            <w:vAlign w:val="center"/>
          </w:tcPr>
          <w:p w:rsidR="00FB7633" w:rsidRDefault="00FB7633" w:rsidP="00FB7633">
            <w:pPr>
              <w:jc w:val="center"/>
            </w:pPr>
            <w:r>
              <w:t>The game is started, but without the AI</w:t>
            </w:r>
          </w:p>
        </w:tc>
        <w:tc>
          <w:tcPr>
            <w:tcW w:w="727" w:type="dxa"/>
            <w:vAlign w:val="center"/>
          </w:tcPr>
          <w:p w:rsidR="00FB7633" w:rsidRDefault="00FB7633" w:rsidP="00FB7633">
            <w:pPr>
              <w:jc w:val="center"/>
            </w:pPr>
            <w:r>
              <w:t>Yes</w:t>
            </w:r>
          </w:p>
        </w:tc>
        <w:tc>
          <w:tcPr>
            <w:tcW w:w="2452" w:type="dxa"/>
            <w:vAlign w:val="center"/>
          </w:tcPr>
          <w:p w:rsidR="00FB7633" w:rsidRDefault="00FB7633" w:rsidP="00FB7633">
            <w:pPr>
              <w:jc w:val="center"/>
            </w:pPr>
          </w:p>
        </w:tc>
      </w:tr>
      <w:tr w:rsidR="00FB7633" w:rsidTr="00FB7633">
        <w:trPr>
          <w:jc w:val="center"/>
        </w:trPr>
        <w:tc>
          <w:tcPr>
            <w:tcW w:w="845" w:type="dxa"/>
            <w:vAlign w:val="center"/>
          </w:tcPr>
          <w:p w:rsidR="00FB7633" w:rsidRDefault="00FB7633" w:rsidP="00FB7633">
            <w:pPr>
              <w:jc w:val="center"/>
            </w:pPr>
            <w:r>
              <w:t>2</w:t>
            </w:r>
          </w:p>
        </w:tc>
        <w:tc>
          <w:tcPr>
            <w:tcW w:w="846" w:type="dxa"/>
            <w:vAlign w:val="center"/>
          </w:tcPr>
          <w:p w:rsidR="00FB7633" w:rsidRDefault="00FB7633" w:rsidP="00FB7633">
            <w:pPr>
              <w:jc w:val="center"/>
            </w:pPr>
            <w:r>
              <w:t>Valid</w:t>
            </w:r>
          </w:p>
        </w:tc>
        <w:tc>
          <w:tcPr>
            <w:tcW w:w="2699" w:type="dxa"/>
            <w:vAlign w:val="center"/>
          </w:tcPr>
          <w:p w:rsidR="00FB7633" w:rsidRDefault="00FB7633" w:rsidP="00FB7633">
            <w:pPr>
              <w:jc w:val="center"/>
            </w:pPr>
            <w:r>
              <w:t>Starts the game with the AI</w:t>
            </w:r>
          </w:p>
        </w:tc>
        <w:tc>
          <w:tcPr>
            <w:tcW w:w="2533" w:type="dxa"/>
            <w:vAlign w:val="center"/>
          </w:tcPr>
          <w:p w:rsidR="00FB7633" w:rsidRDefault="00FB7633" w:rsidP="00FB7633">
            <w:pPr>
              <w:jc w:val="center"/>
            </w:pPr>
            <w:r>
              <w:t>The game is started, with the AI</w:t>
            </w:r>
          </w:p>
        </w:tc>
        <w:tc>
          <w:tcPr>
            <w:tcW w:w="727" w:type="dxa"/>
            <w:vAlign w:val="center"/>
          </w:tcPr>
          <w:p w:rsidR="00FB7633" w:rsidRDefault="00FB7633" w:rsidP="00FB7633">
            <w:pPr>
              <w:jc w:val="center"/>
            </w:pPr>
            <w:r>
              <w:t>Yes</w:t>
            </w:r>
          </w:p>
        </w:tc>
        <w:tc>
          <w:tcPr>
            <w:tcW w:w="2452" w:type="dxa"/>
            <w:vAlign w:val="center"/>
          </w:tcPr>
          <w:p w:rsidR="00FB7633" w:rsidRDefault="00FB7633" w:rsidP="00FB7633">
            <w:pPr>
              <w:jc w:val="center"/>
            </w:pPr>
          </w:p>
        </w:tc>
      </w:tr>
      <w:tr w:rsidR="00FB7633" w:rsidTr="00FB7633">
        <w:trPr>
          <w:jc w:val="center"/>
        </w:trPr>
        <w:tc>
          <w:tcPr>
            <w:tcW w:w="845" w:type="dxa"/>
            <w:vAlign w:val="center"/>
          </w:tcPr>
          <w:p w:rsidR="00FB7633" w:rsidRDefault="00FB7633" w:rsidP="00FB7633">
            <w:pPr>
              <w:jc w:val="center"/>
            </w:pPr>
            <w:r>
              <w:t>3</w:t>
            </w:r>
          </w:p>
        </w:tc>
        <w:tc>
          <w:tcPr>
            <w:tcW w:w="846" w:type="dxa"/>
            <w:vAlign w:val="center"/>
          </w:tcPr>
          <w:p w:rsidR="00FB7633" w:rsidRDefault="00FB7633" w:rsidP="00FB7633">
            <w:pPr>
              <w:jc w:val="center"/>
            </w:pPr>
            <w:r>
              <w:t>Valid</w:t>
            </w:r>
          </w:p>
        </w:tc>
        <w:tc>
          <w:tcPr>
            <w:tcW w:w="2699" w:type="dxa"/>
            <w:vAlign w:val="center"/>
          </w:tcPr>
          <w:p w:rsidR="00FB7633" w:rsidRDefault="00FB7633" w:rsidP="00FB7633">
            <w:pPr>
              <w:jc w:val="center"/>
            </w:pPr>
            <w:r>
              <w:t>Opens the option menu</w:t>
            </w:r>
          </w:p>
        </w:tc>
        <w:tc>
          <w:tcPr>
            <w:tcW w:w="2533" w:type="dxa"/>
            <w:vAlign w:val="center"/>
          </w:tcPr>
          <w:p w:rsidR="00FB7633" w:rsidRDefault="00FB7633" w:rsidP="00FB7633">
            <w:pPr>
              <w:jc w:val="center"/>
            </w:pPr>
            <w:r>
              <w:t>The options menu is opened in the same area as the main menu</w:t>
            </w:r>
          </w:p>
        </w:tc>
        <w:tc>
          <w:tcPr>
            <w:tcW w:w="727" w:type="dxa"/>
            <w:vAlign w:val="center"/>
          </w:tcPr>
          <w:p w:rsidR="00FB7633" w:rsidRDefault="00FB7633" w:rsidP="00FB7633">
            <w:pPr>
              <w:jc w:val="center"/>
            </w:pPr>
            <w:r>
              <w:t>Yes</w:t>
            </w:r>
          </w:p>
        </w:tc>
        <w:tc>
          <w:tcPr>
            <w:tcW w:w="2452" w:type="dxa"/>
            <w:vAlign w:val="center"/>
          </w:tcPr>
          <w:p w:rsidR="00FB7633" w:rsidRDefault="00FB7633" w:rsidP="00FB7633">
            <w:pPr>
              <w:jc w:val="center"/>
            </w:pPr>
          </w:p>
        </w:tc>
      </w:tr>
      <w:tr w:rsidR="00FB7633" w:rsidTr="00FB7633">
        <w:trPr>
          <w:jc w:val="center"/>
        </w:trPr>
        <w:tc>
          <w:tcPr>
            <w:tcW w:w="845" w:type="dxa"/>
            <w:vAlign w:val="center"/>
          </w:tcPr>
          <w:p w:rsidR="00FB7633" w:rsidRDefault="00FB7633" w:rsidP="00FB7633">
            <w:pPr>
              <w:jc w:val="center"/>
            </w:pPr>
            <w:r>
              <w:t>4</w:t>
            </w:r>
          </w:p>
        </w:tc>
        <w:tc>
          <w:tcPr>
            <w:tcW w:w="846" w:type="dxa"/>
            <w:vAlign w:val="center"/>
          </w:tcPr>
          <w:p w:rsidR="00FB7633" w:rsidRDefault="00FB7633" w:rsidP="00FB7633">
            <w:pPr>
              <w:jc w:val="center"/>
            </w:pPr>
            <w:r>
              <w:t>Invalid</w:t>
            </w:r>
          </w:p>
        </w:tc>
        <w:tc>
          <w:tcPr>
            <w:tcW w:w="2699" w:type="dxa"/>
            <w:vAlign w:val="center"/>
          </w:tcPr>
          <w:p w:rsidR="00FB7633" w:rsidRDefault="00FB7633" w:rsidP="00FB7633">
            <w:pPr>
              <w:jc w:val="center"/>
            </w:pPr>
            <w:r>
              <w:t>Nothing</w:t>
            </w:r>
          </w:p>
        </w:tc>
        <w:tc>
          <w:tcPr>
            <w:tcW w:w="2533" w:type="dxa"/>
            <w:vAlign w:val="center"/>
          </w:tcPr>
          <w:p w:rsidR="00FB7633" w:rsidRDefault="00FB7633" w:rsidP="00FB7633">
            <w:pPr>
              <w:jc w:val="center"/>
            </w:pPr>
            <w:r>
              <w:t>Nothing</w:t>
            </w:r>
          </w:p>
        </w:tc>
        <w:tc>
          <w:tcPr>
            <w:tcW w:w="727" w:type="dxa"/>
            <w:vAlign w:val="center"/>
          </w:tcPr>
          <w:p w:rsidR="00FB7633" w:rsidRDefault="00FB7633" w:rsidP="00FB7633">
            <w:pPr>
              <w:jc w:val="center"/>
            </w:pPr>
            <w:r>
              <w:t>Yes</w:t>
            </w:r>
          </w:p>
        </w:tc>
        <w:tc>
          <w:tcPr>
            <w:tcW w:w="2452" w:type="dxa"/>
            <w:vAlign w:val="center"/>
          </w:tcPr>
          <w:p w:rsidR="00FB7633" w:rsidRDefault="00FB7633" w:rsidP="00FB7633">
            <w:pPr>
              <w:jc w:val="center"/>
            </w:pPr>
          </w:p>
        </w:tc>
      </w:tr>
      <w:tr w:rsidR="00FB7633" w:rsidTr="00FB7633">
        <w:trPr>
          <w:jc w:val="center"/>
        </w:trPr>
        <w:tc>
          <w:tcPr>
            <w:tcW w:w="845" w:type="dxa"/>
            <w:vAlign w:val="center"/>
          </w:tcPr>
          <w:p w:rsidR="00FB7633" w:rsidRDefault="00FB7633" w:rsidP="00FB7633">
            <w:pPr>
              <w:jc w:val="center"/>
            </w:pPr>
            <w:r>
              <w:t>W</w:t>
            </w:r>
          </w:p>
        </w:tc>
        <w:tc>
          <w:tcPr>
            <w:tcW w:w="846" w:type="dxa"/>
            <w:vAlign w:val="center"/>
          </w:tcPr>
          <w:p w:rsidR="00FB7633" w:rsidRDefault="00FB7633" w:rsidP="00FB7633">
            <w:pPr>
              <w:jc w:val="center"/>
            </w:pPr>
            <w:r>
              <w:t>Invalid</w:t>
            </w:r>
          </w:p>
        </w:tc>
        <w:tc>
          <w:tcPr>
            <w:tcW w:w="2699" w:type="dxa"/>
            <w:vAlign w:val="center"/>
          </w:tcPr>
          <w:p w:rsidR="00FB7633" w:rsidRDefault="00FB7633" w:rsidP="00FB7633">
            <w:pPr>
              <w:jc w:val="center"/>
            </w:pPr>
            <w:r>
              <w:t>Nothing</w:t>
            </w:r>
          </w:p>
        </w:tc>
        <w:tc>
          <w:tcPr>
            <w:tcW w:w="2533" w:type="dxa"/>
            <w:vAlign w:val="center"/>
          </w:tcPr>
          <w:p w:rsidR="00FB7633" w:rsidRDefault="00FB7633" w:rsidP="00FB7633">
            <w:pPr>
              <w:jc w:val="center"/>
            </w:pPr>
            <w:r>
              <w:t>Nothing</w:t>
            </w:r>
          </w:p>
        </w:tc>
        <w:tc>
          <w:tcPr>
            <w:tcW w:w="727" w:type="dxa"/>
            <w:vAlign w:val="center"/>
          </w:tcPr>
          <w:p w:rsidR="00FB7633" w:rsidRDefault="00FB7633" w:rsidP="00FB7633">
            <w:pPr>
              <w:jc w:val="center"/>
            </w:pPr>
            <w:r>
              <w:t>Yes</w:t>
            </w:r>
          </w:p>
        </w:tc>
        <w:tc>
          <w:tcPr>
            <w:tcW w:w="2452" w:type="dxa"/>
            <w:vAlign w:val="center"/>
          </w:tcPr>
          <w:p w:rsidR="00FB7633" w:rsidRDefault="00FB7633" w:rsidP="00FB7633">
            <w:pPr>
              <w:jc w:val="center"/>
            </w:pPr>
          </w:p>
        </w:tc>
      </w:tr>
      <w:tr w:rsidR="00FB7633" w:rsidTr="00FB7633">
        <w:trPr>
          <w:jc w:val="center"/>
        </w:trPr>
        <w:tc>
          <w:tcPr>
            <w:tcW w:w="845" w:type="dxa"/>
            <w:vAlign w:val="center"/>
          </w:tcPr>
          <w:p w:rsidR="00FB7633" w:rsidRDefault="00FB7633" w:rsidP="00FB7633">
            <w:pPr>
              <w:jc w:val="center"/>
            </w:pPr>
            <w:r>
              <w:t>Esc</w:t>
            </w:r>
          </w:p>
        </w:tc>
        <w:tc>
          <w:tcPr>
            <w:tcW w:w="846" w:type="dxa"/>
            <w:vAlign w:val="center"/>
          </w:tcPr>
          <w:p w:rsidR="00FB7633" w:rsidRDefault="00FB7633" w:rsidP="00FB7633">
            <w:pPr>
              <w:jc w:val="center"/>
            </w:pPr>
            <w:r>
              <w:t>Valid</w:t>
            </w:r>
          </w:p>
        </w:tc>
        <w:tc>
          <w:tcPr>
            <w:tcW w:w="2699" w:type="dxa"/>
            <w:vAlign w:val="center"/>
          </w:tcPr>
          <w:p w:rsidR="00FB7633" w:rsidRDefault="00CD02A5" w:rsidP="00FB7633">
            <w:pPr>
              <w:jc w:val="center"/>
            </w:pPr>
            <w:r>
              <w:t>Closes the game</w:t>
            </w:r>
          </w:p>
        </w:tc>
        <w:tc>
          <w:tcPr>
            <w:tcW w:w="2533" w:type="dxa"/>
            <w:vAlign w:val="center"/>
          </w:tcPr>
          <w:p w:rsidR="00FB7633" w:rsidRDefault="00CD02A5" w:rsidP="00FB7633">
            <w:pPr>
              <w:jc w:val="center"/>
            </w:pPr>
            <w:r>
              <w:t>Closes the game</w:t>
            </w:r>
          </w:p>
        </w:tc>
        <w:tc>
          <w:tcPr>
            <w:tcW w:w="727" w:type="dxa"/>
            <w:vAlign w:val="center"/>
          </w:tcPr>
          <w:p w:rsidR="00FB7633" w:rsidRDefault="00FB7633" w:rsidP="00FB7633">
            <w:pPr>
              <w:jc w:val="center"/>
            </w:pPr>
            <w:r>
              <w:t>Yes</w:t>
            </w:r>
          </w:p>
        </w:tc>
        <w:tc>
          <w:tcPr>
            <w:tcW w:w="2452" w:type="dxa"/>
            <w:vAlign w:val="center"/>
          </w:tcPr>
          <w:p w:rsidR="00FB7633" w:rsidRDefault="00CD02A5" w:rsidP="00FB7633">
            <w:pPr>
              <w:jc w:val="center"/>
            </w:pPr>
            <w:r>
              <w:t>Window is closed and the program is closed</w:t>
            </w:r>
          </w:p>
        </w:tc>
      </w:tr>
    </w:tbl>
    <w:p w:rsidR="000D1A2A" w:rsidRDefault="00ED77EC" w:rsidP="00CD02A5">
      <w:r>
        <w:t>Above are the tests done on the main menu part of the game. The tests done checks all the valid key inputs for the game as well as some key inputs which should not have done nothing. There were no problems encountered as all valid keys performed their set tasks and invalid key inputs did not affect anything in the game.</w:t>
      </w:r>
      <w:r w:rsidR="00214F92">
        <w:t xml:space="preserve"> </w:t>
      </w:r>
      <w:r w:rsidR="000D1A2A">
        <w:t>The main menu has passed testing.</w:t>
      </w:r>
    </w:p>
    <w:p w:rsidR="00EE6C56" w:rsidRDefault="00EE6C56" w:rsidP="00EE6C56">
      <w:pPr>
        <w:pStyle w:val="Heading2"/>
      </w:pPr>
      <w:bookmarkStart w:id="45" w:name="_Toc448589495"/>
      <w:r>
        <w:t>Option Menu testing</w:t>
      </w:r>
      <w:bookmarkEnd w:id="45"/>
    </w:p>
    <w:tbl>
      <w:tblPr>
        <w:tblStyle w:val="TableGrid"/>
        <w:tblW w:w="10102" w:type="dxa"/>
        <w:jc w:val="center"/>
        <w:tblLook w:val="04A0" w:firstRow="1" w:lastRow="0" w:firstColumn="1" w:lastColumn="0" w:noHBand="0" w:noVBand="1"/>
      </w:tblPr>
      <w:tblGrid>
        <w:gridCol w:w="845"/>
        <w:gridCol w:w="846"/>
        <w:gridCol w:w="2699"/>
        <w:gridCol w:w="2533"/>
        <w:gridCol w:w="727"/>
        <w:gridCol w:w="2452"/>
      </w:tblGrid>
      <w:tr w:rsidR="00CD02A5" w:rsidTr="00CD02A5">
        <w:trPr>
          <w:jc w:val="center"/>
        </w:trPr>
        <w:tc>
          <w:tcPr>
            <w:tcW w:w="845" w:type="dxa"/>
            <w:vAlign w:val="center"/>
          </w:tcPr>
          <w:p w:rsidR="00CD02A5" w:rsidRPr="00FB7633" w:rsidRDefault="00CD02A5" w:rsidP="00CD02A5">
            <w:pPr>
              <w:jc w:val="center"/>
              <w:rPr>
                <w:b/>
                <w:sz w:val="28"/>
              </w:rPr>
            </w:pPr>
            <w:r>
              <w:rPr>
                <w:b/>
                <w:sz w:val="28"/>
              </w:rPr>
              <w:t>Input</w:t>
            </w:r>
          </w:p>
        </w:tc>
        <w:tc>
          <w:tcPr>
            <w:tcW w:w="846" w:type="dxa"/>
            <w:vAlign w:val="center"/>
          </w:tcPr>
          <w:p w:rsidR="00CD02A5" w:rsidRPr="00FB7633" w:rsidRDefault="00CD02A5" w:rsidP="00CD02A5">
            <w:pPr>
              <w:jc w:val="center"/>
              <w:rPr>
                <w:b/>
                <w:sz w:val="28"/>
              </w:rPr>
            </w:pPr>
            <w:r>
              <w:rPr>
                <w:b/>
                <w:sz w:val="28"/>
              </w:rPr>
              <w:t>Input Type</w:t>
            </w:r>
          </w:p>
        </w:tc>
        <w:tc>
          <w:tcPr>
            <w:tcW w:w="2699" w:type="dxa"/>
            <w:vAlign w:val="center"/>
          </w:tcPr>
          <w:p w:rsidR="00CD02A5" w:rsidRPr="00FB7633" w:rsidRDefault="00CD02A5" w:rsidP="00CD02A5">
            <w:pPr>
              <w:jc w:val="center"/>
              <w:rPr>
                <w:b/>
                <w:sz w:val="28"/>
              </w:rPr>
            </w:pPr>
            <w:r>
              <w:rPr>
                <w:b/>
                <w:sz w:val="28"/>
              </w:rPr>
              <w:t>Expected output</w:t>
            </w:r>
          </w:p>
        </w:tc>
        <w:tc>
          <w:tcPr>
            <w:tcW w:w="2533" w:type="dxa"/>
            <w:vAlign w:val="center"/>
          </w:tcPr>
          <w:p w:rsidR="00CD02A5" w:rsidRPr="00FB7633" w:rsidRDefault="00CD02A5" w:rsidP="00CD02A5">
            <w:pPr>
              <w:jc w:val="center"/>
              <w:rPr>
                <w:b/>
                <w:sz w:val="28"/>
              </w:rPr>
            </w:pPr>
            <w:r>
              <w:rPr>
                <w:b/>
                <w:sz w:val="28"/>
              </w:rPr>
              <w:t>Actual output</w:t>
            </w:r>
          </w:p>
        </w:tc>
        <w:tc>
          <w:tcPr>
            <w:tcW w:w="727" w:type="dxa"/>
            <w:vAlign w:val="center"/>
          </w:tcPr>
          <w:p w:rsidR="00CD02A5" w:rsidRPr="00FB7633" w:rsidRDefault="00CD02A5" w:rsidP="00CD02A5">
            <w:pPr>
              <w:jc w:val="center"/>
              <w:rPr>
                <w:b/>
                <w:sz w:val="28"/>
              </w:rPr>
            </w:pPr>
            <w:r>
              <w:rPr>
                <w:b/>
                <w:sz w:val="28"/>
              </w:rPr>
              <w:t>Pass</w:t>
            </w:r>
          </w:p>
        </w:tc>
        <w:tc>
          <w:tcPr>
            <w:tcW w:w="2452" w:type="dxa"/>
            <w:vAlign w:val="center"/>
          </w:tcPr>
          <w:p w:rsidR="00CD02A5" w:rsidRDefault="00CD02A5" w:rsidP="00CD02A5">
            <w:pPr>
              <w:jc w:val="center"/>
              <w:rPr>
                <w:b/>
                <w:sz w:val="28"/>
              </w:rPr>
            </w:pPr>
            <w:r>
              <w:rPr>
                <w:b/>
                <w:sz w:val="28"/>
              </w:rPr>
              <w:t>Comments</w:t>
            </w:r>
          </w:p>
        </w:tc>
      </w:tr>
      <w:tr w:rsidR="00CD02A5" w:rsidTr="00CD02A5">
        <w:trPr>
          <w:jc w:val="center"/>
        </w:trPr>
        <w:tc>
          <w:tcPr>
            <w:tcW w:w="845" w:type="dxa"/>
            <w:vAlign w:val="center"/>
          </w:tcPr>
          <w:p w:rsidR="00CD02A5" w:rsidRDefault="00CD02A5" w:rsidP="00CD02A5">
            <w:pPr>
              <w:jc w:val="center"/>
            </w:pPr>
            <w:r>
              <w:t>1</w:t>
            </w:r>
          </w:p>
        </w:tc>
        <w:tc>
          <w:tcPr>
            <w:tcW w:w="846" w:type="dxa"/>
            <w:vAlign w:val="center"/>
          </w:tcPr>
          <w:p w:rsidR="00CD02A5" w:rsidRDefault="00CD02A5" w:rsidP="00CD02A5">
            <w:pPr>
              <w:jc w:val="center"/>
            </w:pPr>
            <w:r>
              <w:t>Valid</w:t>
            </w:r>
          </w:p>
        </w:tc>
        <w:tc>
          <w:tcPr>
            <w:tcW w:w="2699" w:type="dxa"/>
            <w:vAlign w:val="center"/>
          </w:tcPr>
          <w:p w:rsidR="00CD02A5" w:rsidRDefault="00CD02A5" w:rsidP="00CD02A5">
            <w:pPr>
              <w:jc w:val="center"/>
            </w:pPr>
            <w:r>
              <w:t>Opens the main menu with no change</w:t>
            </w:r>
          </w:p>
        </w:tc>
        <w:tc>
          <w:tcPr>
            <w:tcW w:w="2533" w:type="dxa"/>
            <w:vAlign w:val="center"/>
          </w:tcPr>
          <w:p w:rsidR="00CD02A5" w:rsidRDefault="00ED77EC" w:rsidP="00CD02A5">
            <w:pPr>
              <w:jc w:val="center"/>
            </w:pPr>
            <w:r>
              <w:t>Opened</w:t>
            </w:r>
            <w:r w:rsidR="00CD02A5">
              <w:t xml:space="preserve"> the main menu with no change</w:t>
            </w:r>
          </w:p>
        </w:tc>
        <w:tc>
          <w:tcPr>
            <w:tcW w:w="727" w:type="dxa"/>
            <w:vAlign w:val="center"/>
          </w:tcPr>
          <w:p w:rsidR="00CD02A5" w:rsidRDefault="00CD02A5" w:rsidP="00CD02A5">
            <w:pPr>
              <w:jc w:val="center"/>
            </w:pPr>
            <w:r>
              <w:t>Yes</w:t>
            </w:r>
          </w:p>
        </w:tc>
        <w:tc>
          <w:tcPr>
            <w:tcW w:w="2452" w:type="dxa"/>
            <w:vAlign w:val="center"/>
          </w:tcPr>
          <w:p w:rsidR="00CD02A5" w:rsidRDefault="00CD02A5" w:rsidP="00CD02A5">
            <w:pPr>
              <w:jc w:val="center"/>
            </w:pPr>
            <w:r>
              <w:t>No change because graphics are currently set image pack. Window is closed and reopened to main menu</w:t>
            </w:r>
          </w:p>
        </w:tc>
      </w:tr>
      <w:tr w:rsidR="00CD02A5" w:rsidTr="00CD02A5">
        <w:trPr>
          <w:jc w:val="center"/>
        </w:trPr>
        <w:tc>
          <w:tcPr>
            <w:tcW w:w="845" w:type="dxa"/>
            <w:vAlign w:val="center"/>
          </w:tcPr>
          <w:p w:rsidR="00CD02A5" w:rsidRDefault="00CD02A5" w:rsidP="00CD02A5">
            <w:pPr>
              <w:jc w:val="center"/>
            </w:pPr>
            <w:r>
              <w:t>2</w:t>
            </w:r>
          </w:p>
        </w:tc>
        <w:tc>
          <w:tcPr>
            <w:tcW w:w="846" w:type="dxa"/>
            <w:vAlign w:val="center"/>
          </w:tcPr>
          <w:p w:rsidR="00CD02A5" w:rsidRDefault="00CD02A5" w:rsidP="00CD02A5">
            <w:pPr>
              <w:jc w:val="center"/>
            </w:pPr>
            <w:r>
              <w:t>Valid</w:t>
            </w:r>
          </w:p>
        </w:tc>
        <w:tc>
          <w:tcPr>
            <w:tcW w:w="2699" w:type="dxa"/>
            <w:vAlign w:val="center"/>
          </w:tcPr>
          <w:p w:rsidR="00CD02A5" w:rsidRDefault="00ED77EC" w:rsidP="00CD02A5">
            <w:pPr>
              <w:jc w:val="center"/>
            </w:pPr>
            <w:r>
              <w:t>Opens the main menu, changes</w:t>
            </w:r>
            <w:r w:rsidR="00CD02A5">
              <w:t xml:space="preserve"> graphics to green image pack</w:t>
            </w:r>
          </w:p>
        </w:tc>
        <w:tc>
          <w:tcPr>
            <w:tcW w:w="2533" w:type="dxa"/>
            <w:vAlign w:val="center"/>
          </w:tcPr>
          <w:p w:rsidR="00CD02A5" w:rsidRDefault="00ED77EC" w:rsidP="00CD02A5">
            <w:pPr>
              <w:jc w:val="center"/>
            </w:pPr>
            <w:r>
              <w:t>Opened</w:t>
            </w:r>
            <w:r w:rsidR="00CD02A5">
              <w:t xml:space="preserve"> the main menu, changed the graphics to green image pack</w:t>
            </w:r>
          </w:p>
        </w:tc>
        <w:tc>
          <w:tcPr>
            <w:tcW w:w="727" w:type="dxa"/>
            <w:vAlign w:val="center"/>
          </w:tcPr>
          <w:p w:rsidR="00CD02A5" w:rsidRDefault="00CD02A5" w:rsidP="00CD02A5">
            <w:pPr>
              <w:jc w:val="center"/>
            </w:pPr>
            <w:r>
              <w:t>Yes</w:t>
            </w:r>
          </w:p>
        </w:tc>
        <w:tc>
          <w:tcPr>
            <w:tcW w:w="2452" w:type="dxa"/>
            <w:vAlign w:val="center"/>
          </w:tcPr>
          <w:p w:rsidR="00CD02A5" w:rsidRDefault="00CD02A5" w:rsidP="00CD02A5">
            <w:pPr>
              <w:jc w:val="center"/>
            </w:pPr>
            <w:r>
              <w:t>Window is closed and reopened to main menu</w:t>
            </w:r>
          </w:p>
        </w:tc>
      </w:tr>
      <w:tr w:rsidR="00CD02A5" w:rsidTr="00CD02A5">
        <w:trPr>
          <w:jc w:val="center"/>
        </w:trPr>
        <w:tc>
          <w:tcPr>
            <w:tcW w:w="845" w:type="dxa"/>
            <w:vAlign w:val="center"/>
          </w:tcPr>
          <w:p w:rsidR="00CD02A5" w:rsidRDefault="00CD02A5" w:rsidP="00CD02A5">
            <w:pPr>
              <w:jc w:val="center"/>
            </w:pPr>
            <w:r>
              <w:t>3</w:t>
            </w:r>
          </w:p>
        </w:tc>
        <w:tc>
          <w:tcPr>
            <w:tcW w:w="846" w:type="dxa"/>
            <w:vAlign w:val="center"/>
          </w:tcPr>
          <w:p w:rsidR="00CD02A5" w:rsidRDefault="00CD02A5" w:rsidP="00CD02A5">
            <w:pPr>
              <w:jc w:val="center"/>
            </w:pPr>
            <w:r>
              <w:t>Valid</w:t>
            </w:r>
          </w:p>
        </w:tc>
        <w:tc>
          <w:tcPr>
            <w:tcW w:w="2699" w:type="dxa"/>
            <w:vAlign w:val="center"/>
          </w:tcPr>
          <w:p w:rsidR="00CD02A5" w:rsidRDefault="00ED77EC" w:rsidP="00CD02A5">
            <w:pPr>
              <w:jc w:val="center"/>
            </w:pPr>
            <w:r>
              <w:t>Opens the main menu, changes</w:t>
            </w:r>
            <w:r w:rsidR="00CD02A5">
              <w:t xml:space="preserve"> graphics to DOS image pack</w:t>
            </w:r>
          </w:p>
        </w:tc>
        <w:tc>
          <w:tcPr>
            <w:tcW w:w="2533" w:type="dxa"/>
            <w:vAlign w:val="center"/>
          </w:tcPr>
          <w:p w:rsidR="00CD02A5" w:rsidRDefault="00CD02A5" w:rsidP="00CD02A5">
            <w:pPr>
              <w:jc w:val="center"/>
            </w:pPr>
            <w:r>
              <w:t>Opens the main menu, changed graphics to DOS</w:t>
            </w:r>
          </w:p>
        </w:tc>
        <w:tc>
          <w:tcPr>
            <w:tcW w:w="727" w:type="dxa"/>
            <w:vAlign w:val="center"/>
          </w:tcPr>
          <w:p w:rsidR="00CD02A5" w:rsidRDefault="00CD02A5" w:rsidP="00CD02A5">
            <w:pPr>
              <w:jc w:val="center"/>
            </w:pPr>
            <w:r>
              <w:t>Yes</w:t>
            </w:r>
          </w:p>
        </w:tc>
        <w:tc>
          <w:tcPr>
            <w:tcW w:w="2452" w:type="dxa"/>
            <w:vAlign w:val="center"/>
          </w:tcPr>
          <w:p w:rsidR="00CD02A5" w:rsidRDefault="00CD02A5" w:rsidP="00CD02A5">
            <w:pPr>
              <w:jc w:val="center"/>
            </w:pPr>
            <w:r>
              <w:t>Window is closed and reopened to main menu</w:t>
            </w:r>
          </w:p>
        </w:tc>
      </w:tr>
      <w:tr w:rsidR="00CD02A5" w:rsidTr="00CD02A5">
        <w:trPr>
          <w:jc w:val="center"/>
        </w:trPr>
        <w:tc>
          <w:tcPr>
            <w:tcW w:w="845" w:type="dxa"/>
            <w:vAlign w:val="center"/>
          </w:tcPr>
          <w:p w:rsidR="00CD02A5" w:rsidRDefault="00CD02A5" w:rsidP="00CD02A5">
            <w:pPr>
              <w:jc w:val="center"/>
            </w:pPr>
            <w:r>
              <w:t>4</w:t>
            </w:r>
          </w:p>
        </w:tc>
        <w:tc>
          <w:tcPr>
            <w:tcW w:w="846" w:type="dxa"/>
            <w:vAlign w:val="center"/>
          </w:tcPr>
          <w:p w:rsidR="00CD02A5" w:rsidRDefault="00CD02A5" w:rsidP="00CD02A5">
            <w:pPr>
              <w:jc w:val="center"/>
            </w:pPr>
            <w:r>
              <w:t>Invalid</w:t>
            </w:r>
          </w:p>
        </w:tc>
        <w:tc>
          <w:tcPr>
            <w:tcW w:w="2699" w:type="dxa"/>
            <w:vAlign w:val="center"/>
          </w:tcPr>
          <w:p w:rsidR="00CD02A5" w:rsidRDefault="00CD02A5" w:rsidP="00CD02A5">
            <w:pPr>
              <w:jc w:val="center"/>
            </w:pPr>
            <w:r>
              <w:t>Nothing</w:t>
            </w:r>
          </w:p>
        </w:tc>
        <w:tc>
          <w:tcPr>
            <w:tcW w:w="2533" w:type="dxa"/>
            <w:vAlign w:val="center"/>
          </w:tcPr>
          <w:p w:rsidR="00CD02A5" w:rsidRDefault="00CD02A5" w:rsidP="00CD02A5">
            <w:pPr>
              <w:jc w:val="center"/>
            </w:pPr>
            <w:r>
              <w:t>Nothing</w:t>
            </w:r>
          </w:p>
        </w:tc>
        <w:tc>
          <w:tcPr>
            <w:tcW w:w="727" w:type="dxa"/>
            <w:vAlign w:val="center"/>
          </w:tcPr>
          <w:p w:rsidR="00CD02A5" w:rsidRDefault="00CD02A5" w:rsidP="00CD02A5">
            <w:pPr>
              <w:jc w:val="center"/>
            </w:pPr>
            <w:r>
              <w:t>Yes</w:t>
            </w:r>
          </w:p>
        </w:tc>
        <w:tc>
          <w:tcPr>
            <w:tcW w:w="2452" w:type="dxa"/>
            <w:vAlign w:val="center"/>
          </w:tcPr>
          <w:p w:rsidR="00CD02A5" w:rsidRDefault="00CD02A5" w:rsidP="00CD02A5">
            <w:pPr>
              <w:jc w:val="center"/>
            </w:pPr>
            <w:r>
              <w:t>Key is not set to any input</w:t>
            </w:r>
          </w:p>
        </w:tc>
      </w:tr>
      <w:tr w:rsidR="00CD02A5" w:rsidTr="00CD02A5">
        <w:trPr>
          <w:jc w:val="center"/>
        </w:trPr>
        <w:tc>
          <w:tcPr>
            <w:tcW w:w="845" w:type="dxa"/>
            <w:vAlign w:val="center"/>
          </w:tcPr>
          <w:p w:rsidR="00CD02A5" w:rsidRDefault="00CD02A5" w:rsidP="00CD02A5">
            <w:pPr>
              <w:jc w:val="center"/>
            </w:pPr>
            <w:r>
              <w:t>W</w:t>
            </w:r>
          </w:p>
        </w:tc>
        <w:tc>
          <w:tcPr>
            <w:tcW w:w="846" w:type="dxa"/>
            <w:vAlign w:val="center"/>
          </w:tcPr>
          <w:p w:rsidR="00CD02A5" w:rsidRDefault="00CD02A5" w:rsidP="00CD02A5">
            <w:pPr>
              <w:jc w:val="center"/>
            </w:pPr>
            <w:r>
              <w:t>Invalid</w:t>
            </w:r>
          </w:p>
        </w:tc>
        <w:tc>
          <w:tcPr>
            <w:tcW w:w="2699" w:type="dxa"/>
            <w:vAlign w:val="center"/>
          </w:tcPr>
          <w:p w:rsidR="00CD02A5" w:rsidRDefault="00CD02A5" w:rsidP="00CD02A5">
            <w:pPr>
              <w:jc w:val="center"/>
            </w:pPr>
            <w:r>
              <w:t>Nothing</w:t>
            </w:r>
          </w:p>
        </w:tc>
        <w:tc>
          <w:tcPr>
            <w:tcW w:w="2533" w:type="dxa"/>
            <w:vAlign w:val="center"/>
          </w:tcPr>
          <w:p w:rsidR="00CD02A5" w:rsidRDefault="00CD02A5" w:rsidP="00CD02A5">
            <w:pPr>
              <w:jc w:val="center"/>
            </w:pPr>
            <w:r>
              <w:t>Nothing</w:t>
            </w:r>
          </w:p>
        </w:tc>
        <w:tc>
          <w:tcPr>
            <w:tcW w:w="727" w:type="dxa"/>
            <w:vAlign w:val="center"/>
          </w:tcPr>
          <w:p w:rsidR="00CD02A5" w:rsidRDefault="00CD02A5" w:rsidP="00CD02A5">
            <w:pPr>
              <w:jc w:val="center"/>
            </w:pPr>
            <w:r>
              <w:t>Yes</w:t>
            </w:r>
          </w:p>
        </w:tc>
        <w:tc>
          <w:tcPr>
            <w:tcW w:w="2452" w:type="dxa"/>
            <w:vAlign w:val="center"/>
          </w:tcPr>
          <w:p w:rsidR="00CD02A5" w:rsidRDefault="00CD02A5" w:rsidP="00CD02A5">
            <w:pPr>
              <w:jc w:val="center"/>
            </w:pPr>
            <w:r>
              <w:t>Key is not set to any input</w:t>
            </w:r>
          </w:p>
        </w:tc>
      </w:tr>
      <w:tr w:rsidR="00CD02A5" w:rsidTr="00CD02A5">
        <w:trPr>
          <w:jc w:val="center"/>
        </w:trPr>
        <w:tc>
          <w:tcPr>
            <w:tcW w:w="845" w:type="dxa"/>
            <w:vAlign w:val="center"/>
          </w:tcPr>
          <w:p w:rsidR="00CD02A5" w:rsidRDefault="00CD02A5" w:rsidP="00CD02A5">
            <w:pPr>
              <w:jc w:val="center"/>
            </w:pPr>
            <w:r>
              <w:t>Esc</w:t>
            </w:r>
          </w:p>
        </w:tc>
        <w:tc>
          <w:tcPr>
            <w:tcW w:w="846" w:type="dxa"/>
            <w:vAlign w:val="center"/>
          </w:tcPr>
          <w:p w:rsidR="00CD02A5" w:rsidRDefault="00CD02A5" w:rsidP="00CD02A5">
            <w:pPr>
              <w:jc w:val="center"/>
            </w:pPr>
            <w:r>
              <w:t>Valid</w:t>
            </w:r>
          </w:p>
        </w:tc>
        <w:tc>
          <w:tcPr>
            <w:tcW w:w="2699" w:type="dxa"/>
            <w:vAlign w:val="center"/>
          </w:tcPr>
          <w:p w:rsidR="00CD02A5" w:rsidRDefault="00CD02A5" w:rsidP="00CD02A5">
            <w:pPr>
              <w:jc w:val="center"/>
            </w:pPr>
            <w:r>
              <w:t>Closes the option menu, does not change any graphics</w:t>
            </w:r>
          </w:p>
        </w:tc>
        <w:tc>
          <w:tcPr>
            <w:tcW w:w="2533" w:type="dxa"/>
            <w:vAlign w:val="center"/>
          </w:tcPr>
          <w:p w:rsidR="00CD02A5" w:rsidRDefault="00CD02A5" w:rsidP="00CD02A5">
            <w:pPr>
              <w:jc w:val="center"/>
            </w:pPr>
            <w:r>
              <w:t xml:space="preserve">Closes the option menu, did not change any </w:t>
            </w:r>
            <w:r w:rsidR="00ED77EC">
              <w:t>graphics</w:t>
            </w:r>
          </w:p>
        </w:tc>
        <w:tc>
          <w:tcPr>
            <w:tcW w:w="727" w:type="dxa"/>
            <w:vAlign w:val="center"/>
          </w:tcPr>
          <w:p w:rsidR="00CD02A5" w:rsidRDefault="00CD02A5" w:rsidP="00CD02A5">
            <w:pPr>
              <w:jc w:val="center"/>
            </w:pPr>
            <w:r>
              <w:t>Yes</w:t>
            </w:r>
          </w:p>
        </w:tc>
        <w:tc>
          <w:tcPr>
            <w:tcW w:w="2452" w:type="dxa"/>
            <w:vAlign w:val="center"/>
          </w:tcPr>
          <w:p w:rsidR="00CD02A5" w:rsidRDefault="00CD02A5" w:rsidP="00CD02A5">
            <w:pPr>
              <w:jc w:val="center"/>
            </w:pPr>
            <w:r>
              <w:t>Window is closed and the program is closed</w:t>
            </w:r>
          </w:p>
        </w:tc>
      </w:tr>
    </w:tbl>
    <w:p w:rsidR="000D1A2A" w:rsidRDefault="008321D7" w:rsidP="00EE6C56">
      <w:r>
        <w:t xml:space="preserve">Above is the testing performed on the option menu part of the game. </w:t>
      </w:r>
      <w:r w:rsidR="000D1A2A">
        <w:t>The tests done not only checks that the valid key inputs work, but also that the graphics are changed to the correct image pack. The invalid keys did not affect the game and the Esc key performs what it should do.</w:t>
      </w:r>
      <w:r w:rsidR="00680C09">
        <w:t xml:space="preserve"> </w:t>
      </w:r>
      <w:r w:rsidR="000D1A2A">
        <w:t>The option menu has passed testing.</w:t>
      </w:r>
    </w:p>
    <w:p w:rsidR="00EE6C56" w:rsidRDefault="00EE6C56" w:rsidP="00EE6C56">
      <w:pPr>
        <w:pStyle w:val="Heading2"/>
      </w:pPr>
      <w:bookmarkStart w:id="46" w:name="_Toc448589496"/>
      <w:r>
        <w:t>Play testing</w:t>
      </w:r>
      <w:bookmarkEnd w:id="46"/>
    </w:p>
    <w:p w:rsidR="00EE6C56" w:rsidRDefault="00EE6C56" w:rsidP="00EE6C56">
      <w:pPr>
        <w:pStyle w:val="Heading3"/>
      </w:pPr>
      <w:bookmarkStart w:id="47" w:name="_Toc448589497"/>
      <w:r>
        <w:t>Play vs human</w:t>
      </w:r>
      <w:bookmarkEnd w:id="47"/>
    </w:p>
    <w:tbl>
      <w:tblPr>
        <w:tblStyle w:val="TableGrid"/>
        <w:tblW w:w="10102" w:type="dxa"/>
        <w:jc w:val="center"/>
        <w:tblLook w:val="04A0" w:firstRow="1" w:lastRow="0" w:firstColumn="1" w:lastColumn="0" w:noHBand="0" w:noVBand="1"/>
      </w:tblPr>
      <w:tblGrid>
        <w:gridCol w:w="845"/>
        <w:gridCol w:w="846"/>
        <w:gridCol w:w="2699"/>
        <w:gridCol w:w="2533"/>
        <w:gridCol w:w="727"/>
        <w:gridCol w:w="2452"/>
      </w:tblGrid>
      <w:tr w:rsidR="00562B8E" w:rsidTr="0010785E">
        <w:trPr>
          <w:jc w:val="center"/>
        </w:trPr>
        <w:tc>
          <w:tcPr>
            <w:tcW w:w="845" w:type="dxa"/>
            <w:vAlign w:val="center"/>
          </w:tcPr>
          <w:p w:rsidR="00562B8E" w:rsidRPr="00FB7633" w:rsidRDefault="00562B8E" w:rsidP="0010785E">
            <w:pPr>
              <w:jc w:val="center"/>
              <w:rPr>
                <w:b/>
                <w:sz w:val="28"/>
              </w:rPr>
            </w:pPr>
            <w:r>
              <w:rPr>
                <w:b/>
                <w:sz w:val="28"/>
              </w:rPr>
              <w:t>Input</w:t>
            </w:r>
          </w:p>
        </w:tc>
        <w:tc>
          <w:tcPr>
            <w:tcW w:w="846" w:type="dxa"/>
            <w:vAlign w:val="center"/>
          </w:tcPr>
          <w:p w:rsidR="00562B8E" w:rsidRPr="00FB7633" w:rsidRDefault="00562B8E" w:rsidP="0010785E">
            <w:pPr>
              <w:jc w:val="center"/>
              <w:rPr>
                <w:b/>
                <w:sz w:val="28"/>
              </w:rPr>
            </w:pPr>
            <w:r>
              <w:rPr>
                <w:b/>
                <w:sz w:val="28"/>
              </w:rPr>
              <w:t>Input Type</w:t>
            </w:r>
          </w:p>
        </w:tc>
        <w:tc>
          <w:tcPr>
            <w:tcW w:w="2699" w:type="dxa"/>
            <w:vAlign w:val="center"/>
          </w:tcPr>
          <w:p w:rsidR="00562B8E" w:rsidRPr="00FB7633" w:rsidRDefault="00562B8E" w:rsidP="0010785E">
            <w:pPr>
              <w:jc w:val="center"/>
              <w:rPr>
                <w:b/>
                <w:sz w:val="28"/>
              </w:rPr>
            </w:pPr>
            <w:r>
              <w:rPr>
                <w:b/>
                <w:sz w:val="28"/>
              </w:rPr>
              <w:t>Expected output</w:t>
            </w:r>
          </w:p>
        </w:tc>
        <w:tc>
          <w:tcPr>
            <w:tcW w:w="2533" w:type="dxa"/>
            <w:vAlign w:val="center"/>
          </w:tcPr>
          <w:p w:rsidR="00562B8E" w:rsidRPr="00FB7633" w:rsidRDefault="00562B8E" w:rsidP="0010785E">
            <w:pPr>
              <w:jc w:val="center"/>
              <w:rPr>
                <w:b/>
                <w:sz w:val="28"/>
              </w:rPr>
            </w:pPr>
            <w:r>
              <w:rPr>
                <w:b/>
                <w:sz w:val="28"/>
              </w:rPr>
              <w:t>Actual output</w:t>
            </w:r>
          </w:p>
        </w:tc>
        <w:tc>
          <w:tcPr>
            <w:tcW w:w="727" w:type="dxa"/>
            <w:vAlign w:val="center"/>
          </w:tcPr>
          <w:p w:rsidR="00562B8E" w:rsidRPr="00FB7633" w:rsidRDefault="00562B8E" w:rsidP="0010785E">
            <w:pPr>
              <w:jc w:val="center"/>
              <w:rPr>
                <w:b/>
                <w:sz w:val="28"/>
              </w:rPr>
            </w:pPr>
            <w:r>
              <w:rPr>
                <w:b/>
                <w:sz w:val="28"/>
              </w:rPr>
              <w:t>Pass</w:t>
            </w:r>
          </w:p>
        </w:tc>
        <w:tc>
          <w:tcPr>
            <w:tcW w:w="2452" w:type="dxa"/>
            <w:vAlign w:val="center"/>
          </w:tcPr>
          <w:p w:rsidR="00562B8E" w:rsidRDefault="00562B8E" w:rsidP="0010785E">
            <w:pPr>
              <w:jc w:val="center"/>
              <w:rPr>
                <w:b/>
                <w:sz w:val="28"/>
              </w:rPr>
            </w:pPr>
            <w:r>
              <w:rPr>
                <w:b/>
                <w:sz w:val="28"/>
              </w:rPr>
              <w:t>Comments</w:t>
            </w:r>
          </w:p>
        </w:tc>
      </w:tr>
      <w:tr w:rsidR="00562B8E" w:rsidTr="0010785E">
        <w:trPr>
          <w:jc w:val="center"/>
        </w:trPr>
        <w:tc>
          <w:tcPr>
            <w:tcW w:w="845" w:type="dxa"/>
            <w:vAlign w:val="center"/>
          </w:tcPr>
          <w:p w:rsidR="00562B8E" w:rsidRDefault="00DE34A2" w:rsidP="0010785E">
            <w:pPr>
              <w:jc w:val="center"/>
            </w:pPr>
            <w:r>
              <w:t>1</w:t>
            </w:r>
          </w:p>
        </w:tc>
        <w:tc>
          <w:tcPr>
            <w:tcW w:w="846" w:type="dxa"/>
            <w:vAlign w:val="center"/>
          </w:tcPr>
          <w:p w:rsidR="00562B8E" w:rsidRDefault="00DE34A2" w:rsidP="0010785E">
            <w:pPr>
              <w:jc w:val="center"/>
            </w:pPr>
            <w:r>
              <w:t>Valid</w:t>
            </w:r>
          </w:p>
        </w:tc>
        <w:tc>
          <w:tcPr>
            <w:tcW w:w="2699" w:type="dxa"/>
            <w:vAlign w:val="center"/>
          </w:tcPr>
          <w:p w:rsidR="00562B8E" w:rsidRDefault="00DE34A2" w:rsidP="0010785E">
            <w:pPr>
              <w:jc w:val="center"/>
            </w:pPr>
            <w:r>
              <w:t>ONLY puts a nought on the top left of the grid</w:t>
            </w:r>
          </w:p>
        </w:tc>
        <w:tc>
          <w:tcPr>
            <w:tcW w:w="2533" w:type="dxa"/>
            <w:vAlign w:val="center"/>
          </w:tcPr>
          <w:p w:rsidR="00562B8E" w:rsidRDefault="00DE34A2" w:rsidP="0010785E">
            <w:pPr>
              <w:jc w:val="center"/>
            </w:pPr>
            <w:r>
              <w:t>Only puts a nought on the top left of the grid</w:t>
            </w:r>
          </w:p>
        </w:tc>
        <w:tc>
          <w:tcPr>
            <w:tcW w:w="727" w:type="dxa"/>
            <w:vAlign w:val="center"/>
          </w:tcPr>
          <w:p w:rsidR="00562B8E" w:rsidRDefault="00DE34A2" w:rsidP="0010785E">
            <w:pPr>
              <w:jc w:val="center"/>
            </w:pPr>
            <w:r>
              <w:t>Yes</w:t>
            </w:r>
          </w:p>
        </w:tc>
        <w:tc>
          <w:tcPr>
            <w:tcW w:w="2452" w:type="dxa"/>
            <w:vAlign w:val="center"/>
          </w:tcPr>
          <w:p w:rsidR="00562B8E" w:rsidRDefault="00DE34A2" w:rsidP="0010785E">
            <w:pPr>
              <w:jc w:val="center"/>
            </w:pPr>
            <w:r>
              <w:t>To test that the AI is not activated, since the option is only for playing vs another player</w:t>
            </w:r>
          </w:p>
        </w:tc>
      </w:tr>
      <w:tr w:rsidR="00562B8E" w:rsidTr="0010785E">
        <w:trPr>
          <w:jc w:val="center"/>
        </w:trPr>
        <w:tc>
          <w:tcPr>
            <w:tcW w:w="845" w:type="dxa"/>
            <w:vAlign w:val="center"/>
          </w:tcPr>
          <w:p w:rsidR="00562B8E" w:rsidRDefault="00DE34A2" w:rsidP="0010785E">
            <w:pPr>
              <w:jc w:val="center"/>
            </w:pPr>
            <w:r>
              <w:t>2</w:t>
            </w:r>
          </w:p>
        </w:tc>
        <w:tc>
          <w:tcPr>
            <w:tcW w:w="846" w:type="dxa"/>
            <w:vAlign w:val="center"/>
          </w:tcPr>
          <w:p w:rsidR="00562B8E" w:rsidRDefault="00DE34A2" w:rsidP="0010785E">
            <w:pPr>
              <w:jc w:val="center"/>
            </w:pPr>
            <w:r>
              <w:t>Valid</w:t>
            </w:r>
          </w:p>
        </w:tc>
        <w:tc>
          <w:tcPr>
            <w:tcW w:w="2699" w:type="dxa"/>
            <w:vAlign w:val="center"/>
          </w:tcPr>
          <w:p w:rsidR="00562B8E" w:rsidRDefault="00DE34A2" w:rsidP="0010785E">
            <w:pPr>
              <w:jc w:val="center"/>
            </w:pPr>
            <w:r>
              <w:t>Puts a cross on the middle top of the grid</w:t>
            </w:r>
          </w:p>
        </w:tc>
        <w:tc>
          <w:tcPr>
            <w:tcW w:w="2533" w:type="dxa"/>
            <w:vAlign w:val="center"/>
          </w:tcPr>
          <w:p w:rsidR="00562B8E" w:rsidRDefault="00DE34A2" w:rsidP="0010785E">
            <w:pPr>
              <w:jc w:val="center"/>
            </w:pPr>
            <w:r>
              <w:t>Puts a cross on the middle top of the grid</w:t>
            </w:r>
          </w:p>
        </w:tc>
        <w:tc>
          <w:tcPr>
            <w:tcW w:w="727" w:type="dxa"/>
            <w:vAlign w:val="center"/>
          </w:tcPr>
          <w:p w:rsidR="00562B8E" w:rsidRDefault="00DE34A2" w:rsidP="0010785E">
            <w:pPr>
              <w:jc w:val="center"/>
            </w:pPr>
            <w:r>
              <w:t>Yes</w:t>
            </w:r>
          </w:p>
        </w:tc>
        <w:tc>
          <w:tcPr>
            <w:tcW w:w="2452" w:type="dxa"/>
            <w:vAlign w:val="center"/>
          </w:tcPr>
          <w:p w:rsidR="00562B8E" w:rsidRDefault="00DE34A2" w:rsidP="0010785E">
            <w:pPr>
              <w:jc w:val="center"/>
            </w:pPr>
            <w:r>
              <w:t>The test is continued from the above test</w:t>
            </w:r>
          </w:p>
        </w:tc>
      </w:tr>
      <w:tr w:rsidR="00562B8E" w:rsidTr="0010785E">
        <w:trPr>
          <w:jc w:val="center"/>
        </w:trPr>
        <w:tc>
          <w:tcPr>
            <w:tcW w:w="845" w:type="dxa"/>
            <w:vAlign w:val="center"/>
          </w:tcPr>
          <w:p w:rsidR="00562B8E" w:rsidRDefault="00DE34A2" w:rsidP="0010785E">
            <w:pPr>
              <w:jc w:val="center"/>
            </w:pPr>
            <w:r>
              <w:t>2 again</w:t>
            </w:r>
          </w:p>
        </w:tc>
        <w:tc>
          <w:tcPr>
            <w:tcW w:w="846" w:type="dxa"/>
            <w:vAlign w:val="center"/>
          </w:tcPr>
          <w:p w:rsidR="00562B8E" w:rsidRDefault="00DE34A2" w:rsidP="0010785E">
            <w:pPr>
              <w:jc w:val="center"/>
            </w:pPr>
            <w:r>
              <w:t>invalid</w:t>
            </w:r>
          </w:p>
        </w:tc>
        <w:tc>
          <w:tcPr>
            <w:tcW w:w="2699" w:type="dxa"/>
            <w:vAlign w:val="center"/>
          </w:tcPr>
          <w:p w:rsidR="00562B8E" w:rsidRDefault="00DE34A2" w:rsidP="0010785E">
            <w:pPr>
              <w:jc w:val="center"/>
            </w:pPr>
            <w:r>
              <w:t>Nothing happens, is still nought’s turn</w:t>
            </w:r>
          </w:p>
        </w:tc>
        <w:tc>
          <w:tcPr>
            <w:tcW w:w="2533" w:type="dxa"/>
            <w:vAlign w:val="center"/>
          </w:tcPr>
          <w:p w:rsidR="00562B8E" w:rsidRDefault="00DE34A2" w:rsidP="0010785E">
            <w:pPr>
              <w:jc w:val="center"/>
            </w:pPr>
            <w:r>
              <w:t>Nothing happens, is still nought’s turn</w:t>
            </w:r>
          </w:p>
        </w:tc>
        <w:tc>
          <w:tcPr>
            <w:tcW w:w="727" w:type="dxa"/>
            <w:vAlign w:val="center"/>
          </w:tcPr>
          <w:p w:rsidR="00562B8E" w:rsidRDefault="00DE34A2" w:rsidP="0010785E">
            <w:pPr>
              <w:jc w:val="center"/>
            </w:pPr>
            <w:r>
              <w:t>Yes</w:t>
            </w:r>
          </w:p>
        </w:tc>
        <w:tc>
          <w:tcPr>
            <w:tcW w:w="2452" w:type="dxa"/>
            <w:vAlign w:val="center"/>
          </w:tcPr>
          <w:p w:rsidR="00562B8E" w:rsidRDefault="00DE34A2" w:rsidP="0010785E">
            <w:pPr>
              <w:jc w:val="center"/>
            </w:pPr>
            <w:r>
              <w:t>Tests the fact that users cannot overwrite each other’s turn</w:t>
            </w:r>
          </w:p>
        </w:tc>
      </w:tr>
      <w:tr w:rsidR="00562B8E" w:rsidTr="0010785E">
        <w:trPr>
          <w:jc w:val="center"/>
        </w:trPr>
        <w:tc>
          <w:tcPr>
            <w:tcW w:w="845" w:type="dxa"/>
            <w:vAlign w:val="center"/>
          </w:tcPr>
          <w:p w:rsidR="00562B8E" w:rsidRDefault="00DE34A2" w:rsidP="0010785E">
            <w:pPr>
              <w:jc w:val="center"/>
            </w:pPr>
            <w:r>
              <w:t>3, 4, 5, 6, 7</w:t>
            </w:r>
          </w:p>
        </w:tc>
        <w:tc>
          <w:tcPr>
            <w:tcW w:w="846" w:type="dxa"/>
            <w:vAlign w:val="center"/>
          </w:tcPr>
          <w:p w:rsidR="00562B8E" w:rsidRDefault="00DE34A2" w:rsidP="0010785E">
            <w:pPr>
              <w:jc w:val="center"/>
            </w:pPr>
            <w:r>
              <w:t>valid</w:t>
            </w:r>
          </w:p>
        </w:tc>
        <w:tc>
          <w:tcPr>
            <w:tcW w:w="2699" w:type="dxa"/>
            <w:vAlign w:val="center"/>
          </w:tcPr>
          <w:p w:rsidR="00562B8E" w:rsidRDefault="00DE34A2" w:rsidP="0010785E">
            <w:pPr>
              <w:jc w:val="center"/>
            </w:pPr>
            <w:r>
              <w:t>Forms this pattern:</w:t>
            </w:r>
          </w:p>
          <w:p w:rsidR="00DE34A2" w:rsidRDefault="00DE34A2" w:rsidP="0010785E">
            <w:pPr>
              <w:jc w:val="center"/>
            </w:pPr>
            <w:r>
              <w:t>O X O</w:t>
            </w:r>
          </w:p>
          <w:p w:rsidR="00DE34A2" w:rsidRDefault="00DE34A2" w:rsidP="0010785E">
            <w:pPr>
              <w:jc w:val="center"/>
            </w:pPr>
            <w:r>
              <w:t>X O X</w:t>
            </w:r>
          </w:p>
          <w:p w:rsidR="009C1797" w:rsidRDefault="00DE34A2" w:rsidP="009C1797">
            <w:pPr>
              <w:jc w:val="center"/>
            </w:pPr>
            <w:r>
              <w:t>O -  -</w:t>
            </w:r>
            <w:r w:rsidR="009C1797">
              <w:t xml:space="preserve"> </w:t>
            </w:r>
          </w:p>
          <w:p w:rsidR="00DE34A2" w:rsidRDefault="00DE34A2" w:rsidP="0010785E">
            <w:pPr>
              <w:jc w:val="center"/>
            </w:pPr>
            <w:r>
              <w:t>And O wins</w:t>
            </w:r>
          </w:p>
        </w:tc>
        <w:tc>
          <w:tcPr>
            <w:tcW w:w="2533" w:type="dxa"/>
            <w:vAlign w:val="center"/>
          </w:tcPr>
          <w:p w:rsidR="00562B8E" w:rsidRDefault="00AD1B49" w:rsidP="00AD1B49">
            <w:pPr>
              <w:jc w:val="center"/>
            </w:pPr>
            <w:r>
              <w:t>Forms</w:t>
            </w:r>
            <w:r w:rsidR="00DE34A2">
              <w:t xml:space="preserve"> the pattern</w:t>
            </w:r>
          </w:p>
        </w:tc>
        <w:tc>
          <w:tcPr>
            <w:tcW w:w="727" w:type="dxa"/>
            <w:vAlign w:val="center"/>
          </w:tcPr>
          <w:p w:rsidR="00DE34A2" w:rsidRDefault="00DE34A2" w:rsidP="00DE34A2">
            <w:pPr>
              <w:jc w:val="center"/>
            </w:pPr>
            <w:r>
              <w:t>Yes</w:t>
            </w:r>
          </w:p>
        </w:tc>
        <w:tc>
          <w:tcPr>
            <w:tcW w:w="2452" w:type="dxa"/>
            <w:vAlign w:val="center"/>
          </w:tcPr>
          <w:p w:rsidR="00562B8E" w:rsidRDefault="00DE34A2" w:rsidP="0010785E">
            <w:pPr>
              <w:jc w:val="center"/>
            </w:pPr>
            <w:r>
              <w:t>Tests the win state for nought and that the inputs correspond to what is shown on screen</w:t>
            </w:r>
            <w:r w:rsidR="00AD1B49">
              <w:t>, test is linked to previous</w:t>
            </w:r>
          </w:p>
        </w:tc>
      </w:tr>
      <w:tr w:rsidR="00562B8E" w:rsidTr="0010785E">
        <w:trPr>
          <w:jc w:val="center"/>
        </w:trPr>
        <w:tc>
          <w:tcPr>
            <w:tcW w:w="845" w:type="dxa"/>
            <w:vAlign w:val="center"/>
          </w:tcPr>
          <w:p w:rsidR="00562B8E" w:rsidRDefault="00AD1B49" w:rsidP="0010785E">
            <w:pPr>
              <w:jc w:val="center"/>
            </w:pPr>
            <w:r>
              <w:t>1, 2, 3, 4, 5, 9, 8, 7, 6</w:t>
            </w:r>
          </w:p>
        </w:tc>
        <w:tc>
          <w:tcPr>
            <w:tcW w:w="846" w:type="dxa"/>
            <w:vAlign w:val="center"/>
          </w:tcPr>
          <w:p w:rsidR="00562B8E" w:rsidRDefault="00AD1B49" w:rsidP="0010785E">
            <w:pPr>
              <w:jc w:val="center"/>
            </w:pPr>
            <w:r>
              <w:t>valid</w:t>
            </w:r>
          </w:p>
        </w:tc>
        <w:tc>
          <w:tcPr>
            <w:tcW w:w="2699" w:type="dxa"/>
            <w:vAlign w:val="center"/>
          </w:tcPr>
          <w:p w:rsidR="00562B8E" w:rsidRDefault="00AD1B49" w:rsidP="0010785E">
            <w:pPr>
              <w:jc w:val="center"/>
            </w:pPr>
            <w:r>
              <w:t>Forms this pattern:</w:t>
            </w:r>
          </w:p>
          <w:p w:rsidR="00AD1B49" w:rsidRDefault="00AD1B49" w:rsidP="0010785E">
            <w:pPr>
              <w:jc w:val="center"/>
            </w:pPr>
            <w:r>
              <w:t>O X O</w:t>
            </w:r>
          </w:p>
          <w:p w:rsidR="00AD1B49" w:rsidRDefault="00AD1B49" w:rsidP="0010785E">
            <w:pPr>
              <w:jc w:val="center"/>
            </w:pPr>
            <w:r>
              <w:t>X O O</w:t>
            </w:r>
          </w:p>
          <w:p w:rsidR="00AD1B49" w:rsidRDefault="00AD1B49" w:rsidP="0010785E">
            <w:pPr>
              <w:jc w:val="center"/>
            </w:pPr>
            <w:r>
              <w:t>X O X</w:t>
            </w:r>
          </w:p>
          <w:p w:rsidR="00AD1B49" w:rsidRDefault="00AD1B49" w:rsidP="0010785E">
            <w:pPr>
              <w:jc w:val="center"/>
            </w:pPr>
            <w:r>
              <w:t>And is a draw</w:t>
            </w:r>
          </w:p>
        </w:tc>
        <w:tc>
          <w:tcPr>
            <w:tcW w:w="2533" w:type="dxa"/>
            <w:vAlign w:val="center"/>
          </w:tcPr>
          <w:p w:rsidR="00562B8E" w:rsidRDefault="00AD1B49" w:rsidP="00AD1B49">
            <w:pPr>
              <w:jc w:val="center"/>
            </w:pPr>
            <w:r>
              <w:t xml:space="preserve">Forms the pattern </w:t>
            </w:r>
          </w:p>
        </w:tc>
        <w:tc>
          <w:tcPr>
            <w:tcW w:w="727" w:type="dxa"/>
            <w:vAlign w:val="center"/>
          </w:tcPr>
          <w:p w:rsidR="00562B8E" w:rsidRDefault="00AD1B49" w:rsidP="0010785E">
            <w:pPr>
              <w:jc w:val="center"/>
            </w:pPr>
            <w:r>
              <w:t>Yes</w:t>
            </w:r>
          </w:p>
        </w:tc>
        <w:tc>
          <w:tcPr>
            <w:tcW w:w="2452" w:type="dxa"/>
            <w:vAlign w:val="center"/>
          </w:tcPr>
          <w:p w:rsidR="00562B8E" w:rsidRDefault="00AD1B49" w:rsidP="0010785E">
            <w:pPr>
              <w:jc w:val="center"/>
            </w:pPr>
            <w:r>
              <w:t>Tests the draw state, the test is not linked to previous</w:t>
            </w:r>
          </w:p>
        </w:tc>
      </w:tr>
      <w:tr w:rsidR="00562B8E" w:rsidTr="0010785E">
        <w:trPr>
          <w:jc w:val="center"/>
        </w:trPr>
        <w:tc>
          <w:tcPr>
            <w:tcW w:w="845" w:type="dxa"/>
            <w:vAlign w:val="center"/>
          </w:tcPr>
          <w:p w:rsidR="00562B8E" w:rsidRDefault="00AD1B49" w:rsidP="0010785E">
            <w:pPr>
              <w:jc w:val="center"/>
            </w:pPr>
            <w:r>
              <w:t>9, 1, 2, 3, 4, 5, 6, 7</w:t>
            </w:r>
          </w:p>
        </w:tc>
        <w:tc>
          <w:tcPr>
            <w:tcW w:w="846" w:type="dxa"/>
            <w:vAlign w:val="center"/>
          </w:tcPr>
          <w:p w:rsidR="00562B8E" w:rsidRDefault="00AD1B49" w:rsidP="0010785E">
            <w:pPr>
              <w:jc w:val="center"/>
            </w:pPr>
            <w:r>
              <w:t>valid</w:t>
            </w:r>
          </w:p>
        </w:tc>
        <w:tc>
          <w:tcPr>
            <w:tcW w:w="2699" w:type="dxa"/>
            <w:vAlign w:val="center"/>
          </w:tcPr>
          <w:p w:rsidR="00562B8E" w:rsidRDefault="00AD1B49" w:rsidP="0010785E">
            <w:pPr>
              <w:jc w:val="center"/>
            </w:pPr>
            <w:r>
              <w:t>Forms this pattern:</w:t>
            </w:r>
          </w:p>
          <w:p w:rsidR="00AD1B49" w:rsidRDefault="00AD1B49" w:rsidP="0010785E">
            <w:pPr>
              <w:jc w:val="center"/>
            </w:pPr>
            <w:r>
              <w:t>X O X</w:t>
            </w:r>
          </w:p>
          <w:p w:rsidR="00AD1B49" w:rsidRDefault="00AD1B49" w:rsidP="0010785E">
            <w:pPr>
              <w:jc w:val="center"/>
            </w:pPr>
            <w:r>
              <w:t>O X O</w:t>
            </w:r>
          </w:p>
          <w:p w:rsidR="00AD1B49" w:rsidRDefault="00AD1B49" w:rsidP="0010785E">
            <w:pPr>
              <w:jc w:val="center"/>
            </w:pPr>
            <w:r>
              <w:t>X – O</w:t>
            </w:r>
          </w:p>
          <w:p w:rsidR="00AD1B49" w:rsidRDefault="00AD1B49" w:rsidP="0010785E">
            <w:pPr>
              <w:jc w:val="center"/>
            </w:pPr>
            <w:r>
              <w:t>And X wins</w:t>
            </w:r>
          </w:p>
        </w:tc>
        <w:tc>
          <w:tcPr>
            <w:tcW w:w="2533" w:type="dxa"/>
            <w:vAlign w:val="center"/>
          </w:tcPr>
          <w:p w:rsidR="00562B8E" w:rsidRDefault="00AD1B49" w:rsidP="0010785E">
            <w:pPr>
              <w:jc w:val="center"/>
            </w:pPr>
            <w:r>
              <w:t>Forms the pattern</w:t>
            </w:r>
          </w:p>
        </w:tc>
        <w:tc>
          <w:tcPr>
            <w:tcW w:w="727" w:type="dxa"/>
            <w:vAlign w:val="center"/>
          </w:tcPr>
          <w:p w:rsidR="00562B8E" w:rsidRDefault="00AD1B49" w:rsidP="0010785E">
            <w:pPr>
              <w:jc w:val="center"/>
            </w:pPr>
            <w:r>
              <w:t>Yes</w:t>
            </w:r>
          </w:p>
        </w:tc>
        <w:tc>
          <w:tcPr>
            <w:tcW w:w="2452" w:type="dxa"/>
            <w:vAlign w:val="center"/>
          </w:tcPr>
          <w:p w:rsidR="00562B8E" w:rsidRDefault="00AD1B49" w:rsidP="0010785E">
            <w:pPr>
              <w:jc w:val="center"/>
            </w:pPr>
            <w:r>
              <w:t>Tests the X win state, the test is not linked to previous</w:t>
            </w:r>
          </w:p>
        </w:tc>
      </w:tr>
      <w:tr w:rsidR="00AD1B49" w:rsidTr="0010785E">
        <w:trPr>
          <w:jc w:val="center"/>
        </w:trPr>
        <w:tc>
          <w:tcPr>
            <w:tcW w:w="845" w:type="dxa"/>
            <w:vAlign w:val="center"/>
          </w:tcPr>
          <w:p w:rsidR="00AD1B49" w:rsidRDefault="009C1797" w:rsidP="0010785E">
            <w:pPr>
              <w:jc w:val="center"/>
            </w:pPr>
            <w:r>
              <w:t>0</w:t>
            </w:r>
          </w:p>
        </w:tc>
        <w:tc>
          <w:tcPr>
            <w:tcW w:w="846" w:type="dxa"/>
            <w:vAlign w:val="center"/>
          </w:tcPr>
          <w:p w:rsidR="00AD1B49" w:rsidRDefault="009C1797" w:rsidP="0010785E">
            <w:pPr>
              <w:jc w:val="center"/>
            </w:pPr>
            <w:r>
              <w:t>invalid</w:t>
            </w:r>
          </w:p>
        </w:tc>
        <w:tc>
          <w:tcPr>
            <w:tcW w:w="2699" w:type="dxa"/>
            <w:vAlign w:val="center"/>
          </w:tcPr>
          <w:p w:rsidR="009C1797" w:rsidRDefault="009C1797" w:rsidP="009C1797">
            <w:pPr>
              <w:jc w:val="center"/>
            </w:pPr>
            <w:r>
              <w:t>Nothing happens</w:t>
            </w:r>
          </w:p>
        </w:tc>
        <w:tc>
          <w:tcPr>
            <w:tcW w:w="2533" w:type="dxa"/>
            <w:vAlign w:val="center"/>
          </w:tcPr>
          <w:p w:rsidR="00AD1B49" w:rsidRDefault="009C1797" w:rsidP="0010785E">
            <w:pPr>
              <w:jc w:val="center"/>
            </w:pPr>
            <w:r>
              <w:t>Nothing happens</w:t>
            </w:r>
          </w:p>
        </w:tc>
        <w:tc>
          <w:tcPr>
            <w:tcW w:w="727" w:type="dxa"/>
            <w:vAlign w:val="center"/>
          </w:tcPr>
          <w:p w:rsidR="00AD1B49" w:rsidRDefault="009C1797" w:rsidP="0010785E">
            <w:pPr>
              <w:jc w:val="center"/>
            </w:pPr>
            <w:r>
              <w:t>Yes</w:t>
            </w:r>
          </w:p>
        </w:tc>
        <w:tc>
          <w:tcPr>
            <w:tcW w:w="2452" w:type="dxa"/>
            <w:vAlign w:val="center"/>
          </w:tcPr>
          <w:p w:rsidR="00AD1B49" w:rsidRDefault="009C1797" w:rsidP="0010785E">
            <w:pPr>
              <w:jc w:val="center"/>
            </w:pPr>
            <w:r>
              <w:t>Checks invalid input keys</w:t>
            </w:r>
          </w:p>
        </w:tc>
      </w:tr>
      <w:tr w:rsidR="00AD1B49" w:rsidTr="0010785E">
        <w:trPr>
          <w:jc w:val="center"/>
        </w:trPr>
        <w:tc>
          <w:tcPr>
            <w:tcW w:w="845" w:type="dxa"/>
            <w:vAlign w:val="center"/>
          </w:tcPr>
          <w:p w:rsidR="00AD1B49" w:rsidRDefault="009C1797" w:rsidP="0010785E">
            <w:pPr>
              <w:jc w:val="center"/>
            </w:pPr>
            <w:r>
              <w:t>W</w:t>
            </w:r>
          </w:p>
        </w:tc>
        <w:tc>
          <w:tcPr>
            <w:tcW w:w="846" w:type="dxa"/>
            <w:vAlign w:val="center"/>
          </w:tcPr>
          <w:p w:rsidR="00AD1B49" w:rsidRDefault="009C1797" w:rsidP="0010785E">
            <w:pPr>
              <w:jc w:val="center"/>
            </w:pPr>
            <w:r>
              <w:t>invalid</w:t>
            </w:r>
          </w:p>
        </w:tc>
        <w:tc>
          <w:tcPr>
            <w:tcW w:w="2699" w:type="dxa"/>
            <w:vAlign w:val="center"/>
          </w:tcPr>
          <w:p w:rsidR="00AD1B49" w:rsidRDefault="009C1797" w:rsidP="0010785E">
            <w:pPr>
              <w:jc w:val="center"/>
            </w:pPr>
            <w:r>
              <w:t>Nothing happens</w:t>
            </w:r>
          </w:p>
        </w:tc>
        <w:tc>
          <w:tcPr>
            <w:tcW w:w="2533" w:type="dxa"/>
            <w:vAlign w:val="center"/>
          </w:tcPr>
          <w:p w:rsidR="00AD1B49" w:rsidRDefault="009C1797" w:rsidP="0010785E">
            <w:pPr>
              <w:jc w:val="center"/>
            </w:pPr>
            <w:r>
              <w:t>Nothing happens</w:t>
            </w:r>
          </w:p>
        </w:tc>
        <w:tc>
          <w:tcPr>
            <w:tcW w:w="727" w:type="dxa"/>
            <w:vAlign w:val="center"/>
          </w:tcPr>
          <w:p w:rsidR="00AD1B49" w:rsidRDefault="009C1797" w:rsidP="0010785E">
            <w:pPr>
              <w:jc w:val="center"/>
            </w:pPr>
            <w:r>
              <w:t>yes</w:t>
            </w:r>
          </w:p>
        </w:tc>
        <w:tc>
          <w:tcPr>
            <w:tcW w:w="2452" w:type="dxa"/>
            <w:vAlign w:val="center"/>
          </w:tcPr>
          <w:p w:rsidR="00AD1B49" w:rsidRDefault="009C1797" w:rsidP="0010785E">
            <w:pPr>
              <w:jc w:val="center"/>
            </w:pPr>
            <w:r>
              <w:t>Checks invalid input keys</w:t>
            </w:r>
          </w:p>
        </w:tc>
      </w:tr>
      <w:tr w:rsidR="00AD1B49" w:rsidTr="0010785E">
        <w:trPr>
          <w:jc w:val="center"/>
        </w:trPr>
        <w:tc>
          <w:tcPr>
            <w:tcW w:w="845" w:type="dxa"/>
            <w:vAlign w:val="center"/>
          </w:tcPr>
          <w:p w:rsidR="00AD1B49" w:rsidRDefault="009C1797" w:rsidP="0010785E">
            <w:pPr>
              <w:jc w:val="center"/>
            </w:pPr>
            <w:r>
              <w:t>Esc</w:t>
            </w:r>
          </w:p>
        </w:tc>
        <w:tc>
          <w:tcPr>
            <w:tcW w:w="846" w:type="dxa"/>
            <w:vAlign w:val="center"/>
          </w:tcPr>
          <w:p w:rsidR="00AD1B49" w:rsidRDefault="009C1797" w:rsidP="0010785E">
            <w:pPr>
              <w:jc w:val="center"/>
            </w:pPr>
            <w:r>
              <w:t>valid</w:t>
            </w:r>
          </w:p>
        </w:tc>
        <w:tc>
          <w:tcPr>
            <w:tcW w:w="2699" w:type="dxa"/>
            <w:vAlign w:val="center"/>
          </w:tcPr>
          <w:p w:rsidR="00AD1B49" w:rsidRDefault="009C1797" w:rsidP="0010785E">
            <w:pPr>
              <w:jc w:val="center"/>
            </w:pPr>
            <w:r>
              <w:t>3 second delay then the window closes and reopens in the main menu</w:t>
            </w:r>
          </w:p>
        </w:tc>
        <w:tc>
          <w:tcPr>
            <w:tcW w:w="2533" w:type="dxa"/>
            <w:vAlign w:val="center"/>
          </w:tcPr>
          <w:p w:rsidR="00AD1B49" w:rsidRDefault="009C1797" w:rsidP="0010785E">
            <w:pPr>
              <w:jc w:val="center"/>
            </w:pPr>
            <w:r>
              <w:t>Does the expected output</w:t>
            </w:r>
          </w:p>
        </w:tc>
        <w:tc>
          <w:tcPr>
            <w:tcW w:w="727" w:type="dxa"/>
            <w:vAlign w:val="center"/>
          </w:tcPr>
          <w:p w:rsidR="00AD1B49" w:rsidRDefault="009C1797" w:rsidP="0010785E">
            <w:pPr>
              <w:jc w:val="center"/>
            </w:pPr>
            <w:r>
              <w:t>Yes</w:t>
            </w:r>
          </w:p>
        </w:tc>
        <w:tc>
          <w:tcPr>
            <w:tcW w:w="2452" w:type="dxa"/>
            <w:vAlign w:val="center"/>
          </w:tcPr>
          <w:p w:rsidR="00AD1B49" w:rsidRDefault="009C1797" w:rsidP="0010785E">
            <w:pPr>
              <w:jc w:val="center"/>
            </w:pPr>
            <w:r>
              <w:t>Tests the escape button that allows the players to quit the game whenever they want</w:t>
            </w:r>
          </w:p>
        </w:tc>
      </w:tr>
    </w:tbl>
    <w:p w:rsidR="007C090A" w:rsidRDefault="007C090A" w:rsidP="007C090A"/>
    <w:p w:rsidR="007C090A" w:rsidRDefault="007C090A" w:rsidP="007C090A"/>
    <w:p w:rsidR="007C090A" w:rsidRDefault="007C090A" w:rsidP="007C090A"/>
    <w:p w:rsidR="007C090A" w:rsidRDefault="007C090A" w:rsidP="007C090A"/>
    <w:p w:rsidR="007C090A" w:rsidRDefault="007C090A" w:rsidP="007C090A"/>
    <w:p w:rsidR="007C090A" w:rsidRDefault="007C090A" w:rsidP="007C090A"/>
    <w:p w:rsidR="007C090A" w:rsidRDefault="007C090A" w:rsidP="007C090A"/>
    <w:p w:rsidR="00EE6C56" w:rsidRDefault="00EE6C56" w:rsidP="00EE6C56">
      <w:pPr>
        <w:pStyle w:val="Heading3"/>
      </w:pPr>
      <w:bookmarkStart w:id="48" w:name="_Toc448589498"/>
      <w:r>
        <w:t>Play vs AI</w:t>
      </w:r>
      <w:bookmarkEnd w:id="48"/>
    </w:p>
    <w:tbl>
      <w:tblPr>
        <w:tblStyle w:val="TableGrid"/>
        <w:tblW w:w="10102" w:type="dxa"/>
        <w:jc w:val="center"/>
        <w:tblLook w:val="04A0" w:firstRow="1" w:lastRow="0" w:firstColumn="1" w:lastColumn="0" w:noHBand="0" w:noVBand="1"/>
      </w:tblPr>
      <w:tblGrid>
        <w:gridCol w:w="929"/>
        <w:gridCol w:w="846"/>
        <w:gridCol w:w="2668"/>
        <w:gridCol w:w="2501"/>
        <w:gridCol w:w="727"/>
        <w:gridCol w:w="2431"/>
      </w:tblGrid>
      <w:tr w:rsidR="007C090A" w:rsidTr="0068040E">
        <w:trPr>
          <w:jc w:val="center"/>
        </w:trPr>
        <w:tc>
          <w:tcPr>
            <w:tcW w:w="929" w:type="dxa"/>
            <w:vAlign w:val="center"/>
          </w:tcPr>
          <w:p w:rsidR="007C090A" w:rsidRPr="00FB7633" w:rsidRDefault="007C090A" w:rsidP="00D56366">
            <w:pPr>
              <w:jc w:val="center"/>
              <w:rPr>
                <w:b/>
                <w:sz w:val="28"/>
              </w:rPr>
            </w:pPr>
            <w:r>
              <w:rPr>
                <w:b/>
                <w:sz w:val="28"/>
              </w:rPr>
              <w:t>Input</w:t>
            </w:r>
          </w:p>
        </w:tc>
        <w:tc>
          <w:tcPr>
            <w:tcW w:w="846" w:type="dxa"/>
            <w:vAlign w:val="center"/>
          </w:tcPr>
          <w:p w:rsidR="007C090A" w:rsidRPr="00FB7633" w:rsidRDefault="007C090A" w:rsidP="00D56366">
            <w:pPr>
              <w:jc w:val="center"/>
              <w:rPr>
                <w:b/>
                <w:sz w:val="28"/>
              </w:rPr>
            </w:pPr>
            <w:r>
              <w:rPr>
                <w:b/>
                <w:sz w:val="28"/>
              </w:rPr>
              <w:t>Input Type</w:t>
            </w:r>
          </w:p>
        </w:tc>
        <w:tc>
          <w:tcPr>
            <w:tcW w:w="2668" w:type="dxa"/>
            <w:vAlign w:val="center"/>
          </w:tcPr>
          <w:p w:rsidR="007C090A" w:rsidRPr="00FB7633" w:rsidRDefault="007C090A" w:rsidP="00D56366">
            <w:pPr>
              <w:jc w:val="center"/>
              <w:rPr>
                <w:b/>
                <w:sz w:val="28"/>
              </w:rPr>
            </w:pPr>
            <w:r>
              <w:rPr>
                <w:b/>
                <w:sz w:val="28"/>
              </w:rPr>
              <w:t>Expected output</w:t>
            </w:r>
          </w:p>
        </w:tc>
        <w:tc>
          <w:tcPr>
            <w:tcW w:w="2501" w:type="dxa"/>
            <w:vAlign w:val="center"/>
          </w:tcPr>
          <w:p w:rsidR="007C090A" w:rsidRPr="00FB7633" w:rsidRDefault="007C090A" w:rsidP="00D56366">
            <w:pPr>
              <w:jc w:val="center"/>
              <w:rPr>
                <w:b/>
                <w:sz w:val="28"/>
              </w:rPr>
            </w:pPr>
            <w:r>
              <w:rPr>
                <w:b/>
                <w:sz w:val="28"/>
              </w:rPr>
              <w:t>Actual output</w:t>
            </w:r>
          </w:p>
        </w:tc>
        <w:tc>
          <w:tcPr>
            <w:tcW w:w="727" w:type="dxa"/>
            <w:vAlign w:val="center"/>
          </w:tcPr>
          <w:p w:rsidR="007C090A" w:rsidRPr="00FB7633" w:rsidRDefault="007C090A" w:rsidP="00D56366">
            <w:pPr>
              <w:jc w:val="center"/>
              <w:rPr>
                <w:b/>
                <w:sz w:val="28"/>
              </w:rPr>
            </w:pPr>
            <w:r>
              <w:rPr>
                <w:b/>
                <w:sz w:val="28"/>
              </w:rPr>
              <w:t>Pass</w:t>
            </w:r>
          </w:p>
        </w:tc>
        <w:tc>
          <w:tcPr>
            <w:tcW w:w="2431" w:type="dxa"/>
            <w:vAlign w:val="center"/>
          </w:tcPr>
          <w:p w:rsidR="007C090A" w:rsidRDefault="007C090A" w:rsidP="00D56366">
            <w:pPr>
              <w:jc w:val="center"/>
              <w:rPr>
                <w:b/>
                <w:sz w:val="28"/>
              </w:rPr>
            </w:pPr>
            <w:r>
              <w:rPr>
                <w:b/>
                <w:sz w:val="28"/>
              </w:rPr>
              <w:t>Comments</w:t>
            </w:r>
          </w:p>
        </w:tc>
      </w:tr>
      <w:tr w:rsidR="00C5462C" w:rsidTr="0068040E">
        <w:trPr>
          <w:jc w:val="center"/>
        </w:trPr>
        <w:tc>
          <w:tcPr>
            <w:tcW w:w="929" w:type="dxa"/>
            <w:vAlign w:val="center"/>
          </w:tcPr>
          <w:p w:rsidR="00C5462C" w:rsidRDefault="00C5462C" w:rsidP="00D56366">
            <w:pPr>
              <w:jc w:val="center"/>
            </w:pPr>
            <w:r>
              <w:t>1</w:t>
            </w:r>
          </w:p>
        </w:tc>
        <w:tc>
          <w:tcPr>
            <w:tcW w:w="846" w:type="dxa"/>
            <w:vMerge w:val="restart"/>
            <w:vAlign w:val="center"/>
          </w:tcPr>
          <w:p w:rsidR="00C5462C" w:rsidRDefault="00C5462C" w:rsidP="00C5462C">
            <w:pPr>
              <w:jc w:val="center"/>
            </w:pPr>
            <w:r>
              <w:t>Valid</w:t>
            </w:r>
          </w:p>
        </w:tc>
        <w:tc>
          <w:tcPr>
            <w:tcW w:w="2668" w:type="dxa"/>
            <w:vAlign w:val="center"/>
          </w:tcPr>
          <w:p w:rsidR="00C5462C" w:rsidRDefault="00C5462C" w:rsidP="00D56366">
            <w:pPr>
              <w:jc w:val="center"/>
            </w:pPr>
            <w:r>
              <w:t>Nought on the top left and AI makes a cross in the center</w:t>
            </w:r>
          </w:p>
        </w:tc>
        <w:tc>
          <w:tcPr>
            <w:tcW w:w="2501" w:type="dxa"/>
            <w:vMerge w:val="restart"/>
            <w:vAlign w:val="center"/>
          </w:tcPr>
          <w:p w:rsidR="00C5462C" w:rsidRDefault="00C5462C" w:rsidP="00D56366">
            <w:pPr>
              <w:jc w:val="center"/>
            </w:pPr>
            <w:r>
              <w:t>Forms the related nought in the position of the button but AI will always do a move in the center</w:t>
            </w:r>
          </w:p>
        </w:tc>
        <w:tc>
          <w:tcPr>
            <w:tcW w:w="727" w:type="dxa"/>
            <w:vMerge w:val="restart"/>
            <w:vAlign w:val="center"/>
          </w:tcPr>
          <w:p w:rsidR="00C5462C" w:rsidRDefault="00C5462C" w:rsidP="00D56366">
            <w:pPr>
              <w:jc w:val="center"/>
            </w:pPr>
            <w:r>
              <w:t>Yes</w:t>
            </w:r>
          </w:p>
        </w:tc>
        <w:tc>
          <w:tcPr>
            <w:tcW w:w="2431" w:type="dxa"/>
            <w:vMerge w:val="restart"/>
            <w:vAlign w:val="center"/>
          </w:tcPr>
          <w:p w:rsidR="00C5462C" w:rsidRDefault="00C5462C" w:rsidP="00C5462C">
            <w:pPr>
              <w:jc w:val="center"/>
            </w:pPr>
            <w:r>
              <w:t>Tests attack pattern 1 i.e. the corner game algorithm</w:t>
            </w:r>
            <w:r w:rsidR="009F4C04">
              <w:t>.</w:t>
            </w:r>
          </w:p>
          <w:p w:rsidR="009F4C04" w:rsidRDefault="009F4C04" w:rsidP="00C5462C">
            <w:pPr>
              <w:jc w:val="center"/>
            </w:pPr>
          </w:p>
          <w:p w:rsidR="009F4C04" w:rsidRDefault="009F4C04" w:rsidP="00C5462C">
            <w:pPr>
              <w:jc w:val="center"/>
            </w:pPr>
            <w:r>
              <w:t>All the inputs were initial moves.</w:t>
            </w:r>
          </w:p>
        </w:tc>
      </w:tr>
      <w:tr w:rsidR="00C5462C" w:rsidTr="0068040E">
        <w:trPr>
          <w:jc w:val="center"/>
        </w:trPr>
        <w:tc>
          <w:tcPr>
            <w:tcW w:w="929" w:type="dxa"/>
            <w:vAlign w:val="center"/>
          </w:tcPr>
          <w:p w:rsidR="00C5462C" w:rsidRDefault="00C5462C" w:rsidP="00D56366">
            <w:pPr>
              <w:jc w:val="center"/>
            </w:pPr>
            <w:r>
              <w:t>3</w:t>
            </w:r>
          </w:p>
        </w:tc>
        <w:tc>
          <w:tcPr>
            <w:tcW w:w="846" w:type="dxa"/>
            <w:vMerge/>
            <w:vAlign w:val="center"/>
          </w:tcPr>
          <w:p w:rsidR="00C5462C" w:rsidRDefault="00C5462C" w:rsidP="00D56366">
            <w:pPr>
              <w:jc w:val="center"/>
            </w:pPr>
          </w:p>
        </w:tc>
        <w:tc>
          <w:tcPr>
            <w:tcW w:w="2668" w:type="dxa"/>
            <w:vAlign w:val="center"/>
          </w:tcPr>
          <w:p w:rsidR="00C5462C" w:rsidRDefault="00C5462C" w:rsidP="00D56366">
            <w:pPr>
              <w:jc w:val="center"/>
            </w:pPr>
            <w:r>
              <w:t>Nought on the top right and AI makes a cross in the center</w:t>
            </w:r>
          </w:p>
        </w:tc>
        <w:tc>
          <w:tcPr>
            <w:tcW w:w="2501" w:type="dxa"/>
            <w:vMerge/>
            <w:vAlign w:val="center"/>
          </w:tcPr>
          <w:p w:rsidR="00C5462C" w:rsidRDefault="00C5462C" w:rsidP="00D56366">
            <w:pPr>
              <w:jc w:val="center"/>
            </w:pPr>
          </w:p>
        </w:tc>
        <w:tc>
          <w:tcPr>
            <w:tcW w:w="727" w:type="dxa"/>
            <w:vMerge/>
            <w:vAlign w:val="center"/>
          </w:tcPr>
          <w:p w:rsidR="00C5462C" w:rsidRDefault="00C5462C" w:rsidP="00D56366">
            <w:pPr>
              <w:jc w:val="center"/>
            </w:pPr>
          </w:p>
        </w:tc>
        <w:tc>
          <w:tcPr>
            <w:tcW w:w="2431" w:type="dxa"/>
            <w:vMerge/>
            <w:vAlign w:val="center"/>
          </w:tcPr>
          <w:p w:rsidR="00C5462C" w:rsidRDefault="00C5462C" w:rsidP="00D56366">
            <w:pPr>
              <w:jc w:val="center"/>
            </w:pPr>
          </w:p>
        </w:tc>
      </w:tr>
      <w:tr w:rsidR="00C5462C" w:rsidTr="0068040E">
        <w:trPr>
          <w:jc w:val="center"/>
        </w:trPr>
        <w:tc>
          <w:tcPr>
            <w:tcW w:w="929" w:type="dxa"/>
            <w:vAlign w:val="center"/>
          </w:tcPr>
          <w:p w:rsidR="00C5462C" w:rsidRDefault="00C5462C" w:rsidP="00D56366">
            <w:pPr>
              <w:jc w:val="center"/>
            </w:pPr>
            <w:r>
              <w:t>7</w:t>
            </w:r>
          </w:p>
        </w:tc>
        <w:tc>
          <w:tcPr>
            <w:tcW w:w="846" w:type="dxa"/>
            <w:vMerge/>
            <w:vAlign w:val="center"/>
          </w:tcPr>
          <w:p w:rsidR="00C5462C" w:rsidRDefault="00C5462C" w:rsidP="00D56366">
            <w:pPr>
              <w:jc w:val="center"/>
            </w:pPr>
          </w:p>
        </w:tc>
        <w:tc>
          <w:tcPr>
            <w:tcW w:w="2668" w:type="dxa"/>
            <w:vAlign w:val="center"/>
          </w:tcPr>
          <w:p w:rsidR="00C5462C" w:rsidRDefault="00C5462C" w:rsidP="00D56366">
            <w:pPr>
              <w:jc w:val="center"/>
            </w:pPr>
            <w:r>
              <w:t>Nought on the bottom left and AI makes a cross in the center</w:t>
            </w:r>
          </w:p>
        </w:tc>
        <w:tc>
          <w:tcPr>
            <w:tcW w:w="2501" w:type="dxa"/>
            <w:vMerge/>
            <w:vAlign w:val="center"/>
          </w:tcPr>
          <w:p w:rsidR="00C5462C" w:rsidRDefault="00C5462C" w:rsidP="00D56366">
            <w:pPr>
              <w:jc w:val="center"/>
            </w:pPr>
          </w:p>
        </w:tc>
        <w:tc>
          <w:tcPr>
            <w:tcW w:w="727" w:type="dxa"/>
            <w:vMerge/>
            <w:vAlign w:val="center"/>
          </w:tcPr>
          <w:p w:rsidR="00C5462C" w:rsidRDefault="00C5462C" w:rsidP="00D56366">
            <w:pPr>
              <w:jc w:val="center"/>
            </w:pPr>
          </w:p>
        </w:tc>
        <w:tc>
          <w:tcPr>
            <w:tcW w:w="2431" w:type="dxa"/>
            <w:vMerge/>
            <w:vAlign w:val="center"/>
          </w:tcPr>
          <w:p w:rsidR="00C5462C" w:rsidRDefault="00C5462C" w:rsidP="00D56366">
            <w:pPr>
              <w:jc w:val="center"/>
            </w:pPr>
          </w:p>
        </w:tc>
      </w:tr>
      <w:tr w:rsidR="00C5462C" w:rsidTr="0068040E">
        <w:trPr>
          <w:jc w:val="center"/>
        </w:trPr>
        <w:tc>
          <w:tcPr>
            <w:tcW w:w="929" w:type="dxa"/>
            <w:vAlign w:val="center"/>
          </w:tcPr>
          <w:p w:rsidR="00C5462C" w:rsidRDefault="00C5462C" w:rsidP="00D56366">
            <w:pPr>
              <w:jc w:val="center"/>
            </w:pPr>
            <w:r>
              <w:t>9</w:t>
            </w:r>
          </w:p>
        </w:tc>
        <w:tc>
          <w:tcPr>
            <w:tcW w:w="846" w:type="dxa"/>
            <w:vMerge/>
            <w:vAlign w:val="center"/>
          </w:tcPr>
          <w:p w:rsidR="00C5462C" w:rsidRDefault="00C5462C" w:rsidP="00D56366">
            <w:pPr>
              <w:jc w:val="center"/>
            </w:pPr>
          </w:p>
        </w:tc>
        <w:tc>
          <w:tcPr>
            <w:tcW w:w="2668" w:type="dxa"/>
            <w:vAlign w:val="center"/>
          </w:tcPr>
          <w:p w:rsidR="00C5462C" w:rsidRDefault="00C5462C" w:rsidP="00D56366">
            <w:pPr>
              <w:jc w:val="center"/>
            </w:pPr>
            <w:r>
              <w:t xml:space="preserve">Nought on the bottom right and </w:t>
            </w:r>
            <w:r w:rsidR="009F4C04">
              <w:t xml:space="preserve">AI </w:t>
            </w:r>
            <w:r>
              <w:t>makes a cross in the center</w:t>
            </w:r>
          </w:p>
        </w:tc>
        <w:tc>
          <w:tcPr>
            <w:tcW w:w="2501" w:type="dxa"/>
            <w:vMerge/>
            <w:vAlign w:val="center"/>
          </w:tcPr>
          <w:p w:rsidR="00C5462C" w:rsidRDefault="00C5462C" w:rsidP="00D56366">
            <w:pPr>
              <w:jc w:val="center"/>
            </w:pPr>
          </w:p>
        </w:tc>
        <w:tc>
          <w:tcPr>
            <w:tcW w:w="727" w:type="dxa"/>
            <w:vMerge/>
            <w:vAlign w:val="center"/>
          </w:tcPr>
          <w:p w:rsidR="00C5462C" w:rsidRDefault="00C5462C" w:rsidP="00D56366">
            <w:pPr>
              <w:jc w:val="center"/>
            </w:pPr>
          </w:p>
        </w:tc>
        <w:tc>
          <w:tcPr>
            <w:tcW w:w="2431" w:type="dxa"/>
            <w:vMerge/>
            <w:vAlign w:val="center"/>
          </w:tcPr>
          <w:p w:rsidR="00C5462C" w:rsidRDefault="00C5462C" w:rsidP="00D56366">
            <w:pPr>
              <w:jc w:val="center"/>
            </w:pPr>
          </w:p>
        </w:tc>
      </w:tr>
      <w:tr w:rsidR="007C090A" w:rsidTr="0068040E">
        <w:trPr>
          <w:jc w:val="center"/>
        </w:trPr>
        <w:tc>
          <w:tcPr>
            <w:tcW w:w="929" w:type="dxa"/>
            <w:vAlign w:val="center"/>
          </w:tcPr>
          <w:p w:rsidR="007C090A" w:rsidRDefault="009F4C04" w:rsidP="00D56366">
            <w:pPr>
              <w:jc w:val="center"/>
            </w:pPr>
            <w:r>
              <w:t>5</w:t>
            </w:r>
          </w:p>
        </w:tc>
        <w:tc>
          <w:tcPr>
            <w:tcW w:w="846" w:type="dxa"/>
            <w:vAlign w:val="center"/>
          </w:tcPr>
          <w:p w:rsidR="007C090A" w:rsidRDefault="009F4C04" w:rsidP="00D56366">
            <w:pPr>
              <w:jc w:val="center"/>
            </w:pPr>
            <w:r>
              <w:t>Valid</w:t>
            </w:r>
          </w:p>
        </w:tc>
        <w:tc>
          <w:tcPr>
            <w:tcW w:w="2668" w:type="dxa"/>
            <w:vAlign w:val="center"/>
          </w:tcPr>
          <w:p w:rsidR="007C090A" w:rsidRDefault="009F4C04" w:rsidP="00D56366">
            <w:pPr>
              <w:jc w:val="center"/>
            </w:pPr>
            <w:r>
              <w:t>Nought in the center and the AI makes a cross on a corner</w:t>
            </w:r>
          </w:p>
        </w:tc>
        <w:tc>
          <w:tcPr>
            <w:tcW w:w="2501" w:type="dxa"/>
            <w:vAlign w:val="center"/>
          </w:tcPr>
          <w:p w:rsidR="007C090A" w:rsidRDefault="009F4C04" w:rsidP="00D56366">
            <w:pPr>
              <w:jc w:val="center"/>
            </w:pPr>
            <w:r>
              <w:t>The nought is formed in center and the AI does a move in a corner</w:t>
            </w:r>
          </w:p>
        </w:tc>
        <w:tc>
          <w:tcPr>
            <w:tcW w:w="727" w:type="dxa"/>
            <w:vAlign w:val="center"/>
          </w:tcPr>
          <w:p w:rsidR="007C090A" w:rsidRDefault="009F4C04" w:rsidP="00D56366">
            <w:pPr>
              <w:jc w:val="center"/>
            </w:pPr>
            <w:r>
              <w:t>Yes</w:t>
            </w:r>
          </w:p>
        </w:tc>
        <w:tc>
          <w:tcPr>
            <w:tcW w:w="2431" w:type="dxa"/>
            <w:vAlign w:val="center"/>
          </w:tcPr>
          <w:p w:rsidR="007C090A" w:rsidRDefault="009F4C04" w:rsidP="00D56366">
            <w:pPr>
              <w:jc w:val="center"/>
            </w:pPr>
            <w:r>
              <w:t>Tested multiple times</w:t>
            </w:r>
            <w:r w:rsidR="009B54CB">
              <w:t>, tests attack pattern 2</w:t>
            </w:r>
          </w:p>
        </w:tc>
      </w:tr>
      <w:tr w:rsidR="009B54CB" w:rsidTr="0068040E">
        <w:trPr>
          <w:jc w:val="center"/>
        </w:trPr>
        <w:tc>
          <w:tcPr>
            <w:tcW w:w="929" w:type="dxa"/>
            <w:vAlign w:val="center"/>
          </w:tcPr>
          <w:p w:rsidR="009B54CB" w:rsidRDefault="009B54CB" w:rsidP="00D56366">
            <w:pPr>
              <w:jc w:val="center"/>
            </w:pPr>
            <w:r>
              <w:t>2</w:t>
            </w:r>
          </w:p>
        </w:tc>
        <w:tc>
          <w:tcPr>
            <w:tcW w:w="846" w:type="dxa"/>
            <w:vMerge w:val="restart"/>
            <w:vAlign w:val="center"/>
          </w:tcPr>
          <w:p w:rsidR="009B54CB" w:rsidRDefault="009B54CB" w:rsidP="00D56366">
            <w:pPr>
              <w:jc w:val="center"/>
            </w:pPr>
            <w:r>
              <w:t>Valid</w:t>
            </w:r>
          </w:p>
        </w:tc>
        <w:tc>
          <w:tcPr>
            <w:tcW w:w="2668" w:type="dxa"/>
            <w:vMerge w:val="restart"/>
            <w:vAlign w:val="center"/>
          </w:tcPr>
          <w:p w:rsidR="009B54CB" w:rsidRDefault="009B54CB" w:rsidP="009B54CB">
            <w:pPr>
              <w:jc w:val="center"/>
            </w:pPr>
            <w:r>
              <w:t>The AI should random moves</w:t>
            </w:r>
          </w:p>
        </w:tc>
        <w:tc>
          <w:tcPr>
            <w:tcW w:w="2501" w:type="dxa"/>
            <w:vMerge w:val="restart"/>
            <w:vAlign w:val="center"/>
          </w:tcPr>
          <w:p w:rsidR="009B54CB" w:rsidRDefault="009B54CB" w:rsidP="00D56366">
            <w:pPr>
              <w:jc w:val="center"/>
            </w:pPr>
            <w:r>
              <w:t>The AI does random moves</w:t>
            </w:r>
          </w:p>
        </w:tc>
        <w:tc>
          <w:tcPr>
            <w:tcW w:w="727" w:type="dxa"/>
            <w:vMerge w:val="restart"/>
            <w:vAlign w:val="center"/>
          </w:tcPr>
          <w:p w:rsidR="009B54CB" w:rsidRDefault="009B54CB" w:rsidP="00D56366">
            <w:pPr>
              <w:jc w:val="center"/>
            </w:pPr>
            <w:r>
              <w:t>Yes</w:t>
            </w:r>
          </w:p>
        </w:tc>
        <w:tc>
          <w:tcPr>
            <w:tcW w:w="2431" w:type="dxa"/>
            <w:vMerge w:val="restart"/>
            <w:vAlign w:val="center"/>
          </w:tcPr>
          <w:p w:rsidR="009B54CB" w:rsidRDefault="009B54CB" w:rsidP="00D56366">
            <w:pPr>
              <w:jc w:val="center"/>
            </w:pPr>
            <w:r>
              <w:t>The attack pattern 3 is being tested. The AI should initially do a random move</w:t>
            </w:r>
          </w:p>
        </w:tc>
      </w:tr>
      <w:tr w:rsidR="009B54CB" w:rsidTr="0068040E">
        <w:trPr>
          <w:jc w:val="center"/>
        </w:trPr>
        <w:tc>
          <w:tcPr>
            <w:tcW w:w="929" w:type="dxa"/>
            <w:vAlign w:val="center"/>
          </w:tcPr>
          <w:p w:rsidR="009B54CB" w:rsidRDefault="009B54CB" w:rsidP="00D56366">
            <w:pPr>
              <w:jc w:val="center"/>
            </w:pPr>
            <w:r>
              <w:t>4</w:t>
            </w:r>
          </w:p>
        </w:tc>
        <w:tc>
          <w:tcPr>
            <w:tcW w:w="846" w:type="dxa"/>
            <w:vMerge/>
            <w:vAlign w:val="center"/>
          </w:tcPr>
          <w:p w:rsidR="009B54CB" w:rsidRDefault="009B54CB" w:rsidP="00D56366">
            <w:pPr>
              <w:jc w:val="center"/>
            </w:pPr>
          </w:p>
        </w:tc>
        <w:tc>
          <w:tcPr>
            <w:tcW w:w="2668" w:type="dxa"/>
            <w:vMerge/>
            <w:vAlign w:val="center"/>
          </w:tcPr>
          <w:p w:rsidR="009B54CB" w:rsidRDefault="009B54CB" w:rsidP="00D56366">
            <w:pPr>
              <w:jc w:val="center"/>
            </w:pPr>
          </w:p>
        </w:tc>
        <w:tc>
          <w:tcPr>
            <w:tcW w:w="2501" w:type="dxa"/>
            <w:vMerge/>
            <w:vAlign w:val="center"/>
          </w:tcPr>
          <w:p w:rsidR="009B54CB" w:rsidRDefault="009B54CB" w:rsidP="00D56366">
            <w:pPr>
              <w:jc w:val="center"/>
            </w:pPr>
          </w:p>
        </w:tc>
        <w:tc>
          <w:tcPr>
            <w:tcW w:w="727" w:type="dxa"/>
            <w:vMerge/>
            <w:vAlign w:val="center"/>
          </w:tcPr>
          <w:p w:rsidR="009B54CB" w:rsidRDefault="009B54CB" w:rsidP="00D56366">
            <w:pPr>
              <w:jc w:val="center"/>
            </w:pPr>
          </w:p>
        </w:tc>
        <w:tc>
          <w:tcPr>
            <w:tcW w:w="2431" w:type="dxa"/>
            <w:vMerge/>
            <w:vAlign w:val="center"/>
          </w:tcPr>
          <w:p w:rsidR="009B54CB" w:rsidRDefault="009B54CB" w:rsidP="00D56366">
            <w:pPr>
              <w:jc w:val="center"/>
            </w:pPr>
          </w:p>
        </w:tc>
      </w:tr>
      <w:tr w:rsidR="009B54CB" w:rsidTr="0068040E">
        <w:trPr>
          <w:jc w:val="center"/>
        </w:trPr>
        <w:tc>
          <w:tcPr>
            <w:tcW w:w="929" w:type="dxa"/>
            <w:vAlign w:val="center"/>
          </w:tcPr>
          <w:p w:rsidR="009B54CB" w:rsidRDefault="009B54CB" w:rsidP="00D56366">
            <w:pPr>
              <w:jc w:val="center"/>
            </w:pPr>
            <w:r>
              <w:t>6</w:t>
            </w:r>
          </w:p>
        </w:tc>
        <w:tc>
          <w:tcPr>
            <w:tcW w:w="846" w:type="dxa"/>
            <w:vMerge/>
            <w:vAlign w:val="center"/>
          </w:tcPr>
          <w:p w:rsidR="009B54CB" w:rsidRDefault="009B54CB" w:rsidP="00D56366">
            <w:pPr>
              <w:jc w:val="center"/>
            </w:pPr>
          </w:p>
        </w:tc>
        <w:tc>
          <w:tcPr>
            <w:tcW w:w="2668" w:type="dxa"/>
            <w:vMerge/>
            <w:vAlign w:val="center"/>
          </w:tcPr>
          <w:p w:rsidR="009B54CB" w:rsidRDefault="009B54CB" w:rsidP="00D56366">
            <w:pPr>
              <w:jc w:val="center"/>
            </w:pPr>
          </w:p>
        </w:tc>
        <w:tc>
          <w:tcPr>
            <w:tcW w:w="2501" w:type="dxa"/>
            <w:vMerge/>
            <w:vAlign w:val="center"/>
          </w:tcPr>
          <w:p w:rsidR="009B54CB" w:rsidRDefault="009B54CB" w:rsidP="00D56366">
            <w:pPr>
              <w:jc w:val="center"/>
            </w:pPr>
          </w:p>
        </w:tc>
        <w:tc>
          <w:tcPr>
            <w:tcW w:w="727" w:type="dxa"/>
            <w:vMerge/>
            <w:vAlign w:val="center"/>
          </w:tcPr>
          <w:p w:rsidR="009B54CB" w:rsidRDefault="009B54CB" w:rsidP="00D56366">
            <w:pPr>
              <w:jc w:val="center"/>
            </w:pPr>
          </w:p>
        </w:tc>
        <w:tc>
          <w:tcPr>
            <w:tcW w:w="2431" w:type="dxa"/>
            <w:vMerge/>
            <w:vAlign w:val="center"/>
          </w:tcPr>
          <w:p w:rsidR="009B54CB" w:rsidRDefault="009B54CB" w:rsidP="00D56366">
            <w:pPr>
              <w:jc w:val="center"/>
            </w:pPr>
          </w:p>
        </w:tc>
      </w:tr>
      <w:tr w:rsidR="009B54CB" w:rsidTr="0068040E">
        <w:trPr>
          <w:jc w:val="center"/>
        </w:trPr>
        <w:tc>
          <w:tcPr>
            <w:tcW w:w="929" w:type="dxa"/>
            <w:vAlign w:val="center"/>
          </w:tcPr>
          <w:p w:rsidR="009B54CB" w:rsidRDefault="009B54CB" w:rsidP="00D56366">
            <w:pPr>
              <w:jc w:val="center"/>
            </w:pPr>
            <w:r>
              <w:t>8</w:t>
            </w:r>
          </w:p>
        </w:tc>
        <w:tc>
          <w:tcPr>
            <w:tcW w:w="846" w:type="dxa"/>
            <w:vMerge/>
            <w:vAlign w:val="center"/>
          </w:tcPr>
          <w:p w:rsidR="009B54CB" w:rsidRDefault="009B54CB" w:rsidP="00D56366">
            <w:pPr>
              <w:jc w:val="center"/>
            </w:pPr>
          </w:p>
        </w:tc>
        <w:tc>
          <w:tcPr>
            <w:tcW w:w="2668" w:type="dxa"/>
            <w:vMerge/>
            <w:vAlign w:val="center"/>
          </w:tcPr>
          <w:p w:rsidR="009B54CB" w:rsidRDefault="009B54CB" w:rsidP="00D56366">
            <w:pPr>
              <w:jc w:val="center"/>
            </w:pPr>
          </w:p>
        </w:tc>
        <w:tc>
          <w:tcPr>
            <w:tcW w:w="2501" w:type="dxa"/>
            <w:vMerge/>
            <w:vAlign w:val="center"/>
          </w:tcPr>
          <w:p w:rsidR="009B54CB" w:rsidRDefault="009B54CB" w:rsidP="00D56366">
            <w:pPr>
              <w:jc w:val="center"/>
            </w:pPr>
          </w:p>
        </w:tc>
        <w:tc>
          <w:tcPr>
            <w:tcW w:w="727" w:type="dxa"/>
            <w:vMerge/>
            <w:vAlign w:val="center"/>
          </w:tcPr>
          <w:p w:rsidR="009B54CB" w:rsidRDefault="009B54CB" w:rsidP="00D56366">
            <w:pPr>
              <w:jc w:val="center"/>
            </w:pPr>
          </w:p>
        </w:tc>
        <w:tc>
          <w:tcPr>
            <w:tcW w:w="2431" w:type="dxa"/>
            <w:vMerge/>
            <w:vAlign w:val="center"/>
          </w:tcPr>
          <w:p w:rsidR="009B54CB" w:rsidRDefault="009B54CB" w:rsidP="00D56366">
            <w:pPr>
              <w:jc w:val="center"/>
            </w:pPr>
          </w:p>
        </w:tc>
      </w:tr>
      <w:tr w:rsidR="009F4C04" w:rsidTr="0068040E">
        <w:trPr>
          <w:jc w:val="center"/>
        </w:trPr>
        <w:tc>
          <w:tcPr>
            <w:tcW w:w="929" w:type="dxa"/>
            <w:vAlign w:val="center"/>
          </w:tcPr>
          <w:p w:rsidR="009F4C04" w:rsidRDefault="00483E2D" w:rsidP="00D56366">
            <w:pPr>
              <w:jc w:val="center"/>
            </w:pPr>
            <w:r>
              <w:t>Playing the game</w:t>
            </w:r>
          </w:p>
        </w:tc>
        <w:tc>
          <w:tcPr>
            <w:tcW w:w="846" w:type="dxa"/>
            <w:vAlign w:val="center"/>
          </w:tcPr>
          <w:p w:rsidR="00483E2D" w:rsidRDefault="00483E2D" w:rsidP="00483E2D">
            <w:pPr>
              <w:jc w:val="center"/>
            </w:pPr>
            <w:r>
              <w:t xml:space="preserve">- </w:t>
            </w:r>
          </w:p>
        </w:tc>
        <w:tc>
          <w:tcPr>
            <w:tcW w:w="2668" w:type="dxa"/>
            <w:vAlign w:val="center"/>
          </w:tcPr>
          <w:p w:rsidR="009F4C04" w:rsidRDefault="00483E2D" w:rsidP="00D56366">
            <w:pPr>
              <w:jc w:val="center"/>
            </w:pPr>
            <w:r>
              <w:t>The AI should prevent the player from winning</w:t>
            </w:r>
          </w:p>
        </w:tc>
        <w:tc>
          <w:tcPr>
            <w:tcW w:w="2501" w:type="dxa"/>
            <w:vAlign w:val="center"/>
          </w:tcPr>
          <w:p w:rsidR="009F4C04" w:rsidRDefault="00483E2D" w:rsidP="00D56366">
            <w:pPr>
              <w:jc w:val="center"/>
            </w:pPr>
            <w:r>
              <w:t>The AI blocks the player’s 2 in a row while trying to form its own 3 in a row.</w:t>
            </w:r>
          </w:p>
          <w:p w:rsidR="00483E2D" w:rsidRDefault="00483E2D" w:rsidP="00483E2D">
            <w:pPr>
              <w:jc w:val="center"/>
            </w:pPr>
            <w:r>
              <w:t>Starting in a corner or center will always end in a draw. Starting on an edge can allow the AI to win or lose</w:t>
            </w:r>
          </w:p>
        </w:tc>
        <w:tc>
          <w:tcPr>
            <w:tcW w:w="727" w:type="dxa"/>
            <w:vAlign w:val="center"/>
          </w:tcPr>
          <w:p w:rsidR="009F4C04" w:rsidRDefault="00483E2D" w:rsidP="00D56366">
            <w:pPr>
              <w:jc w:val="center"/>
            </w:pPr>
            <w:r>
              <w:t>Yes</w:t>
            </w:r>
          </w:p>
        </w:tc>
        <w:tc>
          <w:tcPr>
            <w:tcW w:w="2431" w:type="dxa"/>
            <w:vAlign w:val="center"/>
          </w:tcPr>
          <w:p w:rsidR="009F4C04" w:rsidRDefault="00483E2D" w:rsidP="00D56366">
            <w:pPr>
              <w:jc w:val="center"/>
            </w:pPr>
            <w:r>
              <w:t>Tests the overall AI</w:t>
            </w:r>
          </w:p>
        </w:tc>
      </w:tr>
      <w:tr w:rsidR="009F4C04" w:rsidTr="0068040E">
        <w:trPr>
          <w:jc w:val="center"/>
        </w:trPr>
        <w:tc>
          <w:tcPr>
            <w:tcW w:w="929" w:type="dxa"/>
            <w:vAlign w:val="center"/>
          </w:tcPr>
          <w:p w:rsidR="009F4C04" w:rsidRDefault="008D5FED" w:rsidP="00D56366">
            <w:pPr>
              <w:jc w:val="center"/>
            </w:pPr>
            <w:r>
              <w:t>0</w:t>
            </w:r>
          </w:p>
        </w:tc>
        <w:tc>
          <w:tcPr>
            <w:tcW w:w="846" w:type="dxa"/>
            <w:vAlign w:val="center"/>
          </w:tcPr>
          <w:p w:rsidR="008D5FED" w:rsidRDefault="008D5FED" w:rsidP="008D5FED">
            <w:pPr>
              <w:jc w:val="center"/>
            </w:pPr>
            <w:r>
              <w:t>Invalid</w:t>
            </w:r>
          </w:p>
        </w:tc>
        <w:tc>
          <w:tcPr>
            <w:tcW w:w="2668" w:type="dxa"/>
            <w:vAlign w:val="center"/>
          </w:tcPr>
          <w:p w:rsidR="009F4C04" w:rsidRDefault="008D5FED" w:rsidP="00D56366">
            <w:pPr>
              <w:jc w:val="center"/>
            </w:pPr>
            <w:r>
              <w:t>Nothing happens</w:t>
            </w:r>
          </w:p>
        </w:tc>
        <w:tc>
          <w:tcPr>
            <w:tcW w:w="2501" w:type="dxa"/>
            <w:vAlign w:val="center"/>
          </w:tcPr>
          <w:p w:rsidR="009F4C04" w:rsidRDefault="008D5FED" w:rsidP="00D56366">
            <w:pPr>
              <w:jc w:val="center"/>
            </w:pPr>
            <w:r>
              <w:t>Nothing happens</w:t>
            </w:r>
          </w:p>
        </w:tc>
        <w:tc>
          <w:tcPr>
            <w:tcW w:w="727" w:type="dxa"/>
            <w:vAlign w:val="center"/>
          </w:tcPr>
          <w:p w:rsidR="009F4C04" w:rsidRDefault="008D5FED" w:rsidP="00D56366">
            <w:pPr>
              <w:jc w:val="center"/>
            </w:pPr>
            <w:r>
              <w:t>Yes</w:t>
            </w:r>
          </w:p>
        </w:tc>
        <w:tc>
          <w:tcPr>
            <w:tcW w:w="2431" w:type="dxa"/>
            <w:vAlign w:val="center"/>
          </w:tcPr>
          <w:p w:rsidR="009F4C04" w:rsidRDefault="008D5FED" w:rsidP="00D56366">
            <w:pPr>
              <w:jc w:val="center"/>
            </w:pPr>
            <w:r>
              <w:t>The invalid keys should not do anything</w:t>
            </w:r>
          </w:p>
        </w:tc>
      </w:tr>
      <w:tr w:rsidR="009F4C04" w:rsidTr="0068040E">
        <w:trPr>
          <w:jc w:val="center"/>
        </w:trPr>
        <w:tc>
          <w:tcPr>
            <w:tcW w:w="929" w:type="dxa"/>
            <w:vAlign w:val="center"/>
          </w:tcPr>
          <w:p w:rsidR="009F4C04" w:rsidRDefault="0068040E" w:rsidP="00D56366">
            <w:pPr>
              <w:jc w:val="center"/>
            </w:pPr>
            <w:r>
              <w:t>Esc</w:t>
            </w:r>
          </w:p>
        </w:tc>
        <w:tc>
          <w:tcPr>
            <w:tcW w:w="846" w:type="dxa"/>
            <w:vAlign w:val="center"/>
          </w:tcPr>
          <w:p w:rsidR="009F4C04" w:rsidRDefault="0068040E" w:rsidP="00D56366">
            <w:pPr>
              <w:jc w:val="center"/>
            </w:pPr>
            <w:r>
              <w:t>Valid</w:t>
            </w:r>
          </w:p>
        </w:tc>
        <w:tc>
          <w:tcPr>
            <w:tcW w:w="2668" w:type="dxa"/>
            <w:vAlign w:val="center"/>
          </w:tcPr>
          <w:p w:rsidR="009F4C04" w:rsidRDefault="0068040E" w:rsidP="00D56366">
            <w:pPr>
              <w:jc w:val="center"/>
            </w:pPr>
            <w:r>
              <w:t>3 second delay and the window is closed and reopened on the main menu</w:t>
            </w:r>
          </w:p>
        </w:tc>
        <w:tc>
          <w:tcPr>
            <w:tcW w:w="2501" w:type="dxa"/>
            <w:vAlign w:val="center"/>
          </w:tcPr>
          <w:p w:rsidR="009F4C04" w:rsidRDefault="0068040E" w:rsidP="00D56366">
            <w:pPr>
              <w:jc w:val="center"/>
            </w:pPr>
            <w:r>
              <w:t>3 second delay and the window is closed and reopened on the main menu</w:t>
            </w:r>
          </w:p>
        </w:tc>
        <w:tc>
          <w:tcPr>
            <w:tcW w:w="727" w:type="dxa"/>
            <w:vAlign w:val="center"/>
          </w:tcPr>
          <w:p w:rsidR="009F4C04" w:rsidRDefault="0068040E" w:rsidP="00D56366">
            <w:pPr>
              <w:jc w:val="center"/>
            </w:pPr>
            <w:r>
              <w:t>Yes</w:t>
            </w:r>
          </w:p>
        </w:tc>
        <w:tc>
          <w:tcPr>
            <w:tcW w:w="2431" w:type="dxa"/>
            <w:vAlign w:val="center"/>
          </w:tcPr>
          <w:p w:rsidR="009F4C04" w:rsidRDefault="0068040E" w:rsidP="00D56366">
            <w:pPr>
              <w:jc w:val="center"/>
            </w:pPr>
            <w:r>
              <w:t>The key allows the player to quit whenever they want</w:t>
            </w:r>
          </w:p>
        </w:tc>
      </w:tr>
      <w:tr w:rsidR="009F4C04" w:rsidTr="0068040E">
        <w:trPr>
          <w:jc w:val="center"/>
        </w:trPr>
        <w:tc>
          <w:tcPr>
            <w:tcW w:w="929" w:type="dxa"/>
            <w:vAlign w:val="center"/>
          </w:tcPr>
          <w:p w:rsidR="009F4C04" w:rsidRDefault="0068040E" w:rsidP="00D56366">
            <w:pPr>
              <w:jc w:val="center"/>
            </w:pPr>
            <w:r>
              <w:t>Closing the window</w:t>
            </w:r>
          </w:p>
        </w:tc>
        <w:tc>
          <w:tcPr>
            <w:tcW w:w="846" w:type="dxa"/>
            <w:vAlign w:val="center"/>
          </w:tcPr>
          <w:p w:rsidR="009F4C04" w:rsidRDefault="0068040E" w:rsidP="00D56366">
            <w:pPr>
              <w:jc w:val="center"/>
            </w:pPr>
            <w:r>
              <w:t>Valid</w:t>
            </w:r>
          </w:p>
        </w:tc>
        <w:tc>
          <w:tcPr>
            <w:tcW w:w="2668" w:type="dxa"/>
            <w:vAlign w:val="center"/>
          </w:tcPr>
          <w:p w:rsidR="009F4C04" w:rsidRDefault="0068040E" w:rsidP="00D56366">
            <w:pPr>
              <w:jc w:val="center"/>
            </w:pPr>
            <w:r>
              <w:t>3 second delay and the program is closed</w:t>
            </w:r>
          </w:p>
        </w:tc>
        <w:tc>
          <w:tcPr>
            <w:tcW w:w="2501" w:type="dxa"/>
            <w:vAlign w:val="center"/>
          </w:tcPr>
          <w:p w:rsidR="009F4C04" w:rsidRDefault="0068040E" w:rsidP="00D56366">
            <w:pPr>
              <w:jc w:val="center"/>
            </w:pPr>
            <w:r>
              <w:t>3 second delay and the program is closed</w:t>
            </w:r>
          </w:p>
        </w:tc>
        <w:tc>
          <w:tcPr>
            <w:tcW w:w="727" w:type="dxa"/>
            <w:vAlign w:val="center"/>
          </w:tcPr>
          <w:p w:rsidR="009F4C04" w:rsidRDefault="0068040E" w:rsidP="00D56366">
            <w:pPr>
              <w:jc w:val="center"/>
            </w:pPr>
            <w:r>
              <w:t>Yes</w:t>
            </w:r>
          </w:p>
        </w:tc>
        <w:tc>
          <w:tcPr>
            <w:tcW w:w="2431" w:type="dxa"/>
            <w:vAlign w:val="center"/>
          </w:tcPr>
          <w:p w:rsidR="009F4C04" w:rsidRDefault="0068040E" w:rsidP="00D56366">
            <w:pPr>
              <w:jc w:val="center"/>
            </w:pPr>
            <w:r>
              <w:t>Allows the player to quit whenever they want and also close the program when they want</w:t>
            </w:r>
          </w:p>
        </w:tc>
      </w:tr>
    </w:tbl>
    <w:p w:rsidR="00DD1E88" w:rsidRDefault="00DD1E88" w:rsidP="00DD1E88"/>
    <w:p w:rsidR="0068040E" w:rsidRDefault="0068040E" w:rsidP="00DD1E88"/>
    <w:p w:rsidR="0068040E" w:rsidRDefault="0068040E" w:rsidP="00DD1E88"/>
    <w:p w:rsidR="0068040E" w:rsidRDefault="0068040E" w:rsidP="00DD1E88"/>
    <w:p w:rsidR="0068040E" w:rsidRDefault="0068040E" w:rsidP="00DD1E88"/>
    <w:p w:rsidR="00DD1E88" w:rsidRDefault="00DD1E88" w:rsidP="005C5699">
      <w:pPr>
        <w:pStyle w:val="Heading1"/>
      </w:pPr>
      <w:bookmarkStart w:id="49" w:name="_Toc448589499"/>
      <w:r>
        <w:t>Conclusions and Review</w:t>
      </w:r>
      <w:bookmarkEnd w:id="49"/>
    </w:p>
    <w:p w:rsidR="00492113" w:rsidRDefault="00D56366" w:rsidP="00D56366">
      <w:pPr>
        <w:pStyle w:val="Heading3"/>
      </w:pPr>
      <w:bookmarkStart w:id="50" w:name="_Toc448589500"/>
      <w:r>
        <w:t>Review</w:t>
      </w:r>
      <w:bookmarkEnd w:id="50"/>
    </w:p>
    <w:p w:rsidR="00D56366" w:rsidRDefault="00D56366" w:rsidP="00D56366">
      <w:r>
        <w:t xml:space="preserve">During this project, I was able to learn how to use external libraries for programs, such as the use of the dll files that are used by the executable file or the library and include files used by the solution file that is used by Visual Studio. In my personal statement for my university application, this was one of the things I was interested in finding out and during this project, I was able to find out why the dll files are essential for use of the program. In this project, I was also able to learn how to properly design an interface that people could easily understand, and how a graphical user interface helps achieve this. Another thing I have learnt during this project is how </w:t>
      </w:r>
      <w:r w:rsidR="00173A63">
        <w:t xml:space="preserve">to effectively use algorithms in order to do actions, </w:t>
      </w:r>
      <w:r w:rsidR="0075625C">
        <w:t>such ask the AI in this project. The AI was challenging but I was able to manage to do this by also using a work breakdown structure kind of process, as shown in the AI section where the explanation is split into multiple flowcharts to ensure that the implementation of the AI is as simple as possible.</w:t>
      </w:r>
    </w:p>
    <w:p w:rsidR="00D56366" w:rsidRDefault="00D56366" w:rsidP="00D56366">
      <w:pPr>
        <w:pStyle w:val="Heading3"/>
      </w:pPr>
      <w:bookmarkStart w:id="51" w:name="_Toc448589501"/>
      <w:r>
        <w:t>Conclusion</w:t>
      </w:r>
      <w:bookmarkEnd w:id="51"/>
    </w:p>
    <w:p w:rsidR="00D56366" w:rsidRDefault="00B9287A" w:rsidP="00D56366">
      <w:r>
        <w:t>This project</w:t>
      </w:r>
      <w:r w:rsidR="0078620D">
        <w:t xml:space="preserve"> is quite successful since the program created, the noughts and cross game meets both the requirements of the coursework and also the compulsory requirements, the project however did not meet the optional requirements due to the time constraints. </w:t>
      </w:r>
    </w:p>
    <w:p w:rsidR="00FD01C1" w:rsidRDefault="00FD01C1" w:rsidP="00D56366">
      <w:r>
        <w:t>Most of the difficulty in this project was trying to research the SDL components and how to use SDL, this was overcome by the use of careful research and the use of tutorial videos. Other difficulties in the project was the creation of the AI, I overcame this problem by researching the algorithms which are related to noughts and crosses. The use of minimax was initially researched, but instead the video which is linked in the GameAI part of the project was used and I created my own algorithm instead. Creating my own algorithm took quite a long time and was the large portion of the entire project. There is still a weakness in the AI since it is not capable of preventing no win scenarios when a user starts on a non corner edge. However, I am very happy with how the AI turned out since it is certainly capable of defending against a player win and also by being capable of beating the project marker during the demonstrator, even in the AI’s early version</w:t>
      </w:r>
      <w:r w:rsidR="004555F3">
        <w:t xml:space="preserve"> (though they would not admit to it, and instead say that they were checking the win state)</w:t>
      </w:r>
      <w:r>
        <w:t xml:space="preserve">. </w:t>
      </w:r>
    </w:p>
    <w:p w:rsidR="004555F3" w:rsidRDefault="004555F3" w:rsidP="00D56366"/>
    <w:p w:rsidR="004555F3" w:rsidRDefault="004555F3" w:rsidP="00D56366"/>
    <w:p w:rsidR="004555F3" w:rsidRDefault="004555F3" w:rsidP="00D56366"/>
    <w:p w:rsidR="004555F3" w:rsidRDefault="004555F3" w:rsidP="00D56366"/>
    <w:p w:rsidR="004555F3" w:rsidRDefault="004555F3" w:rsidP="00D56366"/>
    <w:p w:rsidR="004555F3" w:rsidRDefault="004555F3" w:rsidP="00D56366"/>
    <w:p w:rsidR="004555F3" w:rsidRDefault="004555F3" w:rsidP="00D56366"/>
    <w:p w:rsidR="004555F3" w:rsidRDefault="004555F3" w:rsidP="00D56366"/>
    <w:p w:rsidR="004555F3" w:rsidRDefault="004555F3" w:rsidP="00D56366"/>
    <w:p w:rsidR="004555F3" w:rsidRPr="00D56366" w:rsidRDefault="004555F3" w:rsidP="00D56366"/>
    <w:bookmarkStart w:id="52" w:name="_Toc448589502" w:displacedByCustomXml="next"/>
    <w:sdt>
      <w:sdtPr>
        <w:rPr>
          <w:rFonts w:asciiTheme="minorHAnsi" w:eastAsiaTheme="minorHAnsi" w:hAnsiTheme="minorHAnsi" w:cstheme="minorBidi"/>
          <w:b w:val="0"/>
          <w:color w:val="auto"/>
          <w:sz w:val="22"/>
          <w:szCs w:val="22"/>
        </w:rPr>
        <w:id w:val="-881787257"/>
        <w:docPartObj>
          <w:docPartGallery w:val="Bibliographies"/>
          <w:docPartUnique/>
        </w:docPartObj>
      </w:sdtPr>
      <w:sdtContent>
        <w:p w:rsidR="00E80041" w:rsidRDefault="00E80041">
          <w:pPr>
            <w:pStyle w:val="Heading1"/>
          </w:pPr>
          <w:r>
            <w:t>Bibliography</w:t>
          </w:r>
          <w:bookmarkEnd w:id="52"/>
        </w:p>
        <w:p w:rsidR="00E80041" w:rsidRDefault="00E80041">
          <w:r>
            <w:t xml:space="preserve">SDL library main webpage </w:t>
          </w:r>
          <w:r w:rsidR="00562B8E">
            <w:tab/>
          </w:r>
          <w:hyperlink r:id="rId50" w:history="1">
            <w:r w:rsidRPr="00D07B05">
              <w:rPr>
                <w:rStyle w:val="Hyperlink"/>
              </w:rPr>
              <w:t>https://www.libsdl.org/</w:t>
            </w:r>
          </w:hyperlink>
        </w:p>
        <w:p w:rsidR="00562B8E" w:rsidRDefault="00562B8E">
          <w:r>
            <w:t>SDL2 file</w:t>
          </w:r>
          <w:r>
            <w:tab/>
          </w:r>
          <w:r>
            <w:tab/>
          </w:r>
          <w:r>
            <w:tab/>
          </w:r>
          <w:hyperlink r:id="rId51" w:history="1">
            <w:r w:rsidRPr="0033777A">
              <w:rPr>
                <w:rStyle w:val="Hyperlink"/>
                <w:noProof/>
                <w:lang w:eastAsia="en-GB"/>
              </w:rPr>
              <w:t>https://buildbot.libsdl.org/sdl-builds/sdl-visualstudio/?C=N;O=A</w:t>
            </w:r>
          </w:hyperlink>
        </w:p>
        <w:p w:rsidR="00E80041" w:rsidRDefault="00E80041">
          <w:r>
            <w:t xml:space="preserve">The basis for the AI algorithm </w:t>
          </w:r>
          <w:r>
            <w:tab/>
          </w:r>
          <w:hyperlink r:id="rId52" w:history="1">
            <w:r w:rsidRPr="00D07B05">
              <w:rPr>
                <w:rStyle w:val="Hyperlink"/>
              </w:rPr>
              <w:t>https://www.youtube.com/watch?v=5DebznNDuxU</w:t>
            </w:r>
          </w:hyperlink>
        </w:p>
        <w:p w:rsidR="00E80041" w:rsidRDefault="00E80041">
          <w:r>
            <w:tab/>
          </w:r>
          <w:r>
            <w:tab/>
          </w:r>
          <w:r>
            <w:tab/>
          </w:r>
          <w:r>
            <w:tab/>
          </w:r>
          <w:hyperlink r:id="rId53" w:history="1">
            <w:r w:rsidRPr="00D07B05">
              <w:rPr>
                <w:rStyle w:val="Hyperlink"/>
              </w:rPr>
              <w:t>https://www.youtube.com/watch?v=EiShxMXwogU</w:t>
            </w:r>
          </w:hyperlink>
        </w:p>
        <w:p w:rsidR="0011005C" w:rsidRDefault="0011005C"/>
        <w:p w:rsidR="0011005C" w:rsidRPr="0011005C" w:rsidRDefault="0011005C">
          <w:pPr>
            <w:rPr>
              <w:b/>
            </w:rPr>
          </w:pPr>
          <w:r w:rsidRPr="0011005C">
            <w:rPr>
              <w:b/>
            </w:rPr>
            <w:t>Tutorials used:</w:t>
          </w:r>
        </w:p>
        <w:p w:rsidR="0011005C" w:rsidRDefault="0011005C" w:rsidP="0011005C">
          <w:r>
            <w:t xml:space="preserve">Installing SDL </w:t>
          </w:r>
          <w:r w:rsidR="00562B8E">
            <w:tab/>
          </w:r>
          <w:r w:rsidR="00562B8E">
            <w:tab/>
          </w:r>
          <w:hyperlink r:id="rId54" w:history="1">
            <w:r w:rsidRPr="00D07B05">
              <w:rPr>
                <w:rStyle w:val="Hyperlink"/>
              </w:rPr>
              <w:t>https://www.youtube.com/watch?v=FxCC9Ces1Yg</w:t>
            </w:r>
          </w:hyperlink>
        </w:p>
        <w:p w:rsidR="0011005C" w:rsidRDefault="0011005C" w:rsidP="0011005C">
          <w:r>
            <w:t xml:space="preserve">Opening a window </w:t>
          </w:r>
          <w:r w:rsidR="00562B8E">
            <w:tab/>
          </w:r>
          <w:hyperlink r:id="rId55" w:history="1">
            <w:r w:rsidRPr="00D07B05">
              <w:rPr>
                <w:rStyle w:val="Hyperlink"/>
              </w:rPr>
              <w:t>https://www.youtube.com/watch?v=7hF5BiPhP8Q</w:t>
            </w:r>
          </w:hyperlink>
        </w:p>
        <w:p w:rsidR="0011005C" w:rsidRDefault="0011005C" w:rsidP="0011005C">
          <w:r>
            <w:t xml:space="preserve">Input processing </w:t>
          </w:r>
          <w:r w:rsidR="00562B8E">
            <w:tab/>
          </w:r>
          <w:hyperlink r:id="rId56" w:history="1">
            <w:r w:rsidRPr="00D07B05">
              <w:rPr>
                <w:rStyle w:val="Hyperlink"/>
              </w:rPr>
              <w:t>https://www.youtube.com/watch?v=Bk74hW9KJmc</w:t>
            </w:r>
          </w:hyperlink>
        </w:p>
        <w:p w:rsidR="0011005C" w:rsidRDefault="0011005C" w:rsidP="0011005C"/>
        <w:p w:rsidR="00E80041" w:rsidRDefault="00DE34A2"/>
      </w:sdtContent>
    </w:sdt>
    <w:p w:rsidR="00E80041" w:rsidRPr="00E80041" w:rsidRDefault="00E80041" w:rsidP="00E80041"/>
    <w:sectPr w:rsidR="00E80041" w:rsidRPr="00E80041">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DDB" w:rsidRDefault="008A7DDB" w:rsidP="005A71E7">
      <w:pPr>
        <w:spacing w:after="0" w:line="240" w:lineRule="auto"/>
      </w:pPr>
      <w:r>
        <w:separator/>
      </w:r>
    </w:p>
  </w:endnote>
  <w:endnote w:type="continuationSeparator" w:id="0">
    <w:p w:rsidR="008A7DDB" w:rsidRDefault="008A7DDB" w:rsidP="005A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933274"/>
      <w:docPartObj>
        <w:docPartGallery w:val="Page Numbers (Bottom of Page)"/>
        <w:docPartUnique/>
      </w:docPartObj>
    </w:sdtPr>
    <w:sdtEndPr>
      <w:rPr>
        <w:noProof/>
      </w:rPr>
    </w:sdtEndPr>
    <w:sdtContent>
      <w:p w:rsidR="00D56366" w:rsidRDefault="00D56366">
        <w:pPr>
          <w:pStyle w:val="Footer"/>
          <w:jc w:val="right"/>
        </w:pPr>
        <w:r>
          <w:fldChar w:fldCharType="begin"/>
        </w:r>
        <w:r>
          <w:instrText xml:space="preserve"> PAGE   \* MERGEFORMAT </w:instrText>
        </w:r>
        <w:r>
          <w:fldChar w:fldCharType="separate"/>
        </w:r>
        <w:r w:rsidR="008A7DDB">
          <w:rPr>
            <w:noProof/>
          </w:rPr>
          <w:t>1</w:t>
        </w:r>
        <w:r>
          <w:rPr>
            <w:noProof/>
          </w:rPr>
          <w:fldChar w:fldCharType="end"/>
        </w:r>
      </w:p>
    </w:sdtContent>
  </w:sdt>
  <w:p w:rsidR="00D56366" w:rsidRDefault="00D563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DDB" w:rsidRDefault="008A7DDB" w:rsidP="005A71E7">
      <w:pPr>
        <w:spacing w:after="0" w:line="240" w:lineRule="auto"/>
      </w:pPr>
      <w:r>
        <w:separator/>
      </w:r>
    </w:p>
  </w:footnote>
  <w:footnote w:type="continuationSeparator" w:id="0">
    <w:p w:rsidR="008A7DDB" w:rsidRDefault="008A7DDB" w:rsidP="005A71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6366" w:rsidRDefault="00D56366">
    <w:pPr>
      <w:pStyle w:val="Header"/>
    </w:pPr>
    <w:r>
      <w:rPr>
        <w:noProof/>
        <w:lang w:eastAsia="en-GB"/>
      </w:rPr>
      <w:drawing>
        <wp:anchor distT="0" distB="0" distL="114300" distR="114300" simplePos="0" relativeHeight="251659264" behindDoc="1" locked="0" layoutInCell="1" allowOverlap="1" wp14:anchorId="619FE1B4" wp14:editId="4DA2B219">
          <wp:simplePos x="0" y="0"/>
          <wp:positionH relativeFrom="margin">
            <wp:align>center</wp:align>
          </wp:positionH>
          <wp:positionV relativeFrom="paragraph">
            <wp:posOffset>-449580</wp:posOffset>
          </wp:positionV>
          <wp:extent cx="1266825" cy="904875"/>
          <wp:effectExtent l="0" t="0" r="0" b="9525"/>
          <wp:wrapTight wrapText="bothSides">
            <wp:wrapPolygon edited="0">
              <wp:start x="5522" y="0"/>
              <wp:lineTo x="3898" y="0"/>
              <wp:lineTo x="974" y="5002"/>
              <wp:lineTo x="650" y="7731"/>
              <wp:lineTo x="325" y="13642"/>
              <wp:lineTo x="2598" y="21373"/>
              <wp:lineTo x="18839" y="21373"/>
              <wp:lineTo x="21113" y="13642"/>
              <wp:lineTo x="20788" y="5002"/>
              <wp:lineTo x="17540" y="0"/>
              <wp:lineTo x="15916" y="0"/>
              <wp:lineTo x="5522" y="0"/>
            </wp:wrapPolygon>
          </wp:wrapTight>
          <wp:docPr id="1" name="Picture 1" descr="C:\Users\Mr\Pictur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Pictures\download (1).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3393" b="15179"/>
                  <a:stretch/>
                </pic:blipFill>
                <pic:spPr bwMode="auto">
                  <a:xfrm>
                    <a:off x="0" y="0"/>
                    <a:ext cx="1266825"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Name:    Czar Ian Echavez</w:t>
    </w:r>
  </w:p>
  <w:p w:rsidR="00D56366" w:rsidRDefault="00D56366">
    <w:pPr>
      <w:pStyle w:val="Header"/>
    </w:pPr>
    <w:r>
      <w:t xml:space="preserve">Email:     </w:t>
    </w:r>
    <w:hyperlink r:id="rId2" w:history="1">
      <w:r w:rsidRPr="004A020B">
        <w:rPr>
          <w:rStyle w:val="Hyperlink"/>
        </w:rPr>
        <w:t>xf008064@reading.ac.uk</w:t>
      </w:r>
    </w:hyperlink>
  </w:p>
  <w:p w:rsidR="00D56366" w:rsidRDefault="00D56366" w:rsidP="00DD1E88">
    <w:pPr>
      <w:pStyle w:val="Header"/>
    </w:pPr>
    <w:r>
      <w:t>Course:  Computer Science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8.45pt;height:21.85pt;visibility:visible;mso-wrap-style:square" o:bullet="t">
        <v:imagedata r:id="rId1" o:title=""/>
      </v:shape>
    </w:pict>
  </w:numPicBullet>
  <w:abstractNum w:abstractNumId="0" w15:restartNumberingAfterBreak="0">
    <w:nsid w:val="3F184C96"/>
    <w:multiLevelType w:val="hybridMultilevel"/>
    <w:tmpl w:val="94C254FE"/>
    <w:lvl w:ilvl="0" w:tplc="F6D8504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9D15B5"/>
    <w:multiLevelType w:val="hybridMultilevel"/>
    <w:tmpl w:val="FADA131C"/>
    <w:lvl w:ilvl="0" w:tplc="8D34A5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2CA"/>
    <w:rsid w:val="00006094"/>
    <w:rsid w:val="00006322"/>
    <w:rsid w:val="0001368C"/>
    <w:rsid w:val="000143CF"/>
    <w:rsid w:val="000158E5"/>
    <w:rsid w:val="000242BD"/>
    <w:rsid w:val="00027453"/>
    <w:rsid w:val="00030A0F"/>
    <w:rsid w:val="00035520"/>
    <w:rsid w:val="00042C59"/>
    <w:rsid w:val="000453A9"/>
    <w:rsid w:val="00047EDA"/>
    <w:rsid w:val="00052D66"/>
    <w:rsid w:val="00054CC3"/>
    <w:rsid w:val="000572A6"/>
    <w:rsid w:val="00060E11"/>
    <w:rsid w:val="00064B4E"/>
    <w:rsid w:val="00066213"/>
    <w:rsid w:val="00066AC3"/>
    <w:rsid w:val="000679C7"/>
    <w:rsid w:val="00071227"/>
    <w:rsid w:val="00072CCB"/>
    <w:rsid w:val="00081AC5"/>
    <w:rsid w:val="00083BAA"/>
    <w:rsid w:val="0008446F"/>
    <w:rsid w:val="0009272B"/>
    <w:rsid w:val="000A3EEF"/>
    <w:rsid w:val="000A4E18"/>
    <w:rsid w:val="000A514F"/>
    <w:rsid w:val="000B4BE1"/>
    <w:rsid w:val="000B5A08"/>
    <w:rsid w:val="000B72BE"/>
    <w:rsid w:val="000C7218"/>
    <w:rsid w:val="000C7AEA"/>
    <w:rsid w:val="000D0D97"/>
    <w:rsid w:val="000D1A2A"/>
    <w:rsid w:val="000D3CA8"/>
    <w:rsid w:val="000D3CB0"/>
    <w:rsid w:val="000D4489"/>
    <w:rsid w:val="000D52CA"/>
    <w:rsid w:val="000D736A"/>
    <w:rsid w:val="000F0923"/>
    <w:rsid w:val="000F65C0"/>
    <w:rsid w:val="00100E97"/>
    <w:rsid w:val="00105586"/>
    <w:rsid w:val="00106EC2"/>
    <w:rsid w:val="0010785E"/>
    <w:rsid w:val="0011005C"/>
    <w:rsid w:val="001108A7"/>
    <w:rsid w:val="001124F4"/>
    <w:rsid w:val="001135E2"/>
    <w:rsid w:val="00113943"/>
    <w:rsid w:val="0012037D"/>
    <w:rsid w:val="00121BEA"/>
    <w:rsid w:val="00122AD9"/>
    <w:rsid w:val="00125046"/>
    <w:rsid w:val="00127884"/>
    <w:rsid w:val="00133E99"/>
    <w:rsid w:val="001343AE"/>
    <w:rsid w:val="0013464B"/>
    <w:rsid w:val="00134E6D"/>
    <w:rsid w:val="00140128"/>
    <w:rsid w:val="001476CF"/>
    <w:rsid w:val="00153311"/>
    <w:rsid w:val="0016209D"/>
    <w:rsid w:val="00173031"/>
    <w:rsid w:val="00173A63"/>
    <w:rsid w:val="00174BC4"/>
    <w:rsid w:val="001863CF"/>
    <w:rsid w:val="001947D7"/>
    <w:rsid w:val="001A0F80"/>
    <w:rsid w:val="001A1893"/>
    <w:rsid w:val="001A234D"/>
    <w:rsid w:val="001A26A6"/>
    <w:rsid w:val="001A280B"/>
    <w:rsid w:val="001A3199"/>
    <w:rsid w:val="001A5737"/>
    <w:rsid w:val="001B2884"/>
    <w:rsid w:val="001B4578"/>
    <w:rsid w:val="001B5A99"/>
    <w:rsid w:val="001C3B0D"/>
    <w:rsid w:val="001D5A65"/>
    <w:rsid w:val="001D7779"/>
    <w:rsid w:val="001D7840"/>
    <w:rsid w:val="001E0EFE"/>
    <w:rsid w:val="001E2B17"/>
    <w:rsid w:val="001E61A7"/>
    <w:rsid w:val="001E6DFE"/>
    <w:rsid w:val="001F7A82"/>
    <w:rsid w:val="00214F92"/>
    <w:rsid w:val="0021735A"/>
    <w:rsid w:val="00217AA2"/>
    <w:rsid w:val="002262DB"/>
    <w:rsid w:val="00230EC3"/>
    <w:rsid w:val="0023313A"/>
    <w:rsid w:val="00237713"/>
    <w:rsid w:val="002409B4"/>
    <w:rsid w:val="002447CF"/>
    <w:rsid w:val="00245FAA"/>
    <w:rsid w:val="00251786"/>
    <w:rsid w:val="00252A1F"/>
    <w:rsid w:val="00253098"/>
    <w:rsid w:val="00253C8D"/>
    <w:rsid w:val="00255F18"/>
    <w:rsid w:val="002566AB"/>
    <w:rsid w:val="00256CE3"/>
    <w:rsid w:val="002604B4"/>
    <w:rsid w:val="0026124D"/>
    <w:rsid w:val="0026390B"/>
    <w:rsid w:val="002658E9"/>
    <w:rsid w:val="00265D52"/>
    <w:rsid w:val="00266AE6"/>
    <w:rsid w:val="00267064"/>
    <w:rsid w:val="0027021F"/>
    <w:rsid w:val="00272DB7"/>
    <w:rsid w:val="002771BB"/>
    <w:rsid w:val="0028393C"/>
    <w:rsid w:val="0028457C"/>
    <w:rsid w:val="00284937"/>
    <w:rsid w:val="002874F3"/>
    <w:rsid w:val="00293BC0"/>
    <w:rsid w:val="002972A2"/>
    <w:rsid w:val="00297A2B"/>
    <w:rsid w:val="002A4CFC"/>
    <w:rsid w:val="002B055C"/>
    <w:rsid w:val="002B79AA"/>
    <w:rsid w:val="002C0E3E"/>
    <w:rsid w:val="002C1A9D"/>
    <w:rsid w:val="002D30D5"/>
    <w:rsid w:val="002E02E1"/>
    <w:rsid w:val="002E45D5"/>
    <w:rsid w:val="002E6D99"/>
    <w:rsid w:val="002F2989"/>
    <w:rsid w:val="002F4D4B"/>
    <w:rsid w:val="002F6154"/>
    <w:rsid w:val="003004AC"/>
    <w:rsid w:val="003022B0"/>
    <w:rsid w:val="00302338"/>
    <w:rsid w:val="003065B9"/>
    <w:rsid w:val="0030756D"/>
    <w:rsid w:val="00307C03"/>
    <w:rsid w:val="00315974"/>
    <w:rsid w:val="00321FED"/>
    <w:rsid w:val="00324DFF"/>
    <w:rsid w:val="00324FA1"/>
    <w:rsid w:val="00326EA3"/>
    <w:rsid w:val="00332AC3"/>
    <w:rsid w:val="00342205"/>
    <w:rsid w:val="00342422"/>
    <w:rsid w:val="00343CAD"/>
    <w:rsid w:val="00345050"/>
    <w:rsid w:val="00352A69"/>
    <w:rsid w:val="00365819"/>
    <w:rsid w:val="00370FB8"/>
    <w:rsid w:val="00376625"/>
    <w:rsid w:val="0037668F"/>
    <w:rsid w:val="003834CD"/>
    <w:rsid w:val="003867A7"/>
    <w:rsid w:val="003929C5"/>
    <w:rsid w:val="003930FD"/>
    <w:rsid w:val="003951C3"/>
    <w:rsid w:val="00396F63"/>
    <w:rsid w:val="003B046A"/>
    <w:rsid w:val="003B7575"/>
    <w:rsid w:val="003C2826"/>
    <w:rsid w:val="003D0423"/>
    <w:rsid w:val="003D0662"/>
    <w:rsid w:val="003D0B70"/>
    <w:rsid w:val="003D1F06"/>
    <w:rsid w:val="003D3E95"/>
    <w:rsid w:val="003E0696"/>
    <w:rsid w:val="003E63E6"/>
    <w:rsid w:val="00405C5C"/>
    <w:rsid w:val="004120DB"/>
    <w:rsid w:val="004151CC"/>
    <w:rsid w:val="004205DC"/>
    <w:rsid w:val="004253AD"/>
    <w:rsid w:val="0042664F"/>
    <w:rsid w:val="00430701"/>
    <w:rsid w:val="004317BE"/>
    <w:rsid w:val="00431C1E"/>
    <w:rsid w:val="00431EC0"/>
    <w:rsid w:val="004343CC"/>
    <w:rsid w:val="00435E18"/>
    <w:rsid w:val="00443698"/>
    <w:rsid w:val="0044521A"/>
    <w:rsid w:val="0045257A"/>
    <w:rsid w:val="004555F3"/>
    <w:rsid w:val="00463320"/>
    <w:rsid w:val="004663A5"/>
    <w:rsid w:val="0046791C"/>
    <w:rsid w:val="00470261"/>
    <w:rsid w:val="00471084"/>
    <w:rsid w:val="00472F27"/>
    <w:rsid w:val="00482B06"/>
    <w:rsid w:val="004835B6"/>
    <w:rsid w:val="00483E2D"/>
    <w:rsid w:val="00484660"/>
    <w:rsid w:val="00486C7A"/>
    <w:rsid w:val="00486CEE"/>
    <w:rsid w:val="00492007"/>
    <w:rsid w:val="00492113"/>
    <w:rsid w:val="00497EA6"/>
    <w:rsid w:val="004A24E8"/>
    <w:rsid w:val="004A292E"/>
    <w:rsid w:val="004A4277"/>
    <w:rsid w:val="004A5BBD"/>
    <w:rsid w:val="004B0BF0"/>
    <w:rsid w:val="004B3910"/>
    <w:rsid w:val="004B4B11"/>
    <w:rsid w:val="004B56E3"/>
    <w:rsid w:val="004B7FB1"/>
    <w:rsid w:val="004C2C93"/>
    <w:rsid w:val="004D1F1C"/>
    <w:rsid w:val="004D4043"/>
    <w:rsid w:val="004E11DB"/>
    <w:rsid w:val="004E4A9E"/>
    <w:rsid w:val="004E6929"/>
    <w:rsid w:val="004F3800"/>
    <w:rsid w:val="004F5B74"/>
    <w:rsid w:val="005006DB"/>
    <w:rsid w:val="00502445"/>
    <w:rsid w:val="00502C42"/>
    <w:rsid w:val="0050546A"/>
    <w:rsid w:val="00517668"/>
    <w:rsid w:val="00521615"/>
    <w:rsid w:val="00521A61"/>
    <w:rsid w:val="00522660"/>
    <w:rsid w:val="00532CDD"/>
    <w:rsid w:val="00534E7A"/>
    <w:rsid w:val="005351F9"/>
    <w:rsid w:val="005353FF"/>
    <w:rsid w:val="00542DCA"/>
    <w:rsid w:val="005435E8"/>
    <w:rsid w:val="005529FB"/>
    <w:rsid w:val="005628DE"/>
    <w:rsid w:val="00562B8E"/>
    <w:rsid w:val="00566227"/>
    <w:rsid w:val="00567CA1"/>
    <w:rsid w:val="005702D3"/>
    <w:rsid w:val="0057438A"/>
    <w:rsid w:val="005748CF"/>
    <w:rsid w:val="00576B96"/>
    <w:rsid w:val="00587AF2"/>
    <w:rsid w:val="0059137E"/>
    <w:rsid w:val="00593A62"/>
    <w:rsid w:val="005A14F2"/>
    <w:rsid w:val="005A26C2"/>
    <w:rsid w:val="005A501D"/>
    <w:rsid w:val="005A71E7"/>
    <w:rsid w:val="005A728B"/>
    <w:rsid w:val="005A7E8A"/>
    <w:rsid w:val="005B415C"/>
    <w:rsid w:val="005C1169"/>
    <w:rsid w:val="005C1E1F"/>
    <w:rsid w:val="005C22DF"/>
    <w:rsid w:val="005C30F9"/>
    <w:rsid w:val="005C5526"/>
    <w:rsid w:val="005C5699"/>
    <w:rsid w:val="005C72C6"/>
    <w:rsid w:val="005D705F"/>
    <w:rsid w:val="005E04B7"/>
    <w:rsid w:val="005E434A"/>
    <w:rsid w:val="005E54C5"/>
    <w:rsid w:val="005F2E86"/>
    <w:rsid w:val="00600424"/>
    <w:rsid w:val="00600535"/>
    <w:rsid w:val="006057AB"/>
    <w:rsid w:val="00607C20"/>
    <w:rsid w:val="00614939"/>
    <w:rsid w:val="00623ADF"/>
    <w:rsid w:val="00626243"/>
    <w:rsid w:val="00626A65"/>
    <w:rsid w:val="00626DD5"/>
    <w:rsid w:val="006364D4"/>
    <w:rsid w:val="00637D81"/>
    <w:rsid w:val="00640229"/>
    <w:rsid w:val="00641F5D"/>
    <w:rsid w:val="006506B8"/>
    <w:rsid w:val="00651506"/>
    <w:rsid w:val="006537F6"/>
    <w:rsid w:val="0065636F"/>
    <w:rsid w:val="00662936"/>
    <w:rsid w:val="00664AF2"/>
    <w:rsid w:val="00673041"/>
    <w:rsid w:val="006757DB"/>
    <w:rsid w:val="0068040E"/>
    <w:rsid w:val="00680C09"/>
    <w:rsid w:val="00682CE9"/>
    <w:rsid w:val="006846C4"/>
    <w:rsid w:val="006846CC"/>
    <w:rsid w:val="00694A90"/>
    <w:rsid w:val="006A06BD"/>
    <w:rsid w:val="006A7E93"/>
    <w:rsid w:val="006B38CB"/>
    <w:rsid w:val="006B44F5"/>
    <w:rsid w:val="006C4242"/>
    <w:rsid w:val="006C477A"/>
    <w:rsid w:val="006C6113"/>
    <w:rsid w:val="006E095F"/>
    <w:rsid w:val="006E22F4"/>
    <w:rsid w:val="006E2690"/>
    <w:rsid w:val="006F620F"/>
    <w:rsid w:val="006F66BF"/>
    <w:rsid w:val="006F6790"/>
    <w:rsid w:val="006F6870"/>
    <w:rsid w:val="007025A0"/>
    <w:rsid w:val="00732270"/>
    <w:rsid w:val="007363DB"/>
    <w:rsid w:val="00740054"/>
    <w:rsid w:val="00741288"/>
    <w:rsid w:val="00743863"/>
    <w:rsid w:val="00745A7A"/>
    <w:rsid w:val="00751896"/>
    <w:rsid w:val="00751F2F"/>
    <w:rsid w:val="0075625C"/>
    <w:rsid w:val="00756320"/>
    <w:rsid w:val="0076731C"/>
    <w:rsid w:val="0077165C"/>
    <w:rsid w:val="00771870"/>
    <w:rsid w:val="00772E71"/>
    <w:rsid w:val="0077725E"/>
    <w:rsid w:val="00785F15"/>
    <w:rsid w:val="0078620D"/>
    <w:rsid w:val="0079236D"/>
    <w:rsid w:val="007925A9"/>
    <w:rsid w:val="00794D58"/>
    <w:rsid w:val="007A0103"/>
    <w:rsid w:val="007B0C85"/>
    <w:rsid w:val="007B2FF1"/>
    <w:rsid w:val="007B5882"/>
    <w:rsid w:val="007B6597"/>
    <w:rsid w:val="007B7AB1"/>
    <w:rsid w:val="007C090A"/>
    <w:rsid w:val="007C2C7F"/>
    <w:rsid w:val="007C3CE9"/>
    <w:rsid w:val="007D08FD"/>
    <w:rsid w:val="007D4E2A"/>
    <w:rsid w:val="007D5069"/>
    <w:rsid w:val="007D62EE"/>
    <w:rsid w:val="007E0205"/>
    <w:rsid w:val="007E4A68"/>
    <w:rsid w:val="007E7EA5"/>
    <w:rsid w:val="007F318F"/>
    <w:rsid w:val="007F5879"/>
    <w:rsid w:val="00801B30"/>
    <w:rsid w:val="00802E76"/>
    <w:rsid w:val="00807100"/>
    <w:rsid w:val="0081061E"/>
    <w:rsid w:val="00824B09"/>
    <w:rsid w:val="008321D7"/>
    <w:rsid w:val="00842419"/>
    <w:rsid w:val="00844F8A"/>
    <w:rsid w:val="0085443F"/>
    <w:rsid w:val="008545D7"/>
    <w:rsid w:val="00857A00"/>
    <w:rsid w:val="008659F6"/>
    <w:rsid w:val="00877051"/>
    <w:rsid w:val="0088305B"/>
    <w:rsid w:val="008836EC"/>
    <w:rsid w:val="00884387"/>
    <w:rsid w:val="008905FB"/>
    <w:rsid w:val="00892C35"/>
    <w:rsid w:val="008945FE"/>
    <w:rsid w:val="008959BD"/>
    <w:rsid w:val="00895FB0"/>
    <w:rsid w:val="008A7DDB"/>
    <w:rsid w:val="008B2AE4"/>
    <w:rsid w:val="008B73CF"/>
    <w:rsid w:val="008C10DB"/>
    <w:rsid w:val="008C5DD8"/>
    <w:rsid w:val="008D225B"/>
    <w:rsid w:val="008D25E1"/>
    <w:rsid w:val="008D3717"/>
    <w:rsid w:val="008D582E"/>
    <w:rsid w:val="008D5FED"/>
    <w:rsid w:val="008D665B"/>
    <w:rsid w:val="008E05B4"/>
    <w:rsid w:val="008E1255"/>
    <w:rsid w:val="008E59BB"/>
    <w:rsid w:val="008E6709"/>
    <w:rsid w:val="008F5EA6"/>
    <w:rsid w:val="008F6E8F"/>
    <w:rsid w:val="008F7066"/>
    <w:rsid w:val="008F778D"/>
    <w:rsid w:val="008F7C57"/>
    <w:rsid w:val="008F7D48"/>
    <w:rsid w:val="009016F8"/>
    <w:rsid w:val="00903356"/>
    <w:rsid w:val="00903E51"/>
    <w:rsid w:val="00912AF2"/>
    <w:rsid w:val="00917981"/>
    <w:rsid w:val="009202D4"/>
    <w:rsid w:val="009258BF"/>
    <w:rsid w:val="00934641"/>
    <w:rsid w:val="00937FC3"/>
    <w:rsid w:val="00937FE2"/>
    <w:rsid w:val="00940AAE"/>
    <w:rsid w:val="00940C21"/>
    <w:rsid w:val="009502CB"/>
    <w:rsid w:val="00950F8F"/>
    <w:rsid w:val="0095348A"/>
    <w:rsid w:val="0095535B"/>
    <w:rsid w:val="00957BCF"/>
    <w:rsid w:val="0096088A"/>
    <w:rsid w:val="00960897"/>
    <w:rsid w:val="00961EAE"/>
    <w:rsid w:val="00966DD3"/>
    <w:rsid w:val="00967BBE"/>
    <w:rsid w:val="00970C0E"/>
    <w:rsid w:val="009727E8"/>
    <w:rsid w:val="00972FC4"/>
    <w:rsid w:val="00973909"/>
    <w:rsid w:val="00980058"/>
    <w:rsid w:val="00984434"/>
    <w:rsid w:val="0098554E"/>
    <w:rsid w:val="0098661F"/>
    <w:rsid w:val="00986FD7"/>
    <w:rsid w:val="00993198"/>
    <w:rsid w:val="009963DF"/>
    <w:rsid w:val="00997289"/>
    <w:rsid w:val="009A19EF"/>
    <w:rsid w:val="009A3C5D"/>
    <w:rsid w:val="009A611C"/>
    <w:rsid w:val="009B54CB"/>
    <w:rsid w:val="009B7052"/>
    <w:rsid w:val="009C1797"/>
    <w:rsid w:val="009C261C"/>
    <w:rsid w:val="009C7B33"/>
    <w:rsid w:val="009D2F00"/>
    <w:rsid w:val="009D3B89"/>
    <w:rsid w:val="009D3BD3"/>
    <w:rsid w:val="009D3FA0"/>
    <w:rsid w:val="009E08C0"/>
    <w:rsid w:val="009E0B22"/>
    <w:rsid w:val="009E291E"/>
    <w:rsid w:val="009E3A3C"/>
    <w:rsid w:val="009E3C25"/>
    <w:rsid w:val="009E615F"/>
    <w:rsid w:val="009F39FC"/>
    <w:rsid w:val="009F4C04"/>
    <w:rsid w:val="009F5C2A"/>
    <w:rsid w:val="009F70BE"/>
    <w:rsid w:val="009F7EDA"/>
    <w:rsid w:val="00A030CC"/>
    <w:rsid w:val="00A0333A"/>
    <w:rsid w:val="00A05D0C"/>
    <w:rsid w:val="00A05E38"/>
    <w:rsid w:val="00A0615A"/>
    <w:rsid w:val="00A1771B"/>
    <w:rsid w:val="00A17F3A"/>
    <w:rsid w:val="00A27762"/>
    <w:rsid w:val="00A30094"/>
    <w:rsid w:val="00A334FA"/>
    <w:rsid w:val="00A34248"/>
    <w:rsid w:val="00A40210"/>
    <w:rsid w:val="00A45316"/>
    <w:rsid w:val="00A46B64"/>
    <w:rsid w:val="00A53667"/>
    <w:rsid w:val="00A561D4"/>
    <w:rsid w:val="00A633F3"/>
    <w:rsid w:val="00A647E2"/>
    <w:rsid w:val="00A64C05"/>
    <w:rsid w:val="00A6761F"/>
    <w:rsid w:val="00A6785C"/>
    <w:rsid w:val="00A725D0"/>
    <w:rsid w:val="00A76945"/>
    <w:rsid w:val="00A771F2"/>
    <w:rsid w:val="00A80AB2"/>
    <w:rsid w:val="00A827F4"/>
    <w:rsid w:val="00A93E6E"/>
    <w:rsid w:val="00A94888"/>
    <w:rsid w:val="00A96D8C"/>
    <w:rsid w:val="00AB7C9D"/>
    <w:rsid w:val="00AC14CF"/>
    <w:rsid w:val="00AD1B49"/>
    <w:rsid w:val="00AD2554"/>
    <w:rsid w:val="00AD675B"/>
    <w:rsid w:val="00AE03EF"/>
    <w:rsid w:val="00B0084E"/>
    <w:rsid w:val="00B14FBD"/>
    <w:rsid w:val="00B178FE"/>
    <w:rsid w:val="00B23141"/>
    <w:rsid w:val="00B237F7"/>
    <w:rsid w:val="00B23ABB"/>
    <w:rsid w:val="00B248B0"/>
    <w:rsid w:val="00B32579"/>
    <w:rsid w:val="00B33248"/>
    <w:rsid w:val="00B343EC"/>
    <w:rsid w:val="00B36C3B"/>
    <w:rsid w:val="00B43BFB"/>
    <w:rsid w:val="00B43C0F"/>
    <w:rsid w:val="00B451C8"/>
    <w:rsid w:val="00B50907"/>
    <w:rsid w:val="00B53529"/>
    <w:rsid w:val="00B54FF3"/>
    <w:rsid w:val="00B5589C"/>
    <w:rsid w:val="00B75913"/>
    <w:rsid w:val="00B769EB"/>
    <w:rsid w:val="00B87D8F"/>
    <w:rsid w:val="00B926EC"/>
    <w:rsid w:val="00B9287A"/>
    <w:rsid w:val="00B92D17"/>
    <w:rsid w:val="00B94EC8"/>
    <w:rsid w:val="00BA15E6"/>
    <w:rsid w:val="00BB2EC6"/>
    <w:rsid w:val="00BB681C"/>
    <w:rsid w:val="00BC40C0"/>
    <w:rsid w:val="00BC77B9"/>
    <w:rsid w:val="00BD0797"/>
    <w:rsid w:val="00BD1C00"/>
    <w:rsid w:val="00BD5364"/>
    <w:rsid w:val="00BD7E47"/>
    <w:rsid w:val="00BE0D9B"/>
    <w:rsid w:val="00BF1B16"/>
    <w:rsid w:val="00BF3901"/>
    <w:rsid w:val="00BF3A63"/>
    <w:rsid w:val="00BF5C40"/>
    <w:rsid w:val="00C03557"/>
    <w:rsid w:val="00C04C1F"/>
    <w:rsid w:val="00C05202"/>
    <w:rsid w:val="00C06387"/>
    <w:rsid w:val="00C2071C"/>
    <w:rsid w:val="00C234D7"/>
    <w:rsid w:val="00C235DC"/>
    <w:rsid w:val="00C24283"/>
    <w:rsid w:val="00C32AF0"/>
    <w:rsid w:val="00C40142"/>
    <w:rsid w:val="00C4209C"/>
    <w:rsid w:val="00C43A95"/>
    <w:rsid w:val="00C450BA"/>
    <w:rsid w:val="00C51EBA"/>
    <w:rsid w:val="00C524C7"/>
    <w:rsid w:val="00C52FD0"/>
    <w:rsid w:val="00C5462C"/>
    <w:rsid w:val="00C57E5B"/>
    <w:rsid w:val="00C6547F"/>
    <w:rsid w:val="00C667B3"/>
    <w:rsid w:val="00C73EA3"/>
    <w:rsid w:val="00C753D3"/>
    <w:rsid w:val="00C82230"/>
    <w:rsid w:val="00C847E0"/>
    <w:rsid w:val="00C85079"/>
    <w:rsid w:val="00C85E14"/>
    <w:rsid w:val="00C93ADB"/>
    <w:rsid w:val="00C97A6A"/>
    <w:rsid w:val="00CA58FC"/>
    <w:rsid w:val="00CB2E43"/>
    <w:rsid w:val="00CC2148"/>
    <w:rsid w:val="00CD02A5"/>
    <w:rsid w:val="00CD38F7"/>
    <w:rsid w:val="00CD6D7A"/>
    <w:rsid w:val="00CD7C8E"/>
    <w:rsid w:val="00CF073D"/>
    <w:rsid w:val="00CF2556"/>
    <w:rsid w:val="00CF60A5"/>
    <w:rsid w:val="00CF6DD7"/>
    <w:rsid w:val="00D00E6F"/>
    <w:rsid w:val="00D01294"/>
    <w:rsid w:val="00D02F35"/>
    <w:rsid w:val="00D116F4"/>
    <w:rsid w:val="00D1683C"/>
    <w:rsid w:val="00D22399"/>
    <w:rsid w:val="00D23034"/>
    <w:rsid w:val="00D37079"/>
    <w:rsid w:val="00D372FB"/>
    <w:rsid w:val="00D4115B"/>
    <w:rsid w:val="00D43312"/>
    <w:rsid w:val="00D56366"/>
    <w:rsid w:val="00D60B56"/>
    <w:rsid w:val="00D634A5"/>
    <w:rsid w:val="00D644BE"/>
    <w:rsid w:val="00D65FBC"/>
    <w:rsid w:val="00D71FEA"/>
    <w:rsid w:val="00D72595"/>
    <w:rsid w:val="00D81601"/>
    <w:rsid w:val="00D84D5D"/>
    <w:rsid w:val="00D87AC9"/>
    <w:rsid w:val="00D927BE"/>
    <w:rsid w:val="00DA5904"/>
    <w:rsid w:val="00DA62C3"/>
    <w:rsid w:val="00DB501D"/>
    <w:rsid w:val="00DC32F9"/>
    <w:rsid w:val="00DC3DE2"/>
    <w:rsid w:val="00DC4FC1"/>
    <w:rsid w:val="00DC52D9"/>
    <w:rsid w:val="00DC6FA9"/>
    <w:rsid w:val="00DC74E5"/>
    <w:rsid w:val="00DD16B5"/>
    <w:rsid w:val="00DD1E88"/>
    <w:rsid w:val="00DD1F3F"/>
    <w:rsid w:val="00DD35D0"/>
    <w:rsid w:val="00DD4B3B"/>
    <w:rsid w:val="00DE1A8B"/>
    <w:rsid w:val="00DE34A2"/>
    <w:rsid w:val="00DE62D7"/>
    <w:rsid w:val="00DF6C5D"/>
    <w:rsid w:val="00E051F6"/>
    <w:rsid w:val="00E13297"/>
    <w:rsid w:val="00E145BA"/>
    <w:rsid w:val="00E2349C"/>
    <w:rsid w:val="00E36E7B"/>
    <w:rsid w:val="00E37B26"/>
    <w:rsid w:val="00E50D7F"/>
    <w:rsid w:val="00E50FBD"/>
    <w:rsid w:val="00E6000B"/>
    <w:rsid w:val="00E61B0F"/>
    <w:rsid w:val="00E72638"/>
    <w:rsid w:val="00E75EEF"/>
    <w:rsid w:val="00E76085"/>
    <w:rsid w:val="00E77522"/>
    <w:rsid w:val="00E80041"/>
    <w:rsid w:val="00E81701"/>
    <w:rsid w:val="00E862C4"/>
    <w:rsid w:val="00E91EF6"/>
    <w:rsid w:val="00E92E40"/>
    <w:rsid w:val="00EA3605"/>
    <w:rsid w:val="00EC3815"/>
    <w:rsid w:val="00EC3831"/>
    <w:rsid w:val="00EC7A68"/>
    <w:rsid w:val="00ED1160"/>
    <w:rsid w:val="00ED31C9"/>
    <w:rsid w:val="00ED363E"/>
    <w:rsid w:val="00ED37A7"/>
    <w:rsid w:val="00ED77EC"/>
    <w:rsid w:val="00EE0A54"/>
    <w:rsid w:val="00EE14A7"/>
    <w:rsid w:val="00EE6C56"/>
    <w:rsid w:val="00EF1C02"/>
    <w:rsid w:val="00EF4785"/>
    <w:rsid w:val="00EF5609"/>
    <w:rsid w:val="00F0373F"/>
    <w:rsid w:val="00F060AB"/>
    <w:rsid w:val="00F06BBE"/>
    <w:rsid w:val="00F10A92"/>
    <w:rsid w:val="00F25DC9"/>
    <w:rsid w:val="00F3501A"/>
    <w:rsid w:val="00F37E83"/>
    <w:rsid w:val="00F42776"/>
    <w:rsid w:val="00F432F9"/>
    <w:rsid w:val="00F44985"/>
    <w:rsid w:val="00F50848"/>
    <w:rsid w:val="00F51A95"/>
    <w:rsid w:val="00F606F8"/>
    <w:rsid w:val="00F65500"/>
    <w:rsid w:val="00F77D27"/>
    <w:rsid w:val="00F77EB0"/>
    <w:rsid w:val="00F828FE"/>
    <w:rsid w:val="00F87BF6"/>
    <w:rsid w:val="00F922D8"/>
    <w:rsid w:val="00FA286B"/>
    <w:rsid w:val="00FA5D99"/>
    <w:rsid w:val="00FB3DEE"/>
    <w:rsid w:val="00FB6749"/>
    <w:rsid w:val="00FB7633"/>
    <w:rsid w:val="00FC75C0"/>
    <w:rsid w:val="00FD01C1"/>
    <w:rsid w:val="00FD6EED"/>
    <w:rsid w:val="00FE2326"/>
    <w:rsid w:val="00FF1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CC711C-62CD-4A1E-8007-828A6E02E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5699"/>
    <w:pPr>
      <w:keepNext/>
      <w:keepLines/>
      <w:spacing w:before="240" w:after="0"/>
      <w:jc w:val="center"/>
      <w:outlineLvl w:val="0"/>
    </w:pPr>
    <w:rPr>
      <w:rFonts w:asciiTheme="majorHAnsi" w:eastAsiaTheme="majorEastAsia" w:hAnsiTheme="majorHAnsi" w:cstheme="majorBidi"/>
      <w:b/>
      <w:color w:val="FF0000"/>
      <w:sz w:val="48"/>
      <w:szCs w:val="32"/>
    </w:rPr>
  </w:style>
  <w:style w:type="paragraph" w:styleId="Heading2">
    <w:name w:val="heading 2"/>
    <w:basedOn w:val="Normal"/>
    <w:next w:val="Normal"/>
    <w:link w:val="Heading2Char"/>
    <w:uiPriority w:val="9"/>
    <w:unhideWhenUsed/>
    <w:qFormat/>
    <w:rsid w:val="006364D4"/>
    <w:pPr>
      <w:keepNext/>
      <w:keepLines/>
      <w:spacing w:before="40" w:after="0"/>
      <w:outlineLvl w:val="1"/>
    </w:pPr>
    <w:rPr>
      <w:rFonts w:asciiTheme="majorHAnsi" w:eastAsiaTheme="majorEastAsia" w:hAnsiTheme="majorHAnsi" w:cstheme="majorBidi"/>
      <w:color w:val="FF0000"/>
      <w:sz w:val="40"/>
      <w:szCs w:val="26"/>
    </w:rPr>
  </w:style>
  <w:style w:type="paragraph" w:styleId="Heading3">
    <w:name w:val="heading 3"/>
    <w:basedOn w:val="Normal"/>
    <w:next w:val="Normal"/>
    <w:link w:val="Heading3Char"/>
    <w:uiPriority w:val="9"/>
    <w:unhideWhenUsed/>
    <w:qFormat/>
    <w:rsid w:val="00A45316"/>
    <w:pPr>
      <w:keepNext/>
      <w:keepLines/>
      <w:spacing w:before="40" w:after="0"/>
      <w:outlineLvl w:val="2"/>
    </w:pPr>
    <w:rPr>
      <w:rFonts w:asciiTheme="majorHAnsi" w:eastAsiaTheme="majorEastAsia" w:hAnsiTheme="majorHAnsi" w:cstheme="majorBidi"/>
      <w:color w:val="FF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71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1E7"/>
  </w:style>
  <w:style w:type="paragraph" w:styleId="Footer">
    <w:name w:val="footer"/>
    <w:basedOn w:val="Normal"/>
    <w:link w:val="FooterChar"/>
    <w:uiPriority w:val="99"/>
    <w:unhideWhenUsed/>
    <w:rsid w:val="005A71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1E7"/>
  </w:style>
  <w:style w:type="character" w:styleId="Hyperlink">
    <w:name w:val="Hyperlink"/>
    <w:basedOn w:val="DefaultParagraphFont"/>
    <w:uiPriority w:val="99"/>
    <w:unhideWhenUsed/>
    <w:rsid w:val="009F7EDA"/>
    <w:rPr>
      <w:color w:val="0563C1" w:themeColor="hyperlink"/>
      <w:u w:val="single"/>
    </w:rPr>
  </w:style>
  <w:style w:type="character" w:customStyle="1" w:styleId="Heading2Char">
    <w:name w:val="Heading 2 Char"/>
    <w:basedOn w:val="DefaultParagraphFont"/>
    <w:link w:val="Heading2"/>
    <w:uiPriority w:val="9"/>
    <w:rsid w:val="006364D4"/>
    <w:rPr>
      <w:rFonts w:asciiTheme="majorHAnsi" w:eastAsiaTheme="majorEastAsia" w:hAnsiTheme="majorHAnsi" w:cstheme="majorBidi"/>
      <w:color w:val="FF0000"/>
      <w:sz w:val="40"/>
      <w:szCs w:val="26"/>
    </w:rPr>
  </w:style>
  <w:style w:type="character" w:customStyle="1" w:styleId="Heading1Char">
    <w:name w:val="Heading 1 Char"/>
    <w:basedOn w:val="DefaultParagraphFont"/>
    <w:link w:val="Heading1"/>
    <w:uiPriority w:val="9"/>
    <w:rsid w:val="005C5699"/>
    <w:rPr>
      <w:rFonts w:asciiTheme="majorHAnsi" w:eastAsiaTheme="majorEastAsia" w:hAnsiTheme="majorHAnsi" w:cstheme="majorBidi"/>
      <w:b/>
      <w:color w:val="FF0000"/>
      <w:sz w:val="48"/>
      <w:szCs w:val="32"/>
    </w:rPr>
  </w:style>
  <w:style w:type="paragraph" w:styleId="TOCHeading">
    <w:name w:val="TOC Heading"/>
    <w:basedOn w:val="Heading1"/>
    <w:next w:val="Normal"/>
    <w:uiPriority w:val="39"/>
    <w:unhideWhenUsed/>
    <w:qFormat/>
    <w:rsid w:val="000D52CA"/>
    <w:pPr>
      <w:jc w:val="left"/>
      <w:outlineLvl w:val="9"/>
    </w:pPr>
    <w:rPr>
      <w:color w:val="2E74B5" w:themeColor="accent1" w:themeShade="BF"/>
      <w:sz w:val="32"/>
      <w:lang w:val="en-US"/>
    </w:rPr>
  </w:style>
  <w:style w:type="paragraph" w:styleId="TOC1">
    <w:name w:val="toc 1"/>
    <w:basedOn w:val="Normal"/>
    <w:next w:val="Normal"/>
    <w:autoRedefine/>
    <w:uiPriority w:val="39"/>
    <w:unhideWhenUsed/>
    <w:rsid w:val="000D52CA"/>
    <w:pPr>
      <w:spacing w:after="100"/>
    </w:pPr>
  </w:style>
  <w:style w:type="paragraph" w:styleId="TOC2">
    <w:name w:val="toc 2"/>
    <w:basedOn w:val="Normal"/>
    <w:next w:val="Normal"/>
    <w:autoRedefine/>
    <w:uiPriority w:val="39"/>
    <w:unhideWhenUsed/>
    <w:rsid w:val="00EC7A68"/>
    <w:pPr>
      <w:tabs>
        <w:tab w:val="right" w:leader="dot" w:pos="9016"/>
      </w:tabs>
      <w:spacing w:after="100"/>
      <w:ind w:left="720"/>
    </w:pPr>
  </w:style>
  <w:style w:type="paragraph" w:styleId="ListParagraph">
    <w:name w:val="List Paragraph"/>
    <w:basedOn w:val="Normal"/>
    <w:uiPriority w:val="34"/>
    <w:qFormat/>
    <w:rsid w:val="0021735A"/>
    <w:pPr>
      <w:ind w:left="720"/>
      <w:contextualSpacing/>
    </w:pPr>
  </w:style>
  <w:style w:type="character" w:customStyle="1" w:styleId="Heading3Char">
    <w:name w:val="Heading 3 Char"/>
    <w:basedOn w:val="DefaultParagraphFont"/>
    <w:link w:val="Heading3"/>
    <w:uiPriority w:val="9"/>
    <w:rsid w:val="00A45316"/>
    <w:rPr>
      <w:rFonts w:asciiTheme="majorHAnsi" w:eastAsiaTheme="majorEastAsia" w:hAnsiTheme="majorHAnsi" w:cstheme="majorBidi"/>
      <w:color w:val="FF0000"/>
      <w:sz w:val="24"/>
      <w:szCs w:val="24"/>
    </w:rPr>
  </w:style>
  <w:style w:type="character" w:styleId="FollowedHyperlink">
    <w:name w:val="FollowedHyperlink"/>
    <w:basedOn w:val="DefaultParagraphFont"/>
    <w:uiPriority w:val="99"/>
    <w:semiHidden/>
    <w:unhideWhenUsed/>
    <w:rsid w:val="00C82230"/>
    <w:rPr>
      <w:color w:val="954F72" w:themeColor="followedHyperlink"/>
      <w:u w:val="single"/>
    </w:rPr>
  </w:style>
  <w:style w:type="paragraph" w:styleId="NormalWeb">
    <w:name w:val="Normal (Web)"/>
    <w:basedOn w:val="Normal"/>
    <w:uiPriority w:val="99"/>
    <w:semiHidden/>
    <w:unhideWhenUsed/>
    <w:rsid w:val="006730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EC7A68"/>
    <w:pPr>
      <w:tabs>
        <w:tab w:val="right" w:leader="dot" w:pos="9016"/>
      </w:tabs>
      <w:spacing w:after="100"/>
      <w:ind w:left="1440"/>
    </w:pPr>
  </w:style>
  <w:style w:type="table" w:styleId="TableGrid">
    <w:name w:val="Table Grid"/>
    <w:basedOn w:val="TableNormal"/>
    <w:uiPriority w:val="39"/>
    <w:rsid w:val="00FB7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libsdl.org/" TargetMode="External"/><Relationship Id="rId55" Type="http://schemas.openxmlformats.org/officeDocument/2006/relationships/hyperlink" Target="https://www.youtube.com/watch?v=7hF5BiPhP8Q" TargetMode="External"/><Relationship Id="rId7" Type="http://schemas.openxmlformats.org/officeDocument/2006/relationships/endnotes" Target="endnotes.xml"/><Relationship Id="rId12" Type="http://schemas.openxmlformats.org/officeDocument/2006/relationships/hyperlink" Target="https://www.youtube.com/watch?v=rMJqMV5Lab0"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uildbot.libsdl.org/sdl-builds/sdl-visualstudio/?C=N;O=A"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youtube.com/watch?v=FxCC9Ces1Y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_s_4Gu7Fzec"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youtube.com/watch?v=EiShxMXwogU"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libsdl.or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youtube.com/watch?v=5DebznNDuxU"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youtube.com/watch?v=FxCC9Ces1Yg" TargetMode="External"/><Relationship Id="rId27" Type="http://schemas.openxmlformats.org/officeDocument/2006/relationships/hyperlink" Target="https://buildbot.libsdl.org/sdl-builds/sdl-visualstudio/?C=N;O=A"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youtube.com/watch?v=Bk74hW9KJmc" TargetMode="External"/><Relationship Id="rId8" Type="http://schemas.openxmlformats.org/officeDocument/2006/relationships/hyperlink" Target="https://www.youtube.com/watch?v=OgkEbdo21vA" TargetMode="External"/><Relationship Id="rId51" Type="http://schemas.openxmlformats.org/officeDocument/2006/relationships/hyperlink" Target="https://buildbot.libsdl.org/sdl-builds/sdl-visualstudio/?C=N;O=A"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hyperlink" Target="mailto:xf008064@reading.ac.uk" TargetMode="External"/><Relationship Id="rId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Documents\Custom%20Office%20Templates\Czarec%20Head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68CB2-845D-4209-A1C4-573384DCC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Czarec Header.dotx</Template>
  <TotalTime>9998</TotalTime>
  <Pages>40</Pages>
  <Words>9699</Words>
  <Characters>55289</Characters>
  <Application>Microsoft Office Word</Application>
  <DocSecurity>0</DocSecurity>
  <Lines>460</Lines>
  <Paragraphs>129</Paragraphs>
  <ScaleCrop>false</ScaleCrop>
  <HeadingPairs>
    <vt:vector size="4" baseType="variant">
      <vt:variant>
        <vt:lpstr>Title</vt:lpstr>
      </vt:variant>
      <vt:variant>
        <vt:i4>1</vt:i4>
      </vt:variant>
      <vt:variant>
        <vt:lpstr>Headings</vt:lpstr>
      </vt:variant>
      <vt:variant>
        <vt:i4>55</vt:i4>
      </vt:variant>
    </vt:vector>
  </HeadingPairs>
  <TitlesOfParts>
    <vt:vector size="56" baseType="lpstr">
      <vt:lpstr/>
      <vt:lpstr>&lt;Project 1 – Noughts and Crosses</vt:lpstr>
      <vt:lpstr/>
      <vt:lpstr>Project Design</vt:lpstr>
      <vt:lpstr>    Introduction</vt:lpstr>
      <vt:lpstr>    Program Reviews</vt:lpstr>
      <vt:lpstr>    Program requirements</vt:lpstr>
      <vt:lpstr>    Informal program specification</vt:lpstr>
      <vt:lpstr>        Compulsory</vt:lpstr>
      <vt:lpstr>        Optional</vt:lpstr>
      <vt:lpstr>    Program comparison</vt:lpstr>
      <vt:lpstr>    Problem Decomposition</vt:lpstr>
      <vt:lpstr>    /Example High Level Flowcharts</vt:lpstr>
      <vt:lpstr>Development</vt:lpstr>
      <vt:lpstr>    Setting up the project</vt:lpstr>
      <vt:lpstr>    /Setting up the folder system</vt:lpstr>
      <vt:lpstr>    Main cpp file</vt:lpstr>
      <vt:lpstr>    Creating the class (Globalvars.h header file)</vt:lpstr>
      <vt:lpstr>    /Other cpp files</vt:lpstr>
      <vt:lpstr>    /Initialising</vt:lpstr>
      <vt:lpstr>    /Menu Systems</vt:lpstr>
      <vt:lpstr>        Main Menu</vt:lpstr>
      <vt:lpstr>        /Option Menu</vt:lpstr>
      <vt:lpstr>    /Game Loop</vt:lpstr>
      <vt:lpstr>    /Key Inputs</vt:lpstr>
      <vt:lpstr>    Extra Functions</vt:lpstr>
      <vt:lpstr>        /Initialising SDL and components </vt:lpstr>
      <vt:lpstr>        /Image loading (loadImg)</vt:lpstr>
      <vt:lpstr>        /Updating image on the window (windowUpdate) </vt:lpstr>
      <vt:lpstr>        /Checking if the grid position is empty (checkGridEmpty)</vt:lpstr>
      <vt:lpstr>        /Checking whose turn it is (whosTurn)</vt:lpstr>
      <vt:lpstr>        /Checking which player has won or if it’s a draw (checkWin)</vt:lpstr>
      <vt:lpstr>        /Resetting the game grid (resetGrid) </vt:lpstr>
      <vt:lpstr>        /Error printing to a file</vt:lpstr>
      <vt:lpstr>    AI logic</vt:lpstr>
      <vt:lpstr>        /Attack Pattern 1</vt:lpstr>
      <vt:lpstr>        /Attack Pattern 2</vt:lpstr>
      <vt:lpstr>        / Attack Pattern 3</vt:lpstr>
      <vt:lpstr>        </vt:lpstr>
      <vt:lpstr>        </vt:lpstr>
      <vt:lpstr>        </vt:lpstr>
      <vt:lpstr>        </vt:lpstr>
      <vt:lpstr>        /</vt:lpstr>
      <vt:lpstr>        AI Attack and defend</vt:lpstr>
      <vt:lpstr>        AI failsafe</vt:lpstr>
      <vt:lpstr>    Meeting requirements/</vt:lpstr>
      <vt:lpstr>Testing</vt:lpstr>
      <vt:lpstr>    Main Menu testing</vt:lpstr>
      <vt:lpstr>    Option Menu testing</vt:lpstr>
      <vt:lpstr>    Play testing</vt:lpstr>
      <vt:lpstr>        Play vs human</vt:lpstr>
      <vt:lpstr>        Play vs AI</vt:lpstr>
      <vt:lpstr>Conclusions and Review</vt:lpstr>
      <vt:lpstr>        Review</vt:lpstr>
      <vt:lpstr>        Conclusion</vt:lpstr>
      <vt:lpstr>&lt;Bibliography</vt:lpstr>
    </vt:vector>
  </TitlesOfParts>
  <Company/>
  <LinksUpToDate>false</LinksUpToDate>
  <CharactersWithSpaces>64859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Czar Ian Echavez</dc:creator>
  <cp:keywords/>
  <dc:description/>
  <cp:lastModifiedBy>Czar Ian Echavez</cp:lastModifiedBy>
  <cp:revision>604</cp:revision>
  <dcterms:created xsi:type="dcterms:W3CDTF">2016-02-23T16:12:00Z</dcterms:created>
  <dcterms:modified xsi:type="dcterms:W3CDTF">2016-04-16T16:02:00Z</dcterms:modified>
</cp:coreProperties>
</file>